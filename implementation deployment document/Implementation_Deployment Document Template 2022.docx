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E4711" w14:textId="564BDC94" w:rsidR="00D4174B" w:rsidRPr="0042311C" w:rsidRDefault="0042311C" w:rsidP="0042311C">
      <w:pPr>
        <w:pStyle w:val="TitleCover"/>
        <w:pBdr>
          <w:top w:val="single" w:sz="48" w:space="23" w:color="auto"/>
        </w:pBdr>
        <w:spacing w:before="0" w:after="0"/>
        <w:rPr>
          <w:sz w:val="28"/>
        </w:rPr>
      </w:pPr>
      <w:r w:rsidRPr="0042311C">
        <w:rPr>
          <w:rFonts w:ascii="Arial" w:hAnsi="Arial"/>
          <w:noProof/>
          <w:sz w:val="22"/>
          <w:lang w:val="en-ZA" w:eastAsia="en-ZA"/>
        </w:rPr>
        <w:drawing>
          <wp:anchor distT="0" distB="0" distL="114300" distR="114300" simplePos="0" relativeHeight="251658240" behindDoc="0" locked="0" layoutInCell="1" allowOverlap="1" wp14:anchorId="0E07B27D" wp14:editId="20CBAAD7">
            <wp:simplePos x="0" y="0"/>
            <wp:positionH relativeFrom="column">
              <wp:posOffset>12065</wp:posOffset>
            </wp:positionH>
            <wp:positionV relativeFrom="paragraph">
              <wp:posOffset>939165</wp:posOffset>
            </wp:positionV>
            <wp:extent cx="2388870" cy="16484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truc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8870" cy="1648460"/>
                    </a:xfrm>
                    <a:prstGeom prst="rect">
                      <a:avLst/>
                    </a:prstGeom>
                  </pic:spPr>
                </pic:pic>
              </a:graphicData>
            </a:graphic>
            <wp14:sizeRelH relativeFrom="margin">
              <wp14:pctWidth>0</wp14:pctWidth>
            </wp14:sizeRelH>
            <wp14:sizeRelV relativeFrom="margin">
              <wp14:pctHeight>0</wp14:pctHeight>
            </wp14:sizeRelV>
          </wp:anchor>
        </w:drawing>
      </w:r>
    </w:p>
    <w:p w14:paraId="070452D5" w14:textId="77777777" w:rsidR="0042311C" w:rsidRDefault="0042311C" w:rsidP="006C2287">
      <w:pPr>
        <w:pStyle w:val="Title"/>
        <w:jc w:val="left"/>
        <w:rPr>
          <w:color w:val="4BACC6" w:themeColor="accent5"/>
          <w:sz w:val="44"/>
          <w:szCs w:val="40"/>
        </w:rPr>
      </w:pPr>
    </w:p>
    <w:p w14:paraId="5F595068" w14:textId="413508D3" w:rsidR="00D4174B" w:rsidRPr="007935CC" w:rsidRDefault="000928B4" w:rsidP="006C2287">
      <w:pPr>
        <w:pStyle w:val="Title"/>
        <w:jc w:val="left"/>
        <w:rPr>
          <w:color w:val="4BACC6" w:themeColor="accent5"/>
          <w:sz w:val="40"/>
          <w:szCs w:val="40"/>
        </w:rPr>
      </w:pPr>
      <w:r>
        <w:rPr>
          <w:color w:val="4BACC6" w:themeColor="accent5"/>
          <w:sz w:val="44"/>
          <w:szCs w:val="40"/>
        </w:rPr>
        <w:t>Eagles</w:t>
      </w:r>
    </w:p>
    <w:p w14:paraId="25325E7A" w14:textId="1C6DB4F0" w:rsidR="006C2287" w:rsidRDefault="00BE6248" w:rsidP="006C2287">
      <w:pPr>
        <w:pStyle w:val="Title"/>
        <w:jc w:val="left"/>
        <w:rPr>
          <w:color w:val="4BACC6" w:themeColor="accent5"/>
          <w:sz w:val="36"/>
          <w:szCs w:val="40"/>
        </w:rPr>
      </w:pPr>
      <w:r>
        <w:rPr>
          <w:color w:val="4BACC6" w:themeColor="accent5"/>
          <w:sz w:val="36"/>
          <w:szCs w:val="40"/>
        </w:rPr>
        <w:t>Housemate Manager</w:t>
      </w:r>
    </w:p>
    <w:p w14:paraId="45256FEE" w14:textId="284443A6" w:rsidR="006C2287" w:rsidRDefault="006C2287" w:rsidP="006C2287">
      <w:pPr>
        <w:pStyle w:val="Title"/>
        <w:jc w:val="left"/>
        <w:rPr>
          <w:color w:val="4BACC6" w:themeColor="accent5"/>
          <w:sz w:val="36"/>
          <w:szCs w:val="40"/>
        </w:rPr>
      </w:pPr>
    </w:p>
    <w:p w14:paraId="6E2BB0B1" w14:textId="0EC879ED" w:rsidR="006C2287" w:rsidRDefault="006C2287" w:rsidP="006C2287">
      <w:pPr>
        <w:pStyle w:val="Title"/>
        <w:jc w:val="left"/>
        <w:rPr>
          <w:color w:val="4BACC6" w:themeColor="accent5"/>
          <w:sz w:val="36"/>
          <w:szCs w:val="40"/>
        </w:rPr>
      </w:pPr>
    </w:p>
    <w:p w14:paraId="2BD6A872" w14:textId="5F641D97" w:rsidR="006C2287" w:rsidRPr="006C2287" w:rsidRDefault="006C2287" w:rsidP="006C2287">
      <w:pPr>
        <w:pStyle w:val="Title"/>
        <w:jc w:val="left"/>
        <w:rPr>
          <w:color w:val="000000" w:themeColor="text1"/>
          <w:sz w:val="28"/>
        </w:rPr>
      </w:pPr>
      <w:r>
        <w:rPr>
          <w:color w:val="000000" w:themeColor="text1"/>
          <w:sz w:val="28"/>
        </w:rPr>
        <w:t>Team Members</w:t>
      </w:r>
    </w:p>
    <w:tbl>
      <w:tblPr>
        <w:tblpPr w:leftFromText="180" w:rightFromText="180" w:vertAnchor="text" w:horzAnchor="margin" w:tblpY="547"/>
        <w:tblW w:w="4620" w:type="dxa"/>
        <w:tblLook w:val="01E0" w:firstRow="1" w:lastRow="1" w:firstColumn="1" w:lastColumn="1" w:noHBand="0" w:noVBand="0"/>
      </w:tblPr>
      <w:tblGrid>
        <w:gridCol w:w="4620"/>
      </w:tblGrid>
      <w:tr w:rsidR="006C2287" w:rsidRPr="006C2287" w14:paraId="3E5F0D73" w14:textId="77777777" w:rsidTr="006C2287">
        <w:tc>
          <w:tcPr>
            <w:tcW w:w="4620" w:type="dxa"/>
            <w:shd w:val="clear" w:color="auto" w:fill="FFFFFF" w:themeFill="background1"/>
          </w:tcPr>
          <w:p w14:paraId="6B33D429" w14:textId="2549276D" w:rsidR="006C2287" w:rsidRPr="006C2287" w:rsidRDefault="00B24FDC" w:rsidP="006C2287">
            <w:pPr>
              <w:spacing w:before="60" w:after="60"/>
              <w:jc w:val="both"/>
              <w:rPr>
                <w:rFonts w:ascii="Calibri" w:hAnsi="Calibri"/>
                <w:color w:val="4BACC6" w:themeColor="accent5"/>
                <w:sz w:val="28"/>
                <w:szCs w:val="28"/>
              </w:rPr>
            </w:pPr>
            <w:r>
              <w:rPr>
                <w:rFonts w:ascii="Calibri" w:hAnsi="Calibri"/>
                <w:color w:val="4BACC6" w:themeColor="accent5"/>
                <w:sz w:val="28"/>
                <w:szCs w:val="28"/>
              </w:rPr>
              <w:t>219046379</w:t>
            </w:r>
            <w:r w:rsidR="006C2287" w:rsidRPr="006C2287">
              <w:rPr>
                <w:rFonts w:ascii="Calibri" w:hAnsi="Calibri"/>
                <w:color w:val="4BACC6" w:themeColor="accent5"/>
                <w:sz w:val="28"/>
                <w:szCs w:val="28"/>
              </w:rPr>
              <w:t xml:space="preserve">, </w:t>
            </w:r>
            <w:r>
              <w:rPr>
                <w:rFonts w:ascii="Calibri" w:hAnsi="Calibri"/>
                <w:color w:val="4BACC6" w:themeColor="accent5"/>
                <w:sz w:val="28"/>
                <w:szCs w:val="28"/>
              </w:rPr>
              <w:t>Mpendulo Mthembu</w:t>
            </w:r>
          </w:p>
        </w:tc>
      </w:tr>
    </w:tbl>
    <w:p w14:paraId="3E830AC3" w14:textId="1FFA85F9" w:rsidR="006C2287" w:rsidRPr="006C2287" w:rsidRDefault="006C2287" w:rsidP="006C2287">
      <w:pPr>
        <w:pStyle w:val="Title"/>
        <w:jc w:val="left"/>
        <w:rPr>
          <w:color w:val="4BACC6" w:themeColor="accent5"/>
          <w:sz w:val="28"/>
          <w:szCs w:val="28"/>
        </w:rPr>
      </w:pPr>
    </w:p>
    <w:p w14:paraId="0E11CCC2" w14:textId="30C6AA89" w:rsidR="006C2287" w:rsidRPr="006C2287" w:rsidRDefault="006C2287" w:rsidP="006C2287">
      <w:pPr>
        <w:pStyle w:val="Title"/>
        <w:jc w:val="left"/>
        <w:rPr>
          <w:color w:val="4BACC6" w:themeColor="accent5"/>
          <w:sz w:val="28"/>
          <w:szCs w:val="28"/>
        </w:rPr>
      </w:pPr>
    </w:p>
    <w:p w14:paraId="49DDB612" w14:textId="489E3E8F" w:rsidR="006C2287" w:rsidRPr="006C2287" w:rsidRDefault="006C2287" w:rsidP="006C2287">
      <w:pPr>
        <w:pStyle w:val="Title"/>
        <w:jc w:val="left"/>
        <w:rPr>
          <w:color w:val="4BACC6" w:themeColor="accent5"/>
          <w:sz w:val="28"/>
          <w:szCs w:val="28"/>
        </w:rPr>
      </w:pPr>
    </w:p>
    <w:p w14:paraId="274CF159" w14:textId="75E51B3D" w:rsidR="006C2287" w:rsidRDefault="006C2287" w:rsidP="006C2287">
      <w:pPr>
        <w:pStyle w:val="Title"/>
        <w:jc w:val="left"/>
        <w:rPr>
          <w:color w:val="4BACC6" w:themeColor="accent5"/>
          <w:sz w:val="28"/>
          <w:szCs w:val="40"/>
        </w:rPr>
      </w:pPr>
    </w:p>
    <w:p w14:paraId="1EC13D4F" w14:textId="72D7EFAF" w:rsidR="006C2287" w:rsidRPr="006C2287" w:rsidRDefault="006C2287" w:rsidP="006C2287">
      <w:pPr>
        <w:pStyle w:val="Title"/>
        <w:jc w:val="left"/>
        <w:rPr>
          <w:color w:val="4BACC6" w:themeColor="accent5"/>
          <w:sz w:val="28"/>
          <w:szCs w:val="40"/>
        </w:rPr>
      </w:pPr>
    </w:p>
    <w:p w14:paraId="4213CD4C" w14:textId="182488F4" w:rsidR="006C2287" w:rsidRPr="006C2287" w:rsidRDefault="006C2287" w:rsidP="006C2287">
      <w:pPr>
        <w:pStyle w:val="Title"/>
        <w:jc w:val="left"/>
        <w:rPr>
          <w:color w:val="4BACC6" w:themeColor="accent5"/>
          <w:sz w:val="24"/>
          <w:szCs w:val="40"/>
        </w:rPr>
      </w:pPr>
    </w:p>
    <w:p w14:paraId="4BF294F9" w14:textId="0BB94124" w:rsidR="006C2287" w:rsidRPr="006C2287" w:rsidRDefault="006C2287" w:rsidP="006C2287">
      <w:pPr>
        <w:pStyle w:val="Title"/>
        <w:jc w:val="left"/>
        <w:rPr>
          <w:color w:val="4BACC6" w:themeColor="accent5"/>
          <w:sz w:val="28"/>
          <w:szCs w:val="40"/>
        </w:rPr>
      </w:pPr>
    </w:p>
    <w:p w14:paraId="24EBD6EB" w14:textId="670ED583" w:rsidR="006C2287" w:rsidRDefault="006C2287" w:rsidP="006C2287">
      <w:pPr>
        <w:pStyle w:val="Title"/>
        <w:jc w:val="left"/>
        <w:rPr>
          <w:color w:val="4BACC6" w:themeColor="accent5"/>
          <w:sz w:val="36"/>
          <w:szCs w:val="40"/>
        </w:rPr>
      </w:pPr>
    </w:p>
    <w:p w14:paraId="3F21F3BB" w14:textId="77777777" w:rsidR="006C2287" w:rsidRDefault="006C2287" w:rsidP="006C2287">
      <w:pPr>
        <w:pStyle w:val="Title"/>
        <w:jc w:val="left"/>
        <w:rPr>
          <w:color w:val="4BACC6" w:themeColor="accent5"/>
          <w:sz w:val="36"/>
          <w:szCs w:val="40"/>
        </w:rPr>
      </w:pPr>
    </w:p>
    <w:commentRangeStart w:id="0"/>
    <w:p w14:paraId="006EA217" w14:textId="0ED210AE" w:rsidR="00D4174B" w:rsidRPr="006C2287" w:rsidRDefault="00362EF4" w:rsidP="006C2287">
      <w:pPr>
        <w:pStyle w:val="Title"/>
        <w:rPr>
          <w:i/>
          <w:sz w:val="40"/>
          <w:szCs w:val="40"/>
        </w:rPr>
      </w:pPr>
      <w:r w:rsidRPr="006C2287">
        <w:rPr>
          <w:i/>
          <w:sz w:val="36"/>
          <w:szCs w:val="40"/>
        </w:rPr>
        <w:fldChar w:fldCharType="begin"/>
      </w:r>
      <w:r w:rsidR="00D4174B" w:rsidRPr="006C2287">
        <w:rPr>
          <w:i/>
          <w:sz w:val="36"/>
          <w:szCs w:val="40"/>
        </w:rPr>
        <w:instrText xml:space="preserve"> DOCPROPERTY  Title  \* MERGEFORMAT </w:instrText>
      </w:r>
      <w:r w:rsidRPr="006C2287">
        <w:rPr>
          <w:i/>
          <w:sz w:val="36"/>
          <w:szCs w:val="40"/>
        </w:rPr>
        <w:fldChar w:fldCharType="separate"/>
      </w:r>
      <w:r w:rsidR="00E96AC2" w:rsidRPr="006C2287">
        <w:rPr>
          <w:i/>
          <w:sz w:val="36"/>
          <w:szCs w:val="40"/>
        </w:rPr>
        <w:t>Implementation &amp; Deployment</w:t>
      </w:r>
      <w:r w:rsidR="00D4174B" w:rsidRPr="006C2287">
        <w:rPr>
          <w:i/>
          <w:sz w:val="36"/>
          <w:szCs w:val="40"/>
        </w:rPr>
        <w:t xml:space="preserve"> D</w:t>
      </w:r>
      <w:r w:rsidRPr="006C2287">
        <w:rPr>
          <w:i/>
          <w:sz w:val="36"/>
          <w:szCs w:val="40"/>
        </w:rPr>
        <w:fldChar w:fldCharType="end"/>
      </w:r>
      <w:r w:rsidR="00D4174B" w:rsidRPr="006C2287">
        <w:rPr>
          <w:i/>
          <w:sz w:val="36"/>
          <w:szCs w:val="40"/>
        </w:rPr>
        <w:t>ocument</w:t>
      </w:r>
      <w:commentRangeEnd w:id="0"/>
      <w:r w:rsidR="00AB53CE" w:rsidRPr="006C2287">
        <w:rPr>
          <w:rStyle w:val="CommentReference"/>
          <w:b w:val="0"/>
          <w:i/>
          <w:sz w:val="14"/>
          <w:lang w:val="en-US"/>
        </w:rPr>
        <w:commentReference w:id="0"/>
      </w:r>
    </w:p>
    <w:p w14:paraId="475933AA" w14:textId="76CCB669" w:rsidR="00FB65AE" w:rsidRDefault="00FB65AE" w:rsidP="007A7438">
      <w:pPr>
        <w:pStyle w:val="StyleSubtitleCover2TopNoborder"/>
        <w:rPr>
          <w:rFonts w:ascii="Arial" w:hAnsi="Arial"/>
        </w:rPr>
      </w:pPr>
    </w:p>
    <w:p w14:paraId="45221810" w14:textId="6A45C747" w:rsidR="00227496" w:rsidRDefault="00227496" w:rsidP="007A7438">
      <w:pPr>
        <w:pStyle w:val="StyleSubtitleCover2TopNoborder"/>
        <w:rPr>
          <w:rFonts w:ascii="Arial" w:hAnsi="Arial"/>
        </w:rPr>
      </w:pPr>
    </w:p>
    <w:p w14:paraId="11FAE781" w14:textId="3FC506A1" w:rsidR="006C2287" w:rsidRDefault="006C2287" w:rsidP="007A7438">
      <w:pPr>
        <w:pStyle w:val="StyleSubtitleCover2TopNoborder"/>
        <w:rPr>
          <w:rFonts w:ascii="Arial" w:hAnsi="Arial"/>
        </w:rPr>
      </w:pPr>
    </w:p>
    <w:p w14:paraId="049C2FC0" w14:textId="2AFC6F08" w:rsidR="006C2287" w:rsidRDefault="006C2287" w:rsidP="007A7438">
      <w:pPr>
        <w:pStyle w:val="StyleSubtitleCover2TopNoborder"/>
        <w:rPr>
          <w:rFonts w:ascii="Arial" w:hAnsi="Arial"/>
        </w:rPr>
      </w:pPr>
    </w:p>
    <w:p w14:paraId="313C479F" w14:textId="77777777" w:rsidR="006C2287" w:rsidRDefault="006C2287" w:rsidP="007A7438">
      <w:pPr>
        <w:pStyle w:val="StyleSubtitleCover2TopNoborder"/>
        <w:rPr>
          <w:rFonts w:ascii="Arial" w:hAnsi="Arial"/>
        </w:rPr>
      </w:pPr>
    </w:p>
    <w:p w14:paraId="75280EB7" w14:textId="1AB47452" w:rsidR="006856D3" w:rsidRDefault="00233648" w:rsidP="00831918">
      <w:pPr>
        <w:pStyle w:val="StyleSubtitleCover2TopNoborder"/>
        <w:pBdr>
          <w:bottom w:val="single" w:sz="48" w:space="1" w:color="auto"/>
        </w:pBdr>
        <w:rPr>
          <w:rFonts w:ascii="Arial" w:hAnsi="Arial"/>
          <w:color w:val="4BACC6" w:themeColor="accent5"/>
        </w:rPr>
      </w:pPr>
      <w:r>
        <w:rPr>
          <w:rFonts w:ascii="Arial" w:hAnsi="Arial"/>
        </w:rPr>
        <w:t>Document</w:t>
      </w:r>
      <w:r w:rsidR="007A7438" w:rsidRPr="009C7BE5">
        <w:rPr>
          <w:rFonts w:ascii="Arial" w:hAnsi="Arial"/>
        </w:rPr>
        <w:t xml:space="preserve"> Date:</w:t>
      </w:r>
      <w:r w:rsidR="00BA728C">
        <w:rPr>
          <w:rFonts w:ascii="Arial" w:hAnsi="Arial"/>
        </w:rPr>
        <w:t xml:space="preserve"> </w:t>
      </w:r>
      <w:r w:rsidR="00E96AC2">
        <w:rPr>
          <w:rFonts w:ascii="Arial" w:hAnsi="Arial"/>
          <w:color w:val="4BACC6" w:themeColor="accent5"/>
        </w:rPr>
        <w:t>&lt;dd MMM</w:t>
      </w:r>
      <w:r w:rsidR="00BA728C" w:rsidRPr="007935CC">
        <w:rPr>
          <w:rFonts w:ascii="Arial" w:hAnsi="Arial"/>
          <w:color w:val="4BACC6" w:themeColor="accent5"/>
        </w:rPr>
        <w:t xml:space="preserve"> </w:t>
      </w:r>
      <w:r w:rsidR="00EA5ED5">
        <w:rPr>
          <w:rFonts w:ascii="Arial" w:hAnsi="Arial"/>
          <w:color w:val="4BACC6" w:themeColor="accent5"/>
        </w:rPr>
        <w:t>2021</w:t>
      </w:r>
      <w:r w:rsidR="00BA728C" w:rsidRPr="007935CC">
        <w:rPr>
          <w:rFonts w:ascii="Arial" w:hAnsi="Arial"/>
          <w:color w:val="4BACC6" w:themeColor="accent5"/>
        </w:rPr>
        <w:t>&gt;</w:t>
      </w:r>
    </w:p>
    <w:p w14:paraId="181E7B5E" w14:textId="77777777" w:rsidR="0042311C" w:rsidRDefault="0042311C" w:rsidP="00831918">
      <w:pPr>
        <w:pStyle w:val="StyleSubtitleCover2TopNoborder"/>
        <w:pBdr>
          <w:bottom w:val="single" w:sz="48" w:space="1" w:color="auto"/>
        </w:pBdr>
        <w:rPr>
          <w:rFonts w:ascii="Arial" w:hAnsi="Arial"/>
          <w:color w:val="1F497D" w:themeColor="text2"/>
          <w:sz w:val="28"/>
        </w:rPr>
      </w:pPr>
    </w:p>
    <w:p w14:paraId="7648EC1E" w14:textId="77777777" w:rsidR="00D4174B" w:rsidRPr="009C7BE5" w:rsidRDefault="00D4174B" w:rsidP="00D4174B"/>
    <w:p w14:paraId="669723F2" w14:textId="77777777" w:rsidR="00D4174B" w:rsidRPr="009C7BE5" w:rsidRDefault="00D4174B" w:rsidP="00D4174B">
      <w:pPr>
        <w:sectPr w:rsidR="00D4174B" w:rsidRPr="009C7BE5" w:rsidSect="006C2287">
          <w:footerReference w:type="even" r:id="rId12"/>
          <w:pgSz w:w="11907" w:h="16839" w:code="9"/>
          <w:pgMar w:top="1440" w:right="1080" w:bottom="1440" w:left="1080" w:header="432" w:footer="432" w:gutter="0"/>
          <w:cols w:space="720"/>
          <w:titlePg/>
          <w:docGrid w:linePitch="360"/>
        </w:sectPr>
      </w:pPr>
    </w:p>
    <w:p w14:paraId="4F4AEE3A" w14:textId="77777777" w:rsidR="004C4A05" w:rsidRPr="007F119A" w:rsidRDefault="004C4A05" w:rsidP="006856D3">
      <w:pPr>
        <w:pBdr>
          <w:bottom w:val="single" w:sz="4" w:space="1" w:color="auto"/>
        </w:pBdr>
        <w:spacing w:before="360" w:after="120"/>
        <w:rPr>
          <w:b/>
          <w:sz w:val="24"/>
          <w:szCs w:val="26"/>
        </w:rPr>
      </w:pPr>
      <w:r w:rsidRPr="007F119A">
        <w:rPr>
          <w:b/>
          <w:sz w:val="24"/>
          <w:szCs w:val="26"/>
        </w:rPr>
        <w:lastRenderedPageBreak/>
        <w:t>TABLE OF CONTENTS</w:t>
      </w:r>
    </w:p>
    <w:p w14:paraId="5A10F56C" w14:textId="2C49AB0D" w:rsidR="0018235B" w:rsidRDefault="00362EF4">
      <w:pPr>
        <w:pStyle w:val="TOC1"/>
        <w:rPr>
          <w:rFonts w:asciiTheme="minorHAnsi" w:eastAsiaTheme="minorEastAsia" w:hAnsiTheme="minorHAnsi" w:cstheme="minorBidi"/>
          <w:b w:val="0"/>
          <w:bCs w:val="0"/>
          <w:caps w:val="0"/>
          <w:sz w:val="22"/>
          <w:szCs w:val="22"/>
          <w:lang w:val="en-ZA" w:eastAsia="en-ZA"/>
        </w:rPr>
      </w:pPr>
      <w:r>
        <w:rPr>
          <w:b w:val="0"/>
          <w:bCs w:val="0"/>
          <w:caps w:val="0"/>
        </w:rPr>
        <w:fldChar w:fldCharType="begin"/>
      </w:r>
      <w:r w:rsidR="006A1270">
        <w:rPr>
          <w:b w:val="0"/>
          <w:bCs w:val="0"/>
          <w:caps w:val="0"/>
        </w:rPr>
        <w:instrText xml:space="preserve"> TOC \o "1-3" \h \z \u </w:instrText>
      </w:r>
      <w:r>
        <w:rPr>
          <w:b w:val="0"/>
          <w:bCs w:val="0"/>
          <w:caps w:val="0"/>
        </w:rPr>
        <w:fldChar w:fldCharType="separate"/>
      </w:r>
      <w:hyperlink w:anchor="_Toc116387809" w:history="1">
        <w:r w:rsidR="0018235B" w:rsidRPr="00C8235D">
          <w:rPr>
            <w:rStyle w:val="Hyperlink"/>
          </w:rPr>
          <w:t>1</w:t>
        </w:r>
        <w:r w:rsidR="0018235B">
          <w:rPr>
            <w:rFonts w:asciiTheme="minorHAnsi" w:eastAsiaTheme="minorEastAsia" w:hAnsiTheme="minorHAnsi" w:cstheme="minorBidi"/>
            <w:b w:val="0"/>
            <w:bCs w:val="0"/>
            <w:caps w:val="0"/>
            <w:sz w:val="22"/>
            <w:szCs w:val="22"/>
            <w:lang w:val="en-ZA" w:eastAsia="en-ZA"/>
          </w:rPr>
          <w:tab/>
        </w:r>
        <w:r w:rsidR="0018235B" w:rsidRPr="00C8235D">
          <w:rPr>
            <w:rStyle w:val="Hyperlink"/>
          </w:rPr>
          <w:t>FUNCTIONAL REQUIREMENTS</w:t>
        </w:r>
        <w:r w:rsidR="0018235B">
          <w:rPr>
            <w:webHidden/>
          </w:rPr>
          <w:tab/>
        </w:r>
        <w:r w:rsidR="0018235B">
          <w:rPr>
            <w:webHidden/>
          </w:rPr>
          <w:fldChar w:fldCharType="begin"/>
        </w:r>
        <w:r w:rsidR="0018235B">
          <w:rPr>
            <w:webHidden/>
          </w:rPr>
          <w:instrText xml:space="preserve"> PAGEREF _Toc116387809 \h </w:instrText>
        </w:r>
        <w:r w:rsidR="0018235B">
          <w:rPr>
            <w:webHidden/>
          </w:rPr>
        </w:r>
        <w:r w:rsidR="0018235B">
          <w:rPr>
            <w:webHidden/>
          </w:rPr>
          <w:fldChar w:fldCharType="separate"/>
        </w:r>
        <w:r w:rsidR="0018235B">
          <w:rPr>
            <w:webHidden/>
          </w:rPr>
          <w:t>3</w:t>
        </w:r>
        <w:r w:rsidR="0018235B">
          <w:rPr>
            <w:webHidden/>
          </w:rPr>
          <w:fldChar w:fldCharType="end"/>
        </w:r>
      </w:hyperlink>
    </w:p>
    <w:p w14:paraId="57A42100" w14:textId="23963D82" w:rsidR="0018235B" w:rsidRDefault="0018235B">
      <w:pPr>
        <w:pStyle w:val="TOC2"/>
        <w:rPr>
          <w:rFonts w:asciiTheme="minorHAnsi" w:eastAsiaTheme="minorEastAsia" w:hAnsiTheme="minorHAnsi" w:cstheme="minorBidi"/>
          <w:bCs w:val="0"/>
          <w:sz w:val="22"/>
          <w:szCs w:val="22"/>
          <w:lang w:val="en-ZA" w:eastAsia="en-ZA"/>
        </w:rPr>
      </w:pPr>
      <w:hyperlink w:anchor="_Toc116387810" w:history="1">
        <w:r w:rsidRPr="00C8235D">
          <w:rPr>
            <w:rStyle w:val="Hyperlink"/>
          </w:rPr>
          <w:t>1.1</w:t>
        </w:r>
        <w:r>
          <w:rPr>
            <w:rFonts w:asciiTheme="minorHAnsi" w:eastAsiaTheme="minorEastAsia" w:hAnsiTheme="minorHAnsi" w:cstheme="minorBidi"/>
            <w:bCs w:val="0"/>
            <w:sz w:val="22"/>
            <w:szCs w:val="22"/>
            <w:lang w:val="en-ZA" w:eastAsia="en-ZA"/>
          </w:rPr>
          <w:tab/>
        </w:r>
        <w:r w:rsidRPr="00C8235D">
          <w:rPr>
            <w:rStyle w:val="Hyperlink"/>
          </w:rPr>
          <w:t>Use Case Model</w:t>
        </w:r>
        <w:r>
          <w:rPr>
            <w:webHidden/>
          </w:rPr>
          <w:tab/>
        </w:r>
        <w:r>
          <w:rPr>
            <w:webHidden/>
          </w:rPr>
          <w:fldChar w:fldCharType="begin"/>
        </w:r>
        <w:r>
          <w:rPr>
            <w:webHidden/>
          </w:rPr>
          <w:instrText xml:space="preserve"> PAGEREF _Toc116387810 \h </w:instrText>
        </w:r>
        <w:r>
          <w:rPr>
            <w:webHidden/>
          </w:rPr>
        </w:r>
        <w:r>
          <w:rPr>
            <w:webHidden/>
          </w:rPr>
          <w:fldChar w:fldCharType="separate"/>
        </w:r>
        <w:r>
          <w:rPr>
            <w:webHidden/>
          </w:rPr>
          <w:t>3</w:t>
        </w:r>
        <w:r>
          <w:rPr>
            <w:webHidden/>
          </w:rPr>
          <w:fldChar w:fldCharType="end"/>
        </w:r>
      </w:hyperlink>
    </w:p>
    <w:p w14:paraId="4E92E500" w14:textId="350ECF0A" w:rsidR="0018235B" w:rsidRDefault="0018235B">
      <w:pPr>
        <w:pStyle w:val="TOC2"/>
        <w:rPr>
          <w:rFonts w:asciiTheme="minorHAnsi" w:eastAsiaTheme="minorEastAsia" w:hAnsiTheme="minorHAnsi" w:cstheme="minorBidi"/>
          <w:bCs w:val="0"/>
          <w:sz w:val="22"/>
          <w:szCs w:val="22"/>
          <w:lang w:val="en-ZA" w:eastAsia="en-ZA"/>
        </w:rPr>
      </w:pPr>
      <w:hyperlink w:anchor="_Toc116387811" w:history="1">
        <w:r w:rsidRPr="00C8235D">
          <w:rPr>
            <w:rStyle w:val="Hyperlink"/>
          </w:rPr>
          <w:t>1.2</w:t>
        </w:r>
        <w:r>
          <w:rPr>
            <w:rFonts w:asciiTheme="minorHAnsi" w:eastAsiaTheme="minorEastAsia" w:hAnsiTheme="minorHAnsi" w:cstheme="minorBidi"/>
            <w:bCs w:val="0"/>
            <w:sz w:val="22"/>
            <w:szCs w:val="22"/>
            <w:lang w:val="en-ZA" w:eastAsia="en-ZA"/>
          </w:rPr>
          <w:tab/>
        </w:r>
        <w:r w:rsidRPr="00C8235D">
          <w:rPr>
            <w:rStyle w:val="Hyperlink"/>
          </w:rPr>
          <w:t>Use Case Glossary and Implementation Responsibilities</w:t>
        </w:r>
        <w:r>
          <w:rPr>
            <w:webHidden/>
          </w:rPr>
          <w:tab/>
        </w:r>
        <w:r>
          <w:rPr>
            <w:webHidden/>
          </w:rPr>
          <w:fldChar w:fldCharType="begin"/>
        </w:r>
        <w:r>
          <w:rPr>
            <w:webHidden/>
          </w:rPr>
          <w:instrText xml:space="preserve"> PAGEREF _Toc116387811 \h </w:instrText>
        </w:r>
        <w:r>
          <w:rPr>
            <w:webHidden/>
          </w:rPr>
        </w:r>
        <w:r>
          <w:rPr>
            <w:webHidden/>
          </w:rPr>
          <w:fldChar w:fldCharType="separate"/>
        </w:r>
        <w:r>
          <w:rPr>
            <w:webHidden/>
          </w:rPr>
          <w:t>4</w:t>
        </w:r>
        <w:r>
          <w:rPr>
            <w:webHidden/>
          </w:rPr>
          <w:fldChar w:fldCharType="end"/>
        </w:r>
      </w:hyperlink>
    </w:p>
    <w:p w14:paraId="74680F55" w14:textId="4C6D460B" w:rsidR="0018235B" w:rsidRDefault="0018235B">
      <w:pPr>
        <w:pStyle w:val="TOC1"/>
        <w:rPr>
          <w:rFonts w:asciiTheme="minorHAnsi" w:eastAsiaTheme="minorEastAsia" w:hAnsiTheme="minorHAnsi" w:cstheme="minorBidi"/>
          <w:b w:val="0"/>
          <w:bCs w:val="0"/>
          <w:caps w:val="0"/>
          <w:sz w:val="22"/>
          <w:szCs w:val="22"/>
          <w:lang w:val="en-ZA" w:eastAsia="en-ZA"/>
        </w:rPr>
      </w:pPr>
      <w:hyperlink w:anchor="_Toc116387812" w:history="1">
        <w:r w:rsidRPr="00C8235D">
          <w:rPr>
            <w:rStyle w:val="Hyperlink"/>
          </w:rPr>
          <w:t>2</w:t>
        </w:r>
        <w:r>
          <w:rPr>
            <w:rFonts w:asciiTheme="minorHAnsi" w:eastAsiaTheme="minorEastAsia" w:hAnsiTheme="minorHAnsi" w:cstheme="minorBidi"/>
            <w:b w:val="0"/>
            <w:bCs w:val="0"/>
            <w:caps w:val="0"/>
            <w:sz w:val="22"/>
            <w:szCs w:val="22"/>
            <w:lang w:val="en-ZA" w:eastAsia="en-ZA"/>
          </w:rPr>
          <w:tab/>
        </w:r>
        <w:r w:rsidRPr="00C8235D">
          <w:rPr>
            <w:rStyle w:val="Hyperlink"/>
          </w:rPr>
          <w:t>Use Case Narratives &amp; UI Designs</w:t>
        </w:r>
        <w:r>
          <w:rPr>
            <w:webHidden/>
          </w:rPr>
          <w:tab/>
        </w:r>
        <w:r>
          <w:rPr>
            <w:webHidden/>
          </w:rPr>
          <w:fldChar w:fldCharType="begin"/>
        </w:r>
        <w:r>
          <w:rPr>
            <w:webHidden/>
          </w:rPr>
          <w:instrText xml:space="preserve"> PAGEREF _Toc116387812 \h </w:instrText>
        </w:r>
        <w:r>
          <w:rPr>
            <w:webHidden/>
          </w:rPr>
        </w:r>
        <w:r>
          <w:rPr>
            <w:webHidden/>
          </w:rPr>
          <w:fldChar w:fldCharType="separate"/>
        </w:r>
        <w:r>
          <w:rPr>
            <w:webHidden/>
          </w:rPr>
          <w:t>5</w:t>
        </w:r>
        <w:r>
          <w:rPr>
            <w:webHidden/>
          </w:rPr>
          <w:fldChar w:fldCharType="end"/>
        </w:r>
      </w:hyperlink>
    </w:p>
    <w:p w14:paraId="57212404" w14:textId="7D9C63DB" w:rsidR="0018235B" w:rsidRDefault="0018235B">
      <w:pPr>
        <w:pStyle w:val="TOC2"/>
        <w:rPr>
          <w:rFonts w:asciiTheme="minorHAnsi" w:eastAsiaTheme="minorEastAsia" w:hAnsiTheme="minorHAnsi" w:cstheme="minorBidi"/>
          <w:bCs w:val="0"/>
          <w:sz w:val="22"/>
          <w:szCs w:val="22"/>
          <w:lang w:val="en-ZA" w:eastAsia="en-ZA"/>
        </w:rPr>
      </w:pPr>
      <w:hyperlink w:anchor="_Toc116387813" w:history="1">
        <w:r w:rsidRPr="00C8235D">
          <w:rPr>
            <w:rStyle w:val="Hyperlink"/>
          </w:rPr>
          <w:t>2.1</w:t>
        </w:r>
        <w:r>
          <w:rPr>
            <w:rFonts w:asciiTheme="minorHAnsi" w:eastAsiaTheme="minorEastAsia" w:hAnsiTheme="minorHAnsi" w:cstheme="minorBidi"/>
            <w:bCs w:val="0"/>
            <w:sz w:val="22"/>
            <w:szCs w:val="22"/>
            <w:lang w:val="en-ZA" w:eastAsia="en-ZA"/>
          </w:rPr>
          <w:tab/>
        </w:r>
        <w:r w:rsidRPr="00C8235D">
          <w:rPr>
            <w:rStyle w:val="Hyperlink"/>
          </w:rPr>
          <w:t>Team UI Guidelines</w:t>
        </w:r>
        <w:r>
          <w:rPr>
            <w:webHidden/>
          </w:rPr>
          <w:tab/>
        </w:r>
        <w:r>
          <w:rPr>
            <w:webHidden/>
          </w:rPr>
          <w:fldChar w:fldCharType="begin"/>
        </w:r>
        <w:r>
          <w:rPr>
            <w:webHidden/>
          </w:rPr>
          <w:instrText xml:space="preserve"> PAGEREF _Toc116387813 \h </w:instrText>
        </w:r>
        <w:r>
          <w:rPr>
            <w:webHidden/>
          </w:rPr>
        </w:r>
        <w:r>
          <w:rPr>
            <w:webHidden/>
          </w:rPr>
          <w:fldChar w:fldCharType="separate"/>
        </w:r>
        <w:r>
          <w:rPr>
            <w:webHidden/>
          </w:rPr>
          <w:t>5</w:t>
        </w:r>
        <w:r>
          <w:rPr>
            <w:webHidden/>
          </w:rPr>
          <w:fldChar w:fldCharType="end"/>
        </w:r>
      </w:hyperlink>
    </w:p>
    <w:p w14:paraId="2D6F9C46" w14:textId="1673BA7E" w:rsidR="0018235B" w:rsidRDefault="0018235B">
      <w:pPr>
        <w:pStyle w:val="TOC2"/>
        <w:rPr>
          <w:rFonts w:asciiTheme="minorHAnsi" w:eastAsiaTheme="minorEastAsia" w:hAnsiTheme="minorHAnsi" w:cstheme="minorBidi"/>
          <w:bCs w:val="0"/>
          <w:sz w:val="22"/>
          <w:szCs w:val="22"/>
          <w:lang w:val="en-ZA" w:eastAsia="en-ZA"/>
        </w:rPr>
      </w:pPr>
      <w:hyperlink w:anchor="_Toc116387814" w:history="1">
        <w:r w:rsidRPr="00C8235D">
          <w:rPr>
            <w:rStyle w:val="Hyperlink"/>
          </w:rPr>
          <w:t>2.2</w:t>
        </w:r>
        <w:r>
          <w:rPr>
            <w:rFonts w:asciiTheme="minorHAnsi" w:eastAsiaTheme="minorEastAsia" w:hAnsiTheme="minorHAnsi" w:cstheme="minorBidi"/>
            <w:bCs w:val="0"/>
            <w:sz w:val="22"/>
            <w:szCs w:val="22"/>
            <w:lang w:val="en-ZA" w:eastAsia="en-ZA"/>
          </w:rPr>
          <w:tab/>
        </w:r>
        <w:r w:rsidRPr="00C8235D">
          <w:rPr>
            <w:rStyle w:val="Hyperlink"/>
          </w:rPr>
          <w:t>Navigation &amp; Control</w:t>
        </w:r>
        <w:r>
          <w:rPr>
            <w:webHidden/>
          </w:rPr>
          <w:tab/>
        </w:r>
        <w:r>
          <w:rPr>
            <w:webHidden/>
          </w:rPr>
          <w:fldChar w:fldCharType="begin"/>
        </w:r>
        <w:r>
          <w:rPr>
            <w:webHidden/>
          </w:rPr>
          <w:instrText xml:space="preserve"> PAGEREF _Toc116387814 \h </w:instrText>
        </w:r>
        <w:r>
          <w:rPr>
            <w:webHidden/>
          </w:rPr>
        </w:r>
        <w:r>
          <w:rPr>
            <w:webHidden/>
          </w:rPr>
          <w:fldChar w:fldCharType="separate"/>
        </w:r>
        <w:r>
          <w:rPr>
            <w:webHidden/>
          </w:rPr>
          <w:t>5</w:t>
        </w:r>
        <w:r>
          <w:rPr>
            <w:webHidden/>
          </w:rPr>
          <w:fldChar w:fldCharType="end"/>
        </w:r>
      </w:hyperlink>
    </w:p>
    <w:p w14:paraId="2DCAF5B5" w14:textId="61CB50B2" w:rsidR="0018235B" w:rsidRDefault="0018235B">
      <w:pPr>
        <w:pStyle w:val="TOC2"/>
        <w:rPr>
          <w:rFonts w:asciiTheme="minorHAnsi" w:eastAsiaTheme="minorEastAsia" w:hAnsiTheme="minorHAnsi" w:cstheme="minorBidi"/>
          <w:bCs w:val="0"/>
          <w:sz w:val="22"/>
          <w:szCs w:val="22"/>
          <w:lang w:val="en-ZA" w:eastAsia="en-ZA"/>
        </w:rPr>
      </w:pPr>
      <w:hyperlink w:anchor="_Toc116387815" w:history="1">
        <w:r w:rsidRPr="00C8235D">
          <w:rPr>
            <w:rStyle w:val="Hyperlink"/>
          </w:rPr>
          <w:t>2.3</w:t>
        </w:r>
        <w:r>
          <w:rPr>
            <w:rFonts w:asciiTheme="minorHAnsi" w:eastAsiaTheme="minorEastAsia" w:hAnsiTheme="minorHAnsi" w:cstheme="minorBidi"/>
            <w:bCs w:val="0"/>
            <w:sz w:val="22"/>
            <w:szCs w:val="22"/>
            <w:lang w:val="en-ZA" w:eastAsia="en-ZA"/>
          </w:rPr>
          <w:tab/>
        </w:r>
        <w:r w:rsidRPr="00C8235D">
          <w:rPr>
            <w:rStyle w:val="Hyperlink"/>
          </w:rPr>
          <w:t>Team Design for</w:t>
        </w:r>
        <w:r>
          <w:rPr>
            <w:webHidden/>
          </w:rPr>
          <w:tab/>
        </w:r>
        <w:r>
          <w:rPr>
            <w:webHidden/>
          </w:rPr>
          <w:fldChar w:fldCharType="begin"/>
        </w:r>
        <w:r>
          <w:rPr>
            <w:webHidden/>
          </w:rPr>
          <w:instrText xml:space="preserve"> PAGEREF _Toc116387815 \h </w:instrText>
        </w:r>
        <w:r>
          <w:rPr>
            <w:webHidden/>
          </w:rPr>
        </w:r>
        <w:r>
          <w:rPr>
            <w:webHidden/>
          </w:rPr>
          <w:fldChar w:fldCharType="separate"/>
        </w:r>
        <w:r>
          <w:rPr>
            <w:webHidden/>
          </w:rPr>
          <w:t>7</w:t>
        </w:r>
        <w:r>
          <w:rPr>
            <w:webHidden/>
          </w:rPr>
          <w:fldChar w:fldCharType="end"/>
        </w:r>
      </w:hyperlink>
    </w:p>
    <w:p w14:paraId="5E40F725" w14:textId="61D29525" w:rsidR="0018235B" w:rsidRDefault="0018235B">
      <w:pPr>
        <w:pStyle w:val="TOC3"/>
        <w:rPr>
          <w:rFonts w:asciiTheme="minorHAnsi" w:eastAsiaTheme="minorEastAsia" w:hAnsiTheme="minorHAnsi" w:cstheme="minorBidi"/>
          <w:noProof/>
          <w:sz w:val="22"/>
          <w:szCs w:val="22"/>
          <w:lang w:val="en-ZA" w:eastAsia="en-ZA"/>
        </w:rPr>
      </w:pPr>
      <w:hyperlink w:anchor="_Toc116387816" w:history="1">
        <w:r w:rsidRPr="00C8235D">
          <w:rPr>
            <w:rStyle w:val="Hyperlink"/>
            <w:noProof/>
          </w:rPr>
          <w:t>2.3.1</w:t>
        </w:r>
        <w:r>
          <w:rPr>
            <w:rFonts w:asciiTheme="minorHAnsi" w:eastAsiaTheme="minorEastAsia" w:hAnsiTheme="minorHAnsi" w:cstheme="minorBidi"/>
            <w:noProof/>
            <w:sz w:val="22"/>
            <w:szCs w:val="22"/>
            <w:lang w:val="en-ZA" w:eastAsia="en-ZA"/>
          </w:rPr>
          <w:tab/>
        </w:r>
        <w:r w:rsidRPr="00C8235D">
          <w:rPr>
            <w:rStyle w:val="Hyperlink"/>
            <w:noProof/>
          </w:rPr>
          <w:t>Login / Logout</w:t>
        </w:r>
        <w:r>
          <w:rPr>
            <w:noProof/>
            <w:webHidden/>
          </w:rPr>
          <w:tab/>
        </w:r>
        <w:r>
          <w:rPr>
            <w:noProof/>
            <w:webHidden/>
          </w:rPr>
          <w:fldChar w:fldCharType="begin"/>
        </w:r>
        <w:r>
          <w:rPr>
            <w:noProof/>
            <w:webHidden/>
          </w:rPr>
          <w:instrText xml:space="preserve"> PAGEREF _Toc116387816 \h </w:instrText>
        </w:r>
        <w:r>
          <w:rPr>
            <w:noProof/>
            <w:webHidden/>
          </w:rPr>
        </w:r>
        <w:r>
          <w:rPr>
            <w:noProof/>
            <w:webHidden/>
          </w:rPr>
          <w:fldChar w:fldCharType="separate"/>
        </w:r>
        <w:r>
          <w:rPr>
            <w:noProof/>
            <w:webHidden/>
          </w:rPr>
          <w:t>7</w:t>
        </w:r>
        <w:r>
          <w:rPr>
            <w:noProof/>
            <w:webHidden/>
          </w:rPr>
          <w:fldChar w:fldCharType="end"/>
        </w:r>
      </w:hyperlink>
    </w:p>
    <w:p w14:paraId="7D5630D6" w14:textId="3D7F629B" w:rsidR="0018235B" w:rsidRDefault="0018235B">
      <w:pPr>
        <w:pStyle w:val="TOC3"/>
        <w:rPr>
          <w:rFonts w:asciiTheme="minorHAnsi" w:eastAsiaTheme="minorEastAsia" w:hAnsiTheme="minorHAnsi" w:cstheme="minorBidi"/>
          <w:noProof/>
          <w:sz w:val="22"/>
          <w:szCs w:val="22"/>
          <w:lang w:val="en-ZA" w:eastAsia="en-ZA"/>
        </w:rPr>
      </w:pPr>
      <w:hyperlink w:anchor="_Toc116387817" w:history="1">
        <w:r w:rsidRPr="00C8235D">
          <w:rPr>
            <w:rStyle w:val="Hyperlink"/>
            <w:noProof/>
          </w:rPr>
          <w:t>2.3.2</w:t>
        </w:r>
        <w:r>
          <w:rPr>
            <w:rFonts w:asciiTheme="minorHAnsi" w:eastAsiaTheme="minorEastAsia" w:hAnsiTheme="minorHAnsi" w:cstheme="minorBidi"/>
            <w:noProof/>
            <w:sz w:val="22"/>
            <w:szCs w:val="22"/>
            <w:lang w:val="en-ZA" w:eastAsia="en-ZA"/>
          </w:rPr>
          <w:tab/>
        </w:r>
        <w:r w:rsidRPr="00C8235D">
          <w:rPr>
            <w:rStyle w:val="Hyperlink"/>
            <w:noProof/>
          </w:rPr>
          <w:t>Dashboard / Landing Page / Main Page</w:t>
        </w:r>
        <w:r>
          <w:rPr>
            <w:noProof/>
            <w:webHidden/>
          </w:rPr>
          <w:tab/>
        </w:r>
        <w:r>
          <w:rPr>
            <w:noProof/>
            <w:webHidden/>
          </w:rPr>
          <w:fldChar w:fldCharType="begin"/>
        </w:r>
        <w:r>
          <w:rPr>
            <w:noProof/>
            <w:webHidden/>
          </w:rPr>
          <w:instrText xml:space="preserve"> PAGEREF _Toc116387817 \h </w:instrText>
        </w:r>
        <w:r>
          <w:rPr>
            <w:noProof/>
            <w:webHidden/>
          </w:rPr>
        </w:r>
        <w:r>
          <w:rPr>
            <w:noProof/>
            <w:webHidden/>
          </w:rPr>
          <w:fldChar w:fldCharType="separate"/>
        </w:r>
        <w:r>
          <w:rPr>
            <w:noProof/>
            <w:webHidden/>
          </w:rPr>
          <w:t>7</w:t>
        </w:r>
        <w:r>
          <w:rPr>
            <w:noProof/>
            <w:webHidden/>
          </w:rPr>
          <w:fldChar w:fldCharType="end"/>
        </w:r>
      </w:hyperlink>
    </w:p>
    <w:p w14:paraId="6E9C7F3F" w14:textId="5903DA29" w:rsidR="0018235B" w:rsidRDefault="0018235B">
      <w:pPr>
        <w:pStyle w:val="TOC2"/>
        <w:rPr>
          <w:rFonts w:asciiTheme="minorHAnsi" w:eastAsiaTheme="minorEastAsia" w:hAnsiTheme="minorHAnsi" w:cstheme="minorBidi"/>
          <w:bCs w:val="0"/>
          <w:sz w:val="22"/>
          <w:szCs w:val="22"/>
          <w:lang w:val="en-ZA" w:eastAsia="en-ZA"/>
        </w:rPr>
      </w:pPr>
      <w:hyperlink w:anchor="_Toc116387818" w:history="1">
        <w:r w:rsidRPr="00C8235D">
          <w:rPr>
            <w:rStyle w:val="Hyperlink"/>
          </w:rPr>
          <w:t>2.4</w:t>
        </w:r>
        <w:r>
          <w:rPr>
            <w:rFonts w:asciiTheme="minorHAnsi" w:eastAsiaTheme="minorEastAsia" w:hAnsiTheme="minorHAnsi" w:cstheme="minorBidi"/>
            <w:bCs w:val="0"/>
            <w:sz w:val="22"/>
            <w:szCs w:val="22"/>
            <w:lang w:val="en-ZA" w:eastAsia="en-ZA"/>
          </w:rPr>
          <w:tab/>
        </w:r>
        <w:r w:rsidRPr="00C8235D">
          <w:rPr>
            <w:rStyle w:val="Hyperlink"/>
          </w:rPr>
          <w:t>UI Designs &amp; Use Case Narratives for the Implemented Use Cases</w:t>
        </w:r>
        <w:r>
          <w:rPr>
            <w:webHidden/>
          </w:rPr>
          <w:tab/>
        </w:r>
        <w:r>
          <w:rPr>
            <w:webHidden/>
          </w:rPr>
          <w:fldChar w:fldCharType="begin"/>
        </w:r>
        <w:r>
          <w:rPr>
            <w:webHidden/>
          </w:rPr>
          <w:instrText xml:space="preserve"> PAGEREF _Toc116387818 \h </w:instrText>
        </w:r>
        <w:r>
          <w:rPr>
            <w:webHidden/>
          </w:rPr>
        </w:r>
        <w:r>
          <w:rPr>
            <w:webHidden/>
          </w:rPr>
          <w:fldChar w:fldCharType="separate"/>
        </w:r>
        <w:r>
          <w:rPr>
            <w:webHidden/>
          </w:rPr>
          <w:t>9</w:t>
        </w:r>
        <w:r>
          <w:rPr>
            <w:webHidden/>
          </w:rPr>
          <w:fldChar w:fldCharType="end"/>
        </w:r>
      </w:hyperlink>
    </w:p>
    <w:p w14:paraId="04CA7752" w14:textId="75B7AFF7" w:rsidR="0018235B" w:rsidRDefault="0018235B">
      <w:pPr>
        <w:pStyle w:val="TOC3"/>
        <w:rPr>
          <w:rFonts w:asciiTheme="minorHAnsi" w:eastAsiaTheme="minorEastAsia" w:hAnsiTheme="minorHAnsi" w:cstheme="minorBidi"/>
          <w:noProof/>
          <w:sz w:val="22"/>
          <w:szCs w:val="22"/>
          <w:lang w:val="en-ZA" w:eastAsia="en-ZA"/>
        </w:rPr>
      </w:pPr>
      <w:hyperlink w:anchor="_Toc116387819" w:history="1">
        <w:r w:rsidRPr="00C8235D">
          <w:rPr>
            <w:rStyle w:val="Hyperlink"/>
            <w:noProof/>
          </w:rPr>
          <w:t>2.4.1</w:t>
        </w:r>
        <w:r>
          <w:rPr>
            <w:rFonts w:asciiTheme="minorHAnsi" w:eastAsiaTheme="minorEastAsia" w:hAnsiTheme="minorHAnsi" w:cstheme="minorBidi"/>
            <w:noProof/>
            <w:sz w:val="22"/>
            <w:szCs w:val="22"/>
            <w:lang w:val="en-ZA" w:eastAsia="en-ZA"/>
          </w:rPr>
          <w:tab/>
        </w:r>
        <w:r w:rsidRPr="00C8235D">
          <w:rPr>
            <w:rStyle w:val="Hyperlink"/>
            <w:noProof/>
          </w:rPr>
          <w:t>Designed by Mpendulo Mthembu</w:t>
        </w:r>
        <w:r>
          <w:rPr>
            <w:noProof/>
            <w:webHidden/>
          </w:rPr>
          <w:tab/>
        </w:r>
        <w:r>
          <w:rPr>
            <w:noProof/>
            <w:webHidden/>
          </w:rPr>
          <w:fldChar w:fldCharType="begin"/>
        </w:r>
        <w:r>
          <w:rPr>
            <w:noProof/>
            <w:webHidden/>
          </w:rPr>
          <w:instrText xml:space="preserve"> PAGEREF _Toc116387819 \h </w:instrText>
        </w:r>
        <w:r>
          <w:rPr>
            <w:noProof/>
            <w:webHidden/>
          </w:rPr>
        </w:r>
        <w:r>
          <w:rPr>
            <w:noProof/>
            <w:webHidden/>
          </w:rPr>
          <w:fldChar w:fldCharType="separate"/>
        </w:r>
        <w:r>
          <w:rPr>
            <w:noProof/>
            <w:webHidden/>
          </w:rPr>
          <w:t>9</w:t>
        </w:r>
        <w:r>
          <w:rPr>
            <w:noProof/>
            <w:webHidden/>
          </w:rPr>
          <w:fldChar w:fldCharType="end"/>
        </w:r>
      </w:hyperlink>
    </w:p>
    <w:p w14:paraId="665039C3" w14:textId="4C140C9F" w:rsidR="0018235B" w:rsidRDefault="0018235B">
      <w:pPr>
        <w:pStyle w:val="TOC3"/>
        <w:rPr>
          <w:rFonts w:asciiTheme="minorHAnsi" w:eastAsiaTheme="minorEastAsia" w:hAnsiTheme="minorHAnsi" w:cstheme="minorBidi"/>
          <w:noProof/>
          <w:sz w:val="22"/>
          <w:szCs w:val="22"/>
          <w:lang w:val="en-ZA" w:eastAsia="en-ZA"/>
        </w:rPr>
      </w:pPr>
      <w:hyperlink w:anchor="_Toc116387820" w:history="1">
        <w:r w:rsidRPr="00C8235D">
          <w:rPr>
            <w:rStyle w:val="Hyperlink"/>
            <w:noProof/>
          </w:rPr>
          <w:t>2.4.2</w:t>
        </w:r>
        <w:r>
          <w:rPr>
            <w:rFonts w:asciiTheme="minorHAnsi" w:eastAsiaTheme="minorEastAsia" w:hAnsiTheme="minorHAnsi" w:cstheme="minorBidi"/>
            <w:noProof/>
            <w:sz w:val="22"/>
            <w:szCs w:val="22"/>
            <w:lang w:val="en-ZA" w:eastAsia="en-ZA"/>
          </w:rPr>
          <w:tab/>
        </w:r>
        <w:r w:rsidRPr="00C8235D">
          <w:rPr>
            <w:rStyle w:val="Hyperlink"/>
            <w:noProof/>
          </w:rPr>
          <w:t>Designed by Mpendulo Mthembu</w:t>
        </w:r>
        <w:r>
          <w:rPr>
            <w:noProof/>
            <w:webHidden/>
          </w:rPr>
          <w:tab/>
        </w:r>
        <w:r>
          <w:rPr>
            <w:noProof/>
            <w:webHidden/>
          </w:rPr>
          <w:fldChar w:fldCharType="begin"/>
        </w:r>
        <w:r>
          <w:rPr>
            <w:noProof/>
            <w:webHidden/>
          </w:rPr>
          <w:instrText xml:space="preserve"> PAGEREF _Toc116387820 \h </w:instrText>
        </w:r>
        <w:r>
          <w:rPr>
            <w:noProof/>
            <w:webHidden/>
          </w:rPr>
        </w:r>
        <w:r>
          <w:rPr>
            <w:noProof/>
            <w:webHidden/>
          </w:rPr>
          <w:fldChar w:fldCharType="separate"/>
        </w:r>
        <w:r>
          <w:rPr>
            <w:noProof/>
            <w:webHidden/>
          </w:rPr>
          <w:t>13</w:t>
        </w:r>
        <w:r>
          <w:rPr>
            <w:noProof/>
            <w:webHidden/>
          </w:rPr>
          <w:fldChar w:fldCharType="end"/>
        </w:r>
      </w:hyperlink>
    </w:p>
    <w:p w14:paraId="2EC4D7CA" w14:textId="698575E5" w:rsidR="0018235B" w:rsidRDefault="0018235B">
      <w:pPr>
        <w:pStyle w:val="TOC3"/>
        <w:rPr>
          <w:rFonts w:asciiTheme="minorHAnsi" w:eastAsiaTheme="minorEastAsia" w:hAnsiTheme="minorHAnsi" w:cstheme="minorBidi"/>
          <w:noProof/>
          <w:sz w:val="22"/>
          <w:szCs w:val="22"/>
          <w:lang w:val="en-ZA" w:eastAsia="en-ZA"/>
        </w:rPr>
      </w:pPr>
      <w:hyperlink w:anchor="_Toc116387821" w:history="1">
        <w:r w:rsidRPr="00C8235D">
          <w:rPr>
            <w:rStyle w:val="Hyperlink"/>
            <w:noProof/>
          </w:rPr>
          <w:t>2.4.3</w:t>
        </w:r>
        <w:r>
          <w:rPr>
            <w:rFonts w:asciiTheme="minorHAnsi" w:eastAsiaTheme="minorEastAsia" w:hAnsiTheme="minorHAnsi" w:cstheme="minorBidi"/>
            <w:noProof/>
            <w:sz w:val="22"/>
            <w:szCs w:val="22"/>
            <w:lang w:val="en-ZA" w:eastAsia="en-ZA"/>
          </w:rPr>
          <w:tab/>
        </w:r>
        <w:r w:rsidRPr="00C8235D">
          <w:rPr>
            <w:rStyle w:val="Hyperlink"/>
            <w:noProof/>
          </w:rPr>
          <w:t>Designed by Mpendulo Mthembu</w:t>
        </w:r>
        <w:r>
          <w:rPr>
            <w:noProof/>
            <w:webHidden/>
          </w:rPr>
          <w:tab/>
        </w:r>
        <w:r>
          <w:rPr>
            <w:noProof/>
            <w:webHidden/>
          </w:rPr>
          <w:fldChar w:fldCharType="begin"/>
        </w:r>
        <w:r>
          <w:rPr>
            <w:noProof/>
            <w:webHidden/>
          </w:rPr>
          <w:instrText xml:space="preserve"> PAGEREF _Toc116387821 \h </w:instrText>
        </w:r>
        <w:r>
          <w:rPr>
            <w:noProof/>
            <w:webHidden/>
          </w:rPr>
        </w:r>
        <w:r>
          <w:rPr>
            <w:noProof/>
            <w:webHidden/>
          </w:rPr>
          <w:fldChar w:fldCharType="separate"/>
        </w:r>
        <w:r>
          <w:rPr>
            <w:noProof/>
            <w:webHidden/>
          </w:rPr>
          <w:t>15</w:t>
        </w:r>
        <w:r>
          <w:rPr>
            <w:noProof/>
            <w:webHidden/>
          </w:rPr>
          <w:fldChar w:fldCharType="end"/>
        </w:r>
      </w:hyperlink>
    </w:p>
    <w:p w14:paraId="50973414" w14:textId="09F21BC3" w:rsidR="0018235B" w:rsidRDefault="0018235B">
      <w:pPr>
        <w:pStyle w:val="TOC3"/>
        <w:rPr>
          <w:rFonts w:asciiTheme="minorHAnsi" w:eastAsiaTheme="minorEastAsia" w:hAnsiTheme="minorHAnsi" w:cstheme="minorBidi"/>
          <w:noProof/>
          <w:sz w:val="22"/>
          <w:szCs w:val="22"/>
          <w:lang w:val="en-ZA" w:eastAsia="en-ZA"/>
        </w:rPr>
      </w:pPr>
      <w:hyperlink w:anchor="_Toc116387822" w:history="1">
        <w:r w:rsidRPr="00C8235D">
          <w:rPr>
            <w:rStyle w:val="Hyperlink"/>
            <w:noProof/>
          </w:rPr>
          <w:t>2.4.4</w:t>
        </w:r>
        <w:r>
          <w:rPr>
            <w:rFonts w:asciiTheme="minorHAnsi" w:eastAsiaTheme="minorEastAsia" w:hAnsiTheme="minorHAnsi" w:cstheme="minorBidi"/>
            <w:noProof/>
            <w:sz w:val="22"/>
            <w:szCs w:val="22"/>
            <w:lang w:val="en-ZA" w:eastAsia="en-ZA"/>
          </w:rPr>
          <w:tab/>
        </w:r>
        <w:r w:rsidRPr="00C8235D">
          <w:rPr>
            <w:rStyle w:val="Hyperlink"/>
            <w:noProof/>
          </w:rPr>
          <w:t>Designed by Mpendulo Mthembu</w:t>
        </w:r>
        <w:r>
          <w:rPr>
            <w:noProof/>
            <w:webHidden/>
          </w:rPr>
          <w:tab/>
        </w:r>
        <w:r>
          <w:rPr>
            <w:noProof/>
            <w:webHidden/>
          </w:rPr>
          <w:fldChar w:fldCharType="begin"/>
        </w:r>
        <w:r>
          <w:rPr>
            <w:noProof/>
            <w:webHidden/>
          </w:rPr>
          <w:instrText xml:space="preserve"> PAGEREF _Toc116387822 \h </w:instrText>
        </w:r>
        <w:r>
          <w:rPr>
            <w:noProof/>
            <w:webHidden/>
          </w:rPr>
        </w:r>
        <w:r>
          <w:rPr>
            <w:noProof/>
            <w:webHidden/>
          </w:rPr>
          <w:fldChar w:fldCharType="separate"/>
        </w:r>
        <w:r>
          <w:rPr>
            <w:noProof/>
            <w:webHidden/>
          </w:rPr>
          <w:t>18</w:t>
        </w:r>
        <w:r>
          <w:rPr>
            <w:noProof/>
            <w:webHidden/>
          </w:rPr>
          <w:fldChar w:fldCharType="end"/>
        </w:r>
      </w:hyperlink>
    </w:p>
    <w:p w14:paraId="53B5B8FC" w14:textId="500B65A4" w:rsidR="0018235B" w:rsidRDefault="0018235B">
      <w:pPr>
        <w:pStyle w:val="TOC3"/>
        <w:rPr>
          <w:rFonts w:asciiTheme="minorHAnsi" w:eastAsiaTheme="minorEastAsia" w:hAnsiTheme="minorHAnsi" w:cstheme="minorBidi"/>
          <w:noProof/>
          <w:sz w:val="22"/>
          <w:szCs w:val="22"/>
          <w:lang w:val="en-ZA" w:eastAsia="en-ZA"/>
        </w:rPr>
      </w:pPr>
      <w:hyperlink w:anchor="_Toc116387823" w:history="1">
        <w:r w:rsidRPr="00C8235D">
          <w:rPr>
            <w:rStyle w:val="Hyperlink"/>
            <w:noProof/>
          </w:rPr>
          <w:t>2.4.5</w:t>
        </w:r>
        <w:r>
          <w:rPr>
            <w:rFonts w:asciiTheme="minorHAnsi" w:eastAsiaTheme="minorEastAsia" w:hAnsiTheme="minorHAnsi" w:cstheme="minorBidi"/>
            <w:noProof/>
            <w:sz w:val="22"/>
            <w:szCs w:val="22"/>
            <w:lang w:val="en-ZA" w:eastAsia="en-ZA"/>
          </w:rPr>
          <w:tab/>
        </w:r>
        <w:r w:rsidRPr="00C8235D">
          <w:rPr>
            <w:rStyle w:val="Hyperlink"/>
            <w:noProof/>
          </w:rPr>
          <w:t>Designed by Mpendulo Mthembu</w:t>
        </w:r>
        <w:r>
          <w:rPr>
            <w:noProof/>
            <w:webHidden/>
          </w:rPr>
          <w:tab/>
        </w:r>
        <w:r>
          <w:rPr>
            <w:noProof/>
            <w:webHidden/>
          </w:rPr>
          <w:fldChar w:fldCharType="begin"/>
        </w:r>
        <w:r>
          <w:rPr>
            <w:noProof/>
            <w:webHidden/>
          </w:rPr>
          <w:instrText xml:space="preserve"> PAGEREF _Toc116387823 \h </w:instrText>
        </w:r>
        <w:r>
          <w:rPr>
            <w:noProof/>
            <w:webHidden/>
          </w:rPr>
        </w:r>
        <w:r>
          <w:rPr>
            <w:noProof/>
            <w:webHidden/>
          </w:rPr>
          <w:fldChar w:fldCharType="separate"/>
        </w:r>
        <w:r>
          <w:rPr>
            <w:noProof/>
            <w:webHidden/>
          </w:rPr>
          <w:t>20</w:t>
        </w:r>
        <w:r>
          <w:rPr>
            <w:noProof/>
            <w:webHidden/>
          </w:rPr>
          <w:fldChar w:fldCharType="end"/>
        </w:r>
      </w:hyperlink>
    </w:p>
    <w:p w14:paraId="7D866D97" w14:textId="17F8B769" w:rsidR="0018235B" w:rsidRDefault="0018235B">
      <w:pPr>
        <w:pStyle w:val="TOC3"/>
        <w:rPr>
          <w:rFonts w:asciiTheme="minorHAnsi" w:eastAsiaTheme="minorEastAsia" w:hAnsiTheme="minorHAnsi" w:cstheme="minorBidi"/>
          <w:noProof/>
          <w:sz w:val="22"/>
          <w:szCs w:val="22"/>
          <w:lang w:val="en-ZA" w:eastAsia="en-ZA"/>
        </w:rPr>
      </w:pPr>
      <w:hyperlink w:anchor="_Toc116387824" w:history="1">
        <w:r w:rsidRPr="00C8235D">
          <w:rPr>
            <w:rStyle w:val="Hyperlink"/>
            <w:noProof/>
          </w:rPr>
          <w:t>2.4.6</w:t>
        </w:r>
        <w:r>
          <w:rPr>
            <w:rFonts w:asciiTheme="minorHAnsi" w:eastAsiaTheme="minorEastAsia" w:hAnsiTheme="minorHAnsi" w:cstheme="minorBidi"/>
            <w:noProof/>
            <w:sz w:val="22"/>
            <w:szCs w:val="22"/>
            <w:lang w:val="en-ZA" w:eastAsia="en-ZA"/>
          </w:rPr>
          <w:tab/>
        </w:r>
        <w:r w:rsidRPr="00C8235D">
          <w:rPr>
            <w:rStyle w:val="Hyperlink"/>
            <w:noProof/>
          </w:rPr>
          <w:t>Designed by Mpendulo Mthembu</w:t>
        </w:r>
        <w:r>
          <w:rPr>
            <w:noProof/>
            <w:webHidden/>
          </w:rPr>
          <w:tab/>
        </w:r>
        <w:r>
          <w:rPr>
            <w:noProof/>
            <w:webHidden/>
          </w:rPr>
          <w:fldChar w:fldCharType="begin"/>
        </w:r>
        <w:r>
          <w:rPr>
            <w:noProof/>
            <w:webHidden/>
          </w:rPr>
          <w:instrText xml:space="preserve"> PAGEREF _Toc116387824 \h </w:instrText>
        </w:r>
        <w:r>
          <w:rPr>
            <w:noProof/>
            <w:webHidden/>
          </w:rPr>
        </w:r>
        <w:r>
          <w:rPr>
            <w:noProof/>
            <w:webHidden/>
          </w:rPr>
          <w:fldChar w:fldCharType="separate"/>
        </w:r>
        <w:r>
          <w:rPr>
            <w:noProof/>
            <w:webHidden/>
          </w:rPr>
          <w:t>24</w:t>
        </w:r>
        <w:r>
          <w:rPr>
            <w:noProof/>
            <w:webHidden/>
          </w:rPr>
          <w:fldChar w:fldCharType="end"/>
        </w:r>
      </w:hyperlink>
    </w:p>
    <w:p w14:paraId="29273617" w14:textId="1B6B6E4D" w:rsidR="0018235B" w:rsidRDefault="0018235B">
      <w:pPr>
        <w:pStyle w:val="TOC1"/>
        <w:rPr>
          <w:rFonts w:asciiTheme="minorHAnsi" w:eastAsiaTheme="minorEastAsia" w:hAnsiTheme="minorHAnsi" w:cstheme="minorBidi"/>
          <w:b w:val="0"/>
          <w:bCs w:val="0"/>
          <w:caps w:val="0"/>
          <w:sz w:val="22"/>
          <w:szCs w:val="22"/>
          <w:lang w:val="en-ZA" w:eastAsia="en-ZA"/>
        </w:rPr>
      </w:pPr>
      <w:hyperlink w:anchor="_Toc116387825" w:history="1">
        <w:r w:rsidRPr="00C8235D">
          <w:rPr>
            <w:rStyle w:val="Hyperlink"/>
          </w:rPr>
          <w:t>3</w:t>
        </w:r>
        <w:r>
          <w:rPr>
            <w:rFonts w:asciiTheme="minorHAnsi" w:eastAsiaTheme="minorEastAsia" w:hAnsiTheme="minorHAnsi" w:cstheme="minorBidi"/>
            <w:b w:val="0"/>
            <w:bCs w:val="0"/>
            <w:caps w:val="0"/>
            <w:sz w:val="22"/>
            <w:szCs w:val="22"/>
            <w:lang w:val="en-ZA" w:eastAsia="en-ZA"/>
          </w:rPr>
          <w:tab/>
        </w:r>
        <w:r w:rsidRPr="00C8235D">
          <w:rPr>
            <w:rStyle w:val="Hyperlink"/>
          </w:rPr>
          <w:t>DATA REQUIREMENTS</w:t>
        </w:r>
        <w:r>
          <w:rPr>
            <w:webHidden/>
          </w:rPr>
          <w:tab/>
        </w:r>
        <w:r>
          <w:rPr>
            <w:webHidden/>
          </w:rPr>
          <w:fldChar w:fldCharType="begin"/>
        </w:r>
        <w:r>
          <w:rPr>
            <w:webHidden/>
          </w:rPr>
          <w:instrText xml:space="preserve"> PAGEREF _Toc116387825 \h </w:instrText>
        </w:r>
        <w:r>
          <w:rPr>
            <w:webHidden/>
          </w:rPr>
        </w:r>
        <w:r>
          <w:rPr>
            <w:webHidden/>
          </w:rPr>
          <w:fldChar w:fldCharType="separate"/>
        </w:r>
        <w:r>
          <w:rPr>
            <w:webHidden/>
          </w:rPr>
          <w:t>29</w:t>
        </w:r>
        <w:r>
          <w:rPr>
            <w:webHidden/>
          </w:rPr>
          <w:fldChar w:fldCharType="end"/>
        </w:r>
      </w:hyperlink>
    </w:p>
    <w:p w14:paraId="6052CA20" w14:textId="605FA64C" w:rsidR="0018235B" w:rsidRDefault="0018235B">
      <w:pPr>
        <w:pStyle w:val="TOC2"/>
        <w:rPr>
          <w:rFonts w:asciiTheme="minorHAnsi" w:eastAsiaTheme="minorEastAsia" w:hAnsiTheme="minorHAnsi" w:cstheme="minorBidi"/>
          <w:bCs w:val="0"/>
          <w:sz w:val="22"/>
          <w:szCs w:val="22"/>
          <w:lang w:val="en-ZA" w:eastAsia="en-ZA"/>
        </w:rPr>
      </w:pPr>
      <w:hyperlink w:anchor="_Toc116387826" w:history="1">
        <w:r w:rsidRPr="00C8235D">
          <w:rPr>
            <w:rStyle w:val="Hyperlink"/>
          </w:rPr>
          <w:t>3.1</w:t>
        </w:r>
        <w:r>
          <w:rPr>
            <w:rFonts w:asciiTheme="minorHAnsi" w:eastAsiaTheme="minorEastAsia" w:hAnsiTheme="minorHAnsi" w:cstheme="minorBidi"/>
            <w:bCs w:val="0"/>
            <w:sz w:val="22"/>
            <w:szCs w:val="22"/>
            <w:lang w:val="en-ZA" w:eastAsia="en-ZA"/>
          </w:rPr>
          <w:tab/>
        </w:r>
        <w:r w:rsidRPr="00C8235D">
          <w:rPr>
            <w:rStyle w:val="Hyperlink"/>
          </w:rPr>
          <w:t>Implementation Ready Class Diagram</w:t>
        </w:r>
        <w:r>
          <w:rPr>
            <w:webHidden/>
          </w:rPr>
          <w:tab/>
        </w:r>
        <w:r>
          <w:rPr>
            <w:webHidden/>
          </w:rPr>
          <w:fldChar w:fldCharType="begin"/>
        </w:r>
        <w:r>
          <w:rPr>
            <w:webHidden/>
          </w:rPr>
          <w:instrText xml:space="preserve"> PAGEREF _Toc116387826 \h </w:instrText>
        </w:r>
        <w:r>
          <w:rPr>
            <w:webHidden/>
          </w:rPr>
        </w:r>
        <w:r>
          <w:rPr>
            <w:webHidden/>
          </w:rPr>
          <w:fldChar w:fldCharType="separate"/>
        </w:r>
        <w:r>
          <w:rPr>
            <w:webHidden/>
          </w:rPr>
          <w:t>29</w:t>
        </w:r>
        <w:r>
          <w:rPr>
            <w:webHidden/>
          </w:rPr>
          <w:fldChar w:fldCharType="end"/>
        </w:r>
      </w:hyperlink>
    </w:p>
    <w:p w14:paraId="63210930" w14:textId="4F28EF32" w:rsidR="0018235B" w:rsidRDefault="0018235B">
      <w:pPr>
        <w:pStyle w:val="TOC2"/>
        <w:rPr>
          <w:rFonts w:asciiTheme="minorHAnsi" w:eastAsiaTheme="minorEastAsia" w:hAnsiTheme="minorHAnsi" w:cstheme="minorBidi"/>
          <w:bCs w:val="0"/>
          <w:sz w:val="22"/>
          <w:szCs w:val="22"/>
          <w:lang w:val="en-ZA" w:eastAsia="en-ZA"/>
        </w:rPr>
      </w:pPr>
      <w:hyperlink w:anchor="_Toc116387827" w:history="1">
        <w:r w:rsidRPr="00C8235D">
          <w:rPr>
            <w:rStyle w:val="Hyperlink"/>
          </w:rPr>
          <w:t>3.2</w:t>
        </w:r>
        <w:r>
          <w:rPr>
            <w:rFonts w:asciiTheme="minorHAnsi" w:eastAsiaTheme="minorEastAsia" w:hAnsiTheme="minorHAnsi" w:cstheme="minorBidi"/>
            <w:bCs w:val="0"/>
            <w:sz w:val="22"/>
            <w:szCs w:val="22"/>
            <w:lang w:val="en-ZA" w:eastAsia="en-ZA"/>
          </w:rPr>
          <w:tab/>
        </w:r>
        <w:r w:rsidRPr="00C8235D">
          <w:rPr>
            <w:rStyle w:val="Hyperlink"/>
          </w:rPr>
          <w:t>Implemented database structure</w:t>
        </w:r>
        <w:r>
          <w:rPr>
            <w:webHidden/>
          </w:rPr>
          <w:tab/>
        </w:r>
        <w:r>
          <w:rPr>
            <w:webHidden/>
          </w:rPr>
          <w:fldChar w:fldCharType="begin"/>
        </w:r>
        <w:r>
          <w:rPr>
            <w:webHidden/>
          </w:rPr>
          <w:instrText xml:space="preserve"> PAGEREF _Toc116387827 \h </w:instrText>
        </w:r>
        <w:r>
          <w:rPr>
            <w:webHidden/>
          </w:rPr>
        </w:r>
        <w:r>
          <w:rPr>
            <w:webHidden/>
          </w:rPr>
          <w:fldChar w:fldCharType="separate"/>
        </w:r>
        <w:r>
          <w:rPr>
            <w:webHidden/>
          </w:rPr>
          <w:t>30</w:t>
        </w:r>
        <w:r>
          <w:rPr>
            <w:webHidden/>
          </w:rPr>
          <w:fldChar w:fldCharType="end"/>
        </w:r>
      </w:hyperlink>
    </w:p>
    <w:p w14:paraId="056A4EEF" w14:textId="2DC75415" w:rsidR="0018235B" w:rsidRDefault="0018235B">
      <w:pPr>
        <w:pStyle w:val="TOC2"/>
        <w:rPr>
          <w:rFonts w:asciiTheme="minorHAnsi" w:eastAsiaTheme="minorEastAsia" w:hAnsiTheme="minorHAnsi" w:cstheme="minorBidi"/>
          <w:bCs w:val="0"/>
          <w:sz w:val="22"/>
          <w:szCs w:val="22"/>
          <w:lang w:val="en-ZA" w:eastAsia="en-ZA"/>
        </w:rPr>
      </w:pPr>
      <w:hyperlink w:anchor="_Toc116387828" w:history="1">
        <w:r w:rsidRPr="00C8235D">
          <w:rPr>
            <w:rStyle w:val="Hyperlink"/>
          </w:rPr>
          <w:t>3.3</w:t>
        </w:r>
        <w:r>
          <w:rPr>
            <w:rFonts w:asciiTheme="minorHAnsi" w:eastAsiaTheme="minorEastAsia" w:hAnsiTheme="minorHAnsi" w:cstheme="minorBidi"/>
            <w:bCs w:val="0"/>
            <w:sz w:val="22"/>
            <w:szCs w:val="22"/>
            <w:lang w:val="en-ZA" w:eastAsia="en-ZA"/>
          </w:rPr>
          <w:tab/>
        </w:r>
        <w:r w:rsidRPr="00C8235D">
          <w:rPr>
            <w:rStyle w:val="Hyperlink"/>
          </w:rPr>
          <w:t>Test Data</w:t>
        </w:r>
        <w:r>
          <w:rPr>
            <w:webHidden/>
          </w:rPr>
          <w:tab/>
        </w:r>
        <w:r>
          <w:rPr>
            <w:webHidden/>
          </w:rPr>
          <w:fldChar w:fldCharType="begin"/>
        </w:r>
        <w:r>
          <w:rPr>
            <w:webHidden/>
          </w:rPr>
          <w:instrText xml:space="preserve"> PAGEREF _Toc116387828 \h </w:instrText>
        </w:r>
        <w:r>
          <w:rPr>
            <w:webHidden/>
          </w:rPr>
        </w:r>
        <w:r>
          <w:rPr>
            <w:webHidden/>
          </w:rPr>
          <w:fldChar w:fldCharType="separate"/>
        </w:r>
        <w:r>
          <w:rPr>
            <w:webHidden/>
          </w:rPr>
          <w:t>31</w:t>
        </w:r>
        <w:r>
          <w:rPr>
            <w:webHidden/>
          </w:rPr>
          <w:fldChar w:fldCharType="end"/>
        </w:r>
      </w:hyperlink>
    </w:p>
    <w:p w14:paraId="5A62C7CB" w14:textId="043480BF" w:rsidR="0018235B" w:rsidRDefault="0018235B">
      <w:pPr>
        <w:pStyle w:val="TOC1"/>
        <w:rPr>
          <w:rFonts w:asciiTheme="minorHAnsi" w:eastAsiaTheme="minorEastAsia" w:hAnsiTheme="minorHAnsi" w:cstheme="minorBidi"/>
          <w:b w:val="0"/>
          <w:bCs w:val="0"/>
          <w:caps w:val="0"/>
          <w:sz w:val="22"/>
          <w:szCs w:val="22"/>
          <w:lang w:val="en-ZA" w:eastAsia="en-ZA"/>
        </w:rPr>
      </w:pPr>
      <w:hyperlink w:anchor="_Toc116387829" w:history="1">
        <w:r w:rsidRPr="00C8235D">
          <w:rPr>
            <w:rStyle w:val="Hyperlink"/>
          </w:rPr>
          <w:t>4</w:t>
        </w:r>
        <w:r>
          <w:rPr>
            <w:rFonts w:asciiTheme="minorHAnsi" w:eastAsiaTheme="minorEastAsia" w:hAnsiTheme="minorHAnsi" w:cstheme="minorBidi"/>
            <w:b w:val="0"/>
            <w:bCs w:val="0"/>
            <w:caps w:val="0"/>
            <w:sz w:val="22"/>
            <w:szCs w:val="22"/>
            <w:lang w:val="en-ZA" w:eastAsia="en-ZA"/>
          </w:rPr>
          <w:tab/>
        </w:r>
        <w:r w:rsidRPr="00C8235D">
          <w:rPr>
            <w:rStyle w:val="Hyperlink"/>
          </w:rPr>
          <w:t>TECHNICAL REQUIREMENTS</w:t>
        </w:r>
        <w:r>
          <w:rPr>
            <w:webHidden/>
          </w:rPr>
          <w:tab/>
        </w:r>
        <w:r>
          <w:rPr>
            <w:webHidden/>
          </w:rPr>
          <w:fldChar w:fldCharType="begin"/>
        </w:r>
        <w:r>
          <w:rPr>
            <w:webHidden/>
          </w:rPr>
          <w:instrText xml:space="preserve"> PAGEREF _Toc116387829 \h </w:instrText>
        </w:r>
        <w:r>
          <w:rPr>
            <w:webHidden/>
          </w:rPr>
        </w:r>
        <w:r>
          <w:rPr>
            <w:webHidden/>
          </w:rPr>
          <w:fldChar w:fldCharType="separate"/>
        </w:r>
        <w:r>
          <w:rPr>
            <w:webHidden/>
          </w:rPr>
          <w:t>33</w:t>
        </w:r>
        <w:r>
          <w:rPr>
            <w:webHidden/>
          </w:rPr>
          <w:fldChar w:fldCharType="end"/>
        </w:r>
      </w:hyperlink>
    </w:p>
    <w:p w14:paraId="1A978D97" w14:textId="7006B247" w:rsidR="0018235B" w:rsidRDefault="0018235B">
      <w:pPr>
        <w:pStyle w:val="TOC2"/>
        <w:rPr>
          <w:rFonts w:asciiTheme="minorHAnsi" w:eastAsiaTheme="minorEastAsia" w:hAnsiTheme="minorHAnsi" w:cstheme="minorBidi"/>
          <w:bCs w:val="0"/>
          <w:sz w:val="22"/>
          <w:szCs w:val="22"/>
          <w:lang w:val="en-ZA" w:eastAsia="en-ZA"/>
        </w:rPr>
      </w:pPr>
      <w:hyperlink w:anchor="_Toc116387830" w:history="1">
        <w:r w:rsidRPr="00C8235D">
          <w:rPr>
            <w:rStyle w:val="Hyperlink"/>
          </w:rPr>
          <w:t>4.1</w:t>
        </w:r>
        <w:r>
          <w:rPr>
            <w:rFonts w:asciiTheme="minorHAnsi" w:eastAsiaTheme="minorEastAsia" w:hAnsiTheme="minorHAnsi" w:cstheme="minorBidi"/>
            <w:bCs w:val="0"/>
            <w:sz w:val="22"/>
            <w:szCs w:val="22"/>
            <w:lang w:val="en-ZA" w:eastAsia="en-ZA"/>
          </w:rPr>
          <w:tab/>
        </w:r>
        <w:r w:rsidRPr="00C8235D">
          <w:rPr>
            <w:rStyle w:val="Hyperlink"/>
          </w:rPr>
          <w:t>System Environment</w:t>
        </w:r>
        <w:r>
          <w:rPr>
            <w:webHidden/>
          </w:rPr>
          <w:tab/>
        </w:r>
        <w:r>
          <w:rPr>
            <w:webHidden/>
          </w:rPr>
          <w:fldChar w:fldCharType="begin"/>
        </w:r>
        <w:r>
          <w:rPr>
            <w:webHidden/>
          </w:rPr>
          <w:instrText xml:space="preserve"> PAGEREF _Toc116387830 \h </w:instrText>
        </w:r>
        <w:r>
          <w:rPr>
            <w:webHidden/>
          </w:rPr>
        </w:r>
        <w:r>
          <w:rPr>
            <w:webHidden/>
          </w:rPr>
          <w:fldChar w:fldCharType="separate"/>
        </w:r>
        <w:r>
          <w:rPr>
            <w:webHidden/>
          </w:rPr>
          <w:t>33</w:t>
        </w:r>
        <w:r>
          <w:rPr>
            <w:webHidden/>
          </w:rPr>
          <w:fldChar w:fldCharType="end"/>
        </w:r>
      </w:hyperlink>
    </w:p>
    <w:p w14:paraId="431FA156" w14:textId="1B30EDE1" w:rsidR="0018235B" w:rsidRDefault="0018235B">
      <w:pPr>
        <w:pStyle w:val="TOC2"/>
        <w:rPr>
          <w:rFonts w:asciiTheme="minorHAnsi" w:eastAsiaTheme="minorEastAsia" w:hAnsiTheme="minorHAnsi" w:cstheme="minorBidi"/>
          <w:bCs w:val="0"/>
          <w:sz w:val="22"/>
          <w:szCs w:val="22"/>
          <w:lang w:val="en-ZA" w:eastAsia="en-ZA"/>
        </w:rPr>
      </w:pPr>
      <w:hyperlink w:anchor="_Toc116387831" w:history="1">
        <w:r w:rsidRPr="00C8235D">
          <w:rPr>
            <w:rStyle w:val="Hyperlink"/>
          </w:rPr>
          <w:t>4.2</w:t>
        </w:r>
        <w:r>
          <w:rPr>
            <w:rFonts w:asciiTheme="minorHAnsi" w:eastAsiaTheme="minorEastAsia" w:hAnsiTheme="minorHAnsi" w:cstheme="minorBidi"/>
            <w:bCs w:val="0"/>
            <w:sz w:val="22"/>
            <w:szCs w:val="22"/>
            <w:lang w:val="en-ZA" w:eastAsia="en-ZA"/>
          </w:rPr>
          <w:tab/>
        </w:r>
        <w:r w:rsidRPr="00C8235D">
          <w:rPr>
            <w:rStyle w:val="Hyperlink"/>
          </w:rPr>
          <w:t>Start-up Instructions</w:t>
        </w:r>
        <w:r>
          <w:rPr>
            <w:webHidden/>
          </w:rPr>
          <w:tab/>
        </w:r>
        <w:r>
          <w:rPr>
            <w:webHidden/>
          </w:rPr>
          <w:fldChar w:fldCharType="begin"/>
        </w:r>
        <w:r>
          <w:rPr>
            <w:webHidden/>
          </w:rPr>
          <w:instrText xml:space="preserve"> PAGEREF _Toc116387831 \h </w:instrText>
        </w:r>
        <w:r>
          <w:rPr>
            <w:webHidden/>
          </w:rPr>
        </w:r>
        <w:r>
          <w:rPr>
            <w:webHidden/>
          </w:rPr>
          <w:fldChar w:fldCharType="separate"/>
        </w:r>
        <w:r>
          <w:rPr>
            <w:webHidden/>
          </w:rPr>
          <w:t>33</w:t>
        </w:r>
        <w:r>
          <w:rPr>
            <w:webHidden/>
          </w:rPr>
          <w:fldChar w:fldCharType="end"/>
        </w:r>
      </w:hyperlink>
    </w:p>
    <w:p w14:paraId="2F7D4506" w14:textId="54838D38" w:rsidR="0018235B" w:rsidRDefault="0018235B">
      <w:pPr>
        <w:pStyle w:val="TOC2"/>
        <w:rPr>
          <w:rFonts w:asciiTheme="minorHAnsi" w:eastAsiaTheme="minorEastAsia" w:hAnsiTheme="minorHAnsi" w:cstheme="minorBidi"/>
          <w:bCs w:val="0"/>
          <w:sz w:val="22"/>
          <w:szCs w:val="22"/>
          <w:lang w:val="en-ZA" w:eastAsia="en-ZA"/>
        </w:rPr>
      </w:pPr>
      <w:hyperlink w:anchor="_Toc116387832" w:history="1">
        <w:r w:rsidRPr="00C8235D">
          <w:rPr>
            <w:rStyle w:val="Hyperlink"/>
          </w:rPr>
          <w:t>4.3</w:t>
        </w:r>
        <w:r>
          <w:rPr>
            <w:rFonts w:asciiTheme="minorHAnsi" w:eastAsiaTheme="minorEastAsia" w:hAnsiTheme="minorHAnsi" w:cstheme="minorBidi"/>
            <w:bCs w:val="0"/>
            <w:sz w:val="22"/>
            <w:szCs w:val="22"/>
            <w:lang w:val="en-ZA" w:eastAsia="en-ZA"/>
          </w:rPr>
          <w:tab/>
        </w:r>
        <w:r w:rsidRPr="00C8235D">
          <w:rPr>
            <w:rStyle w:val="Hyperlink"/>
          </w:rPr>
          <w:t>Logins &amp; Passwords</w:t>
        </w:r>
        <w:r>
          <w:rPr>
            <w:webHidden/>
          </w:rPr>
          <w:tab/>
        </w:r>
        <w:r>
          <w:rPr>
            <w:webHidden/>
          </w:rPr>
          <w:fldChar w:fldCharType="begin"/>
        </w:r>
        <w:r>
          <w:rPr>
            <w:webHidden/>
          </w:rPr>
          <w:instrText xml:space="preserve"> PAGEREF _Toc116387832 \h </w:instrText>
        </w:r>
        <w:r>
          <w:rPr>
            <w:webHidden/>
          </w:rPr>
        </w:r>
        <w:r>
          <w:rPr>
            <w:webHidden/>
          </w:rPr>
          <w:fldChar w:fldCharType="separate"/>
        </w:r>
        <w:r>
          <w:rPr>
            <w:webHidden/>
          </w:rPr>
          <w:t>33</w:t>
        </w:r>
        <w:r>
          <w:rPr>
            <w:webHidden/>
          </w:rPr>
          <w:fldChar w:fldCharType="end"/>
        </w:r>
      </w:hyperlink>
    </w:p>
    <w:p w14:paraId="31F00C8E" w14:textId="73CDB66B" w:rsidR="008E60A4" w:rsidRDefault="00362EF4" w:rsidP="00D93744">
      <w:pPr>
        <w:tabs>
          <w:tab w:val="right" w:leader="dot" w:pos="9639"/>
          <w:tab w:val="right" w:leader="dot" w:pos="9746"/>
        </w:tabs>
        <w:ind w:left="1138" w:hanging="720"/>
      </w:pPr>
      <w:r>
        <w:rPr>
          <w:rFonts w:cs="Arial"/>
          <w:b/>
          <w:bCs/>
          <w:caps/>
          <w:noProof/>
        </w:rPr>
        <w:fldChar w:fldCharType="end"/>
      </w:r>
    </w:p>
    <w:p w14:paraId="611E66DF" w14:textId="32ACBFAB" w:rsidR="004C4A05" w:rsidRPr="0013103C" w:rsidRDefault="004C4A05" w:rsidP="0028684F">
      <w:pPr>
        <w:pStyle w:val="Heading1"/>
        <w:pBdr>
          <w:bottom w:val="single" w:sz="4" w:space="1" w:color="auto"/>
        </w:pBdr>
      </w:pPr>
      <w:r>
        <w:br w:type="page"/>
      </w:r>
      <w:bookmarkStart w:id="1" w:name="_Toc116387809"/>
      <w:r w:rsidR="00EB67DD">
        <w:lastRenderedPageBreak/>
        <w:t>FUNCTIONAL REQUIREMENTS</w:t>
      </w:r>
      <w:bookmarkEnd w:id="1"/>
    </w:p>
    <w:p w14:paraId="665D5732" w14:textId="22CA1C7E" w:rsidR="00F10978" w:rsidRDefault="00F10978" w:rsidP="00F10978">
      <w:pPr>
        <w:pStyle w:val="Heading2"/>
      </w:pPr>
      <w:bookmarkStart w:id="2" w:name="_Toc116387810"/>
      <w:commentRangeStart w:id="3"/>
      <w:r>
        <w:t>Use Case Model</w:t>
      </w:r>
      <w:commentRangeEnd w:id="3"/>
      <w:r w:rsidR="00103A19">
        <w:rPr>
          <w:rStyle w:val="CommentReference"/>
          <w:rFonts w:cs="Times New Roman"/>
          <w:b w:val="0"/>
          <w:bCs w:val="0"/>
          <w:iCs w:val="0"/>
        </w:rPr>
        <w:commentReference w:id="3"/>
      </w:r>
      <w:bookmarkEnd w:id="2"/>
    </w:p>
    <w:p w14:paraId="29DF89B3" w14:textId="01280B3D" w:rsidR="002E1D48" w:rsidRPr="00B82A9D" w:rsidRDefault="00116575" w:rsidP="001C4818">
      <w:pPr>
        <w:jc w:val="both"/>
        <w:rPr>
          <w:rFonts w:cs="Arial"/>
          <w:color w:val="000000" w:themeColor="text1"/>
          <w:sz w:val="22"/>
          <w:szCs w:val="22"/>
        </w:rPr>
      </w:pPr>
      <w:r>
        <w:rPr>
          <w:rFonts w:cs="Arial"/>
          <w:noProof/>
          <w:color w:val="000000" w:themeColor="text1"/>
          <w:sz w:val="22"/>
          <w:szCs w:val="22"/>
        </w:rPr>
        <w:drawing>
          <wp:inline distT="0" distB="0" distL="0" distR="0" wp14:anchorId="7843DF66" wp14:editId="5516A9FF">
            <wp:extent cx="5274310" cy="39173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17315"/>
                    </a:xfrm>
                    <a:prstGeom prst="rect">
                      <a:avLst/>
                    </a:prstGeom>
                  </pic:spPr>
                </pic:pic>
              </a:graphicData>
            </a:graphic>
          </wp:inline>
        </w:drawing>
      </w:r>
    </w:p>
    <w:p w14:paraId="7FB2559D" w14:textId="77777777" w:rsidR="00A733E3" w:rsidRDefault="00A733E3">
      <w:bookmarkStart w:id="4" w:name="_Toc67755737"/>
      <w:r>
        <w:br w:type="page"/>
      </w:r>
    </w:p>
    <w:p w14:paraId="778B7413" w14:textId="28C3AA84" w:rsidR="00ED175F" w:rsidRDefault="00ED175F" w:rsidP="00ED175F">
      <w:pPr>
        <w:pStyle w:val="Heading2"/>
      </w:pPr>
      <w:bookmarkStart w:id="5" w:name="_Toc116387811"/>
      <w:commentRangeStart w:id="6"/>
      <w:r>
        <w:lastRenderedPageBreak/>
        <w:t>Use Case Glossary</w:t>
      </w:r>
      <w:r w:rsidR="00233648">
        <w:t xml:space="preserve"> and </w:t>
      </w:r>
      <w:r w:rsidR="00103A19">
        <w:t xml:space="preserve">Implementation </w:t>
      </w:r>
      <w:r w:rsidR="00233648">
        <w:t>Responsibilities</w:t>
      </w:r>
      <w:commentRangeEnd w:id="6"/>
      <w:r w:rsidR="00103A19">
        <w:rPr>
          <w:rStyle w:val="CommentReference"/>
          <w:rFonts w:cs="Times New Roman"/>
          <w:b w:val="0"/>
          <w:bCs w:val="0"/>
          <w:iCs w:val="0"/>
        </w:rPr>
        <w:commentReference w:id="6"/>
      </w:r>
      <w:bookmarkEnd w:id="5"/>
    </w:p>
    <w:p w14:paraId="3BF0E979" w14:textId="77777777" w:rsidR="00ED175F" w:rsidRPr="00ED175F" w:rsidRDefault="00ED175F" w:rsidP="00ED175F"/>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7655"/>
      </w:tblGrid>
      <w:tr w:rsidR="00ED175F" w:rsidRPr="006B43B4" w14:paraId="52FFB697" w14:textId="77777777" w:rsidTr="008467B2">
        <w:trPr>
          <w:trHeight w:val="340"/>
        </w:trPr>
        <w:tc>
          <w:tcPr>
            <w:tcW w:w="9493" w:type="dxa"/>
            <w:gridSpan w:val="2"/>
            <w:shd w:val="clear" w:color="auto" w:fill="4BACC6" w:themeFill="accent5"/>
          </w:tcPr>
          <w:p w14:paraId="2439A871" w14:textId="0BA11121" w:rsidR="00ED175F" w:rsidRPr="001C4818" w:rsidRDefault="00BD06D9" w:rsidP="00D93744">
            <w:pPr>
              <w:pStyle w:val="BodyText2"/>
              <w:tabs>
                <w:tab w:val="left" w:pos="540"/>
              </w:tabs>
              <w:spacing w:before="60" w:after="60" w:line="360" w:lineRule="auto"/>
              <w:rPr>
                <w:rFonts w:cs="Arial"/>
              </w:rPr>
            </w:pPr>
            <w:r>
              <w:rPr>
                <w:rFonts w:cs="Arial"/>
                <w:b/>
              </w:rPr>
              <w:t>Team Member Responsible</w:t>
            </w:r>
            <w:r w:rsidR="00ED175F" w:rsidRPr="006B43B4">
              <w:rPr>
                <w:rFonts w:cs="Arial"/>
                <w:b/>
              </w:rPr>
              <w:t>:</w:t>
            </w:r>
            <w:r w:rsidR="00ED175F">
              <w:rPr>
                <w:rFonts w:cs="Arial"/>
                <w:b/>
              </w:rPr>
              <w:t xml:space="preserve"> </w:t>
            </w:r>
            <w:r w:rsidR="00EC391F">
              <w:t>Mpendulo Mthembu</w:t>
            </w:r>
          </w:p>
        </w:tc>
      </w:tr>
      <w:tr w:rsidR="00BD06D9" w:rsidRPr="006B43B4" w14:paraId="28324A66" w14:textId="77777777" w:rsidTr="008467B2">
        <w:trPr>
          <w:trHeight w:val="340"/>
        </w:trPr>
        <w:tc>
          <w:tcPr>
            <w:tcW w:w="1838" w:type="dxa"/>
            <w:shd w:val="clear" w:color="auto" w:fill="4BACC6" w:themeFill="accent5"/>
          </w:tcPr>
          <w:p w14:paraId="370C99E5" w14:textId="77777777" w:rsidR="00BD06D9" w:rsidRPr="006B43B4" w:rsidRDefault="00BD06D9" w:rsidP="00D93744">
            <w:pPr>
              <w:pStyle w:val="BodyText2"/>
              <w:tabs>
                <w:tab w:val="left" w:pos="540"/>
              </w:tabs>
              <w:spacing w:before="60" w:after="0" w:line="360" w:lineRule="auto"/>
              <w:jc w:val="center"/>
              <w:rPr>
                <w:rFonts w:cs="Arial"/>
                <w:b/>
              </w:rPr>
            </w:pPr>
            <w:commentRangeStart w:id="7"/>
            <w:r w:rsidRPr="006B43B4">
              <w:rPr>
                <w:rFonts w:cs="Arial"/>
                <w:b/>
              </w:rPr>
              <w:t>Use Case Id</w:t>
            </w:r>
            <w:commentRangeEnd w:id="7"/>
            <w:r w:rsidR="00360DAD">
              <w:rPr>
                <w:rStyle w:val="CommentReference"/>
              </w:rPr>
              <w:commentReference w:id="7"/>
            </w:r>
          </w:p>
        </w:tc>
        <w:tc>
          <w:tcPr>
            <w:tcW w:w="7655" w:type="dxa"/>
            <w:shd w:val="clear" w:color="auto" w:fill="4BACC6" w:themeFill="accent5"/>
          </w:tcPr>
          <w:p w14:paraId="7978B443" w14:textId="77777777" w:rsidR="00BD06D9" w:rsidRPr="006B43B4" w:rsidRDefault="00BD06D9" w:rsidP="00D93744">
            <w:pPr>
              <w:pStyle w:val="BodyText2"/>
              <w:tabs>
                <w:tab w:val="left" w:pos="540"/>
              </w:tabs>
              <w:spacing w:before="60" w:after="0" w:line="360" w:lineRule="auto"/>
              <w:jc w:val="center"/>
              <w:rPr>
                <w:rFonts w:cs="Arial"/>
                <w:b/>
              </w:rPr>
            </w:pPr>
            <w:r w:rsidRPr="006B43B4">
              <w:rPr>
                <w:rFonts w:cs="Arial"/>
                <w:b/>
              </w:rPr>
              <w:t>Use Case Name</w:t>
            </w:r>
          </w:p>
        </w:tc>
      </w:tr>
      <w:tr w:rsidR="00BD06D9" w:rsidRPr="006B43B4" w14:paraId="53B34825" w14:textId="77777777" w:rsidTr="00D93744">
        <w:trPr>
          <w:cantSplit/>
          <w:trHeight w:val="57"/>
        </w:trPr>
        <w:tc>
          <w:tcPr>
            <w:tcW w:w="1838" w:type="dxa"/>
          </w:tcPr>
          <w:p w14:paraId="2C5CEBCB" w14:textId="4997F1A8" w:rsidR="00BD06D9" w:rsidRPr="006B43B4" w:rsidRDefault="009731B4" w:rsidP="00D93744">
            <w:pPr>
              <w:pStyle w:val="BodyText2"/>
              <w:tabs>
                <w:tab w:val="left" w:pos="540"/>
              </w:tabs>
              <w:spacing w:after="0"/>
              <w:rPr>
                <w:rFonts w:cs="Arial"/>
              </w:rPr>
            </w:pPr>
            <w:r>
              <w:t>A0200</w:t>
            </w:r>
          </w:p>
        </w:tc>
        <w:tc>
          <w:tcPr>
            <w:tcW w:w="7655" w:type="dxa"/>
          </w:tcPr>
          <w:p w14:paraId="03CEA231" w14:textId="3450F07D" w:rsidR="00BD06D9" w:rsidRPr="006B43B4" w:rsidRDefault="00E455F1" w:rsidP="00D93744">
            <w:pPr>
              <w:pStyle w:val="BodyText2"/>
              <w:tabs>
                <w:tab w:val="left" w:pos="540"/>
              </w:tabs>
              <w:spacing w:after="0"/>
              <w:rPr>
                <w:rFonts w:cs="Arial"/>
              </w:rPr>
            </w:pPr>
            <w:r>
              <w:t>Maintain Housemates</w:t>
            </w:r>
          </w:p>
        </w:tc>
      </w:tr>
      <w:tr w:rsidR="00BD06D9" w:rsidRPr="006B43B4" w14:paraId="1810F61B" w14:textId="77777777" w:rsidTr="00D93744">
        <w:trPr>
          <w:cantSplit/>
          <w:trHeight w:val="57"/>
        </w:trPr>
        <w:tc>
          <w:tcPr>
            <w:tcW w:w="1838" w:type="dxa"/>
          </w:tcPr>
          <w:p w14:paraId="1FE39C0B" w14:textId="654FB490" w:rsidR="00BD06D9" w:rsidRPr="006B43B4" w:rsidRDefault="009731B4" w:rsidP="00D93744">
            <w:pPr>
              <w:pStyle w:val="BodyText2"/>
              <w:tabs>
                <w:tab w:val="left" w:pos="540"/>
              </w:tabs>
              <w:spacing w:after="0"/>
              <w:rPr>
                <w:rFonts w:cs="Arial"/>
              </w:rPr>
            </w:pPr>
            <w:r>
              <w:rPr>
                <w:rFonts w:cs="Arial"/>
              </w:rPr>
              <w:t>A</w:t>
            </w:r>
            <w:r>
              <w:t>0300</w:t>
            </w:r>
          </w:p>
        </w:tc>
        <w:tc>
          <w:tcPr>
            <w:tcW w:w="7655" w:type="dxa"/>
          </w:tcPr>
          <w:p w14:paraId="79E61B59" w14:textId="42A2FCAE" w:rsidR="00BD06D9" w:rsidRPr="006B43B4" w:rsidRDefault="00E455F1" w:rsidP="00D93744">
            <w:pPr>
              <w:pStyle w:val="BodyText2"/>
              <w:tabs>
                <w:tab w:val="left" w:pos="540"/>
              </w:tabs>
              <w:spacing w:after="0"/>
              <w:rPr>
                <w:rFonts w:cs="Arial"/>
              </w:rPr>
            </w:pPr>
            <w:r>
              <w:t>Maintain Profile</w:t>
            </w:r>
          </w:p>
        </w:tc>
      </w:tr>
      <w:tr w:rsidR="00BD06D9" w:rsidRPr="006B43B4" w14:paraId="5950B5DA" w14:textId="77777777" w:rsidTr="00D93744">
        <w:trPr>
          <w:cantSplit/>
          <w:trHeight w:val="57"/>
        </w:trPr>
        <w:tc>
          <w:tcPr>
            <w:tcW w:w="1838" w:type="dxa"/>
          </w:tcPr>
          <w:p w14:paraId="21ACBAB1" w14:textId="4689F4A3" w:rsidR="00BD06D9" w:rsidRPr="006B43B4" w:rsidRDefault="0029320E" w:rsidP="00D93744">
            <w:pPr>
              <w:pStyle w:val="BodyText2"/>
              <w:tabs>
                <w:tab w:val="left" w:pos="540"/>
              </w:tabs>
              <w:spacing w:after="0"/>
              <w:rPr>
                <w:rFonts w:cs="Arial"/>
              </w:rPr>
            </w:pPr>
            <w:r>
              <w:rPr>
                <w:rFonts w:cs="Arial"/>
              </w:rPr>
              <w:t>B</w:t>
            </w:r>
            <w:r>
              <w:t>0200</w:t>
            </w:r>
          </w:p>
        </w:tc>
        <w:tc>
          <w:tcPr>
            <w:tcW w:w="7655" w:type="dxa"/>
          </w:tcPr>
          <w:p w14:paraId="7A82EACB" w14:textId="7E2E83E4" w:rsidR="00BD06D9" w:rsidRPr="006B43B4" w:rsidRDefault="00E455F1" w:rsidP="00D93744">
            <w:pPr>
              <w:pStyle w:val="BodyText2"/>
              <w:tabs>
                <w:tab w:val="left" w:pos="540"/>
              </w:tabs>
              <w:spacing w:after="0"/>
              <w:rPr>
                <w:rFonts w:cs="Arial"/>
              </w:rPr>
            </w:pPr>
            <w:r>
              <w:t>Manage Chores</w:t>
            </w:r>
          </w:p>
        </w:tc>
      </w:tr>
      <w:tr w:rsidR="00D210C3" w:rsidRPr="006B43B4" w14:paraId="7577816D" w14:textId="77777777" w:rsidTr="00D93744">
        <w:trPr>
          <w:cantSplit/>
          <w:trHeight w:val="57"/>
        </w:trPr>
        <w:tc>
          <w:tcPr>
            <w:tcW w:w="1838" w:type="dxa"/>
          </w:tcPr>
          <w:p w14:paraId="28811AB7" w14:textId="3CC735A4" w:rsidR="00D210C3" w:rsidRDefault="006C7B89" w:rsidP="00D93744">
            <w:pPr>
              <w:pStyle w:val="BodyText2"/>
              <w:tabs>
                <w:tab w:val="left" w:pos="540"/>
              </w:tabs>
              <w:spacing w:after="0"/>
              <w:rPr>
                <w:rFonts w:cs="Arial"/>
              </w:rPr>
            </w:pPr>
            <w:r>
              <w:rPr>
                <w:rFonts w:cs="Arial"/>
              </w:rPr>
              <w:t>B</w:t>
            </w:r>
            <w:r>
              <w:t>0300</w:t>
            </w:r>
          </w:p>
        </w:tc>
        <w:tc>
          <w:tcPr>
            <w:tcW w:w="7655" w:type="dxa"/>
          </w:tcPr>
          <w:p w14:paraId="7BEAB039" w14:textId="28981B76" w:rsidR="00D210C3" w:rsidRDefault="0094009D" w:rsidP="00D93744">
            <w:pPr>
              <w:pStyle w:val="BodyText2"/>
              <w:tabs>
                <w:tab w:val="left" w:pos="540"/>
              </w:tabs>
              <w:spacing w:after="0"/>
            </w:pPr>
            <w:r>
              <w:t>Assign Chores</w:t>
            </w:r>
          </w:p>
        </w:tc>
      </w:tr>
      <w:tr w:rsidR="00ED175F" w:rsidRPr="006B43B4" w14:paraId="019607EE" w14:textId="77777777" w:rsidTr="008467B2">
        <w:trPr>
          <w:trHeight w:val="325"/>
        </w:trPr>
        <w:tc>
          <w:tcPr>
            <w:tcW w:w="9493" w:type="dxa"/>
            <w:gridSpan w:val="2"/>
          </w:tcPr>
          <w:p w14:paraId="085D6270" w14:textId="36C0C2AF" w:rsidR="00ED175F" w:rsidRPr="006B43B4" w:rsidRDefault="00ED175F" w:rsidP="007A614D">
            <w:pPr>
              <w:pStyle w:val="BodyText2"/>
              <w:tabs>
                <w:tab w:val="left" w:pos="540"/>
              </w:tabs>
              <w:spacing w:before="60" w:after="60"/>
              <w:rPr>
                <w:rFonts w:cs="Arial"/>
                <w:b/>
              </w:rPr>
            </w:pPr>
            <w:commentRangeStart w:id="8"/>
            <w:r w:rsidRPr="006B43B4">
              <w:rPr>
                <w:rFonts w:cs="Arial"/>
                <w:b/>
              </w:rPr>
              <w:t>Reports</w:t>
            </w:r>
            <w:r w:rsidR="00360DAD">
              <w:rPr>
                <w:rFonts w:cs="Arial"/>
                <w:b/>
              </w:rPr>
              <w:t xml:space="preserve"> / Views</w:t>
            </w:r>
            <w:commentRangeEnd w:id="8"/>
            <w:r w:rsidR="00360DAD">
              <w:rPr>
                <w:rStyle w:val="CommentReference"/>
              </w:rPr>
              <w:commentReference w:id="8"/>
            </w:r>
            <w:r w:rsidR="00EA5ED5">
              <w:rPr>
                <w:rFonts w:cs="Arial"/>
                <w:b/>
              </w:rPr>
              <w:t xml:space="preserve"> / Queries</w:t>
            </w:r>
          </w:p>
        </w:tc>
      </w:tr>
      <w:tr w:rsidR="00BD06D9" w:rsidRPr="006B43B4" w14:paraId="2F6500D5" w14:textId="77777777" w:rsidTr="008467B2">
        <w:trPr>
          <w:cantSplit/>
          <w:trHeight w:val="113"/>
        </w:trPr>
        <w:tc>
          <w:tcPr>
            <w:tcW w:w="1838" w:type="dxa"/>
          </w:tcPr>
          <w:p w14:paraId="73BAF380" w14:textId="30B5A713" w:rsidR="00BD06D9" w:rsidRPr="006B43B4" w:rsidRDefault="00FB6ADA" w:rsidP="00D93744">
            <w:pPr>
              <w:pStyle w:val="BodyText2"/>
              <w:tabs>
                <w:tab w:val="left" w:pos="540"/>
              </w:tabs>
              <w:spacing w:after="0"/>
              <w:rPr>
                <w:rFonts w:cs="Arial"/>
              </w:rPr>
            </w:pPr>
            <w:r>
              <w:rPr>
                <w:rFonts w:cs="Arial"/>
              </w:rPr>
              <w:t>A</w:t>
            </w:r>
            <w:r>
              <w:t>0700</w:t>
            </w:r>
          </w:p>
        </w:tc>
        <w:tc>
          <w:tcPr>
            <w:tcW w:w="7655" w:type="dxa"/>
          </w:tcPr>
          <w:p w14:paraId="661C5EA0" w14:textId="519A14C6" w:rsidR="00BD06D9" w:rsidRPr="006B43B4" w:rsidRDefault="000E71D2" w:rsidP="00D93744">
            <w:pPr>
              <w:pStyle w:val="BodyText2"/>
              <w:tabs>
                <w:tab w:val="left" w:pos="540"/>
              </w:tabs>
              <w:spacing w:after="0"/>
              <w:rPr>
                <w:rFonts w:cs="Arial"/>
              </w:rPr>
            </w:pPr>
            <w:r>
              <w:rPr>
                <w:rFonts w:cs="Arial"/>
              </w:rPr>
              <w:t>V</w:t>
            </w:r>
            <w:r>
              <w:t>iew Housemates</w:t>
            </w:r>
          </w:p>
        </w:tc>
      </w:tr>
      <w:tr w:rsidR="00BD06D9" w:rsidRPr="006B43B4" w14:paraId="1BB419C0" w14:textId="77777777" w:rsidTr="008467B2">
        <w:trPr>
          <w:cantSplit/>
          <w:trHeight w:val="113"/>
        </w:trPr>
        <w:tc>
          <w:tcPr>
            <w:tcW w:w="1838" w:type="dxa"/>
          </w:tcPr>
          <w:p w14:paraId="50DDC6B7" w14:textId="742B03A7" w:rsidR="00BD06D9" w:rsidRPr="006B43B4" w:rsidRDefault="00A17DB1" w:rsidP="00D93744">
            <w:pPr>
              <w:pStyle w:val="BodyText2"/>
              <w:tabs>
                <w:tab w:val="left" w:pos="540"/>
              </w:tabs>
              <w:spacing w:after="0"/>
              <w:rPr>
                <w:rFonts w:cs="Arial"/>
              </w:rPr>
            </w:pPr>
            <w:r>
              <w:t>B0800</w:t>
            </w:r>
          </w:p>
        </w:tc>
        <w:tc>
          <w:tcPr>
            <w:tcW w:w="7655" w:type="dxa"/>
          </w:tcPr>
          <w:p w14:paraId="671D446D" w14:textId="76D80FFF" w:rsidR="00BD06D9" w:rsidRPr="006B43B4" w:rsidRDefault="00B32CAC" w:rsidP="00D93744">
            <w:pPr>
              <w:pStyle w:val="BodyText2"/>
              <w:tabs>
                <w:tab w:val="left" w:pos="540"/>
              </w:tabs>
              <w:spacing w:after="0"/>
              <w:rPr>
                <w:rFonts w:cs="Arial"/>
              </w:rPr>
            </w:pPr>
            <w:r>
              <w:t>View Resources</w:t>
            </w:r>
          </w:p>
        </w:tc>
      </w:tr>
    </w:tbl>
    <w:p w14:paraId="674CACCB" w14:textId="77777777" w:rsidR="00ED175F" w:rsidRDefault="00ED175F" w:rsidP="00ED175F"/>
    <w:p w14:paraId="03D23044" w14:textId="77777777" w:rsidR="00ED175F" w:rsidRDefault="00ED175F" w:rsidP="00ED175F"/>
    <w:p w14:paraId="395ACD27" w14:textId="31104F5A" w:rsidR="00DE033C" w:rsidRDefault="00DE033C" w:rsidP="00ED175F"/>
    <w:p w14:paraId="573B28CB" w14:textId="1A2B4437" w:rsidR="00B00183" w:rsidRDefault="00B00183" w:rsidP="00ED175F"/>
    <w:p w14:paraId="08E4B951" w14:textId="5D437345" w:rsidR="004A4B16" w:rsidRDefault="004A4B16" w:rsidP="00ED175F"/>
    <w:p w14:paraId="7264F80B" w14:textId="77777777" w:rsidR="00DE033C" w:rsidRDefault="00DE033C" w:rsidP="00ED175F"/>
    <w:p w14:paraId="1ED92B61" w14:textId="77777777" w:rsidR="00ED175F" w:rsidRDefault="00ED175F">
      <w:r>
        <w:br w:type="page"/>
      </w:r>
    </w:p>
    <w:p w14:paraId="3E034024" w14:textId="12C88B64" w:rsidR="004A4B16" w:rsidRPr="0013103C" w:rsidRDefault="0062102C" w:rsidP="004A4B16">
      <w:pPr>
        <w:pStyle w:val="Heading1"/>
        <w:pBdr>
          <w:bottom w:val="single" w:sz="4" w:space="1" w:color="auto"/>
        </w:pBdr>
      </w:pPr>
      <w:bookmarkStart w:id="9" w:name="_Toc116387812"/>
      <w:r>
        <w:lastRenderedPageBreak/>
        <w:t>Use Case Narratives &amp; UI Designs</w:t>
      </w:r>
      <w:bookmarkEnd w:id="9"/>
    </w:p>
    <w:p w14:paraId="3FDE46E2" w14:textId="77777777" w:rsidR="00890147" w:rsidRDefault="00931A38" w:rsidP="006945EC">
      <w:pPr>
        <w:pStyle w:val="Heading2"/>
      </w:pPr>
      <w:bookmarkStart w:id="10" w:name="_Toc116387813"/>
      <w:r>
        <w:t xml:space="preserve">Team UI </w:t>
      </w:r>
      <w:commentRangeStart w:id="11"/>
      <w:r>
        <w:t>Guidelines</w:t>
      </w:r>
      <w:commentRangeEnd w:id="11"/>
      <w:r w:rsidR="0062102C">
        <w:rPr>
          <w:rStyle w:val="CommentReference"/>
          <w:rFonts w:cs="Times New Roman"/>
          <w:b w:val="0"/>
          <w:bCs w:val="0"/>
          <w:iCs w:val="0"/>
        </w:rPr>
        <w:commentReference w:id="11"/>
      </w:r>
      <w:bookmarkEnd w:id="10"/>
    </w:p>
    <w:p w14:paraId="6452770A" w14:textId="77777777" w:rsidR="006945EC" w:rsidRDefault="006945EC" w:rsidP="006945EC"/>
    <w:p w14:paraId="544CF93E" w14:textId="08934839" w:rsidR="001E11A1" w:rsidRDefault="001E11A1" w:rsidP="001E11A1">
      <w:pPr>
        <w:jc w:val="both"/>
      </w:pPr>
      <w:r>
        <w:t xml:space="preserve">The design of the system is minimalistic and does not use unnecessary UI objects or colors but includes those elements that are necessary for the user to perform their operations. The system has a dashboard which allows users to access all other functions of the system unless otherwise restricted. Functions such as to maintain profile or to </w:t>
      </w:r>
      <w:r w:rsidR="00563A88">
        <w:t>assign chores</w:t>
      </w:r>
      <w:r>
        <w:t xml:space="preserve"> are accessed by selecting the respective link on the dashboard which triggers a window to pop up which allows the user to perform that function.</w:t>
      </w:r>
    </w:p>
    <w:p w14:paraId="2802B550" w14:textId="77777777" w:rsidR="001E11A1" w:rsidRDefault="001E11A1" w:rsidP="001E11A1"/>
    <w:p w14:paraId="0AF28639" w14:textId="77777777" w:rsidR="001E11A1" w:rsidRDefault="001E11A1" w:rsidP="001E11A1">
      <w:pPr>
        <w:rPr>
          <w:u w:val="single"/>
        </w:rPr>
      </w:pPr>
      <w:r w:rsidRPr="00307D88">
        <w:rPr>
          <w:u w:val="single"/>
        </w:rPr>
        <w:t>Dashboard</w:t>
      </w:r>
    </w:p>
    <w:p w14:paraId="1513E91D" w14:textId="77777777" w:rsidR="001E11A1" w:rsidRDefault="001E11A1" w:rsidP="001E11A1"/>
    <w:p w14:paraId="37E2BE0D" w14:textId="0942F27D" w:rsidR="001E11A1" w:rsidRPr="00F731FA" w:rsidRDefault="001E11A1" w:rsidP="001E11A1">
      <w:pPr>
        <w:jc w:val="both"/>
      </w:pPr>
      <w:r>
        <w:t>The dashboard is the first page that the user sees</w:t>
      </w:r>
      <w:r w:rsidR="002A5DAD">
        <w:t xml:space="preserve"> after having registered/logged-in</w:t>
      </w:r>
      <w:r>
        <w:t xml:space="preserve"> when opening the system and is where all links to other functions of the system are. The user can only select those links to which they have access to. For instance, only a housemate leader can add and/or remove other housemates therefore the Maintain Housemates page is restricted to leader housemates</w:t>
      </w:r>
      <w:r w:rsidR="001B2837">
        <w:t>.</w:t>
      </w:r>
    </w:p>
    <w:p w14:paraId="10A1BB43" w14:textId="77777777" w:rsidR="001E11A1" w:rsidRDefault="001E11A1" w:rsidP="001E11A1">
      <w:pPr>
        <w:pStyle w:val="Heading2"/>
        <w:numPr>
          <w:ilvl w:val="1"/>
          <w:numId w:val="19"/>
        </w:numPr>
        <w:rPr>
          <w:color w:val="000000" w:themeColor="text1"/>
          <w:sz w:val="20"/>
        </w:rPr>
      </w:pPr>
      <w:bookmarkStart w:id="12" w:name="_Toc103329875"/>
      <w:bookmarkStart w:id="13" w:name="_Toc116387814"/>
      <w:r w:rsidRPr="465A4258">
        <w:rPr>
          <w:color w:val="000000" w:themeColor="text1"/>
          <w:sz w:val="20"/>
        </w:rPr>
        <w:t>Navigation &amp; Control</w:t>
      </w:r>
      <w:bookmarkEnd w:id="12"/>
      <w:bookmarkEnd w:id="13"/>
    </w:p>
    <w:p w14:paraId="2799B835" w14:textId="77777777" w:rsidR="001E11A1" w:rsidRDefault="001E11A1" w:rsidP="001E11A1"/>
    <w:p w14:paraId="4F3C8BF1" w14:textId="77777777" w:rsidR="001E11A1" w:rsidRPr="00753055" w:rsidRDefault="001E11A1" w:rsidP="001E11A1">
      <w:pPr>
        <w:rPr>
          <w:b/>
          <w:bCs/>
          <w:u w:val="single"/>
        </w:rPr>
      </w:pPr>
      <w:r w:rsidRPr="00753055">
        <w:rPr>
          <w:b/>
          <w:bCs/>
          <w:u w:val="single"/>
        </w:rPr>
        <w:t>Navigation &amp; control</w:t>
      </w:r>
    </w:p>
    <w:p w14:paraId="60D1695A" w14:textId="77777777" w:rsidR="001E11A1" w:rsidRDefault="001E11A1" w:rsidP="001E11A1"/>
    <w:p w14:paraId="5CC38280" w14:textId="277E28F7" w:rsidR="001E11A1" w:rsidRDefault="001E11A1" w:rsidP="001E11A1">
      <w:pPr>
        <w:jc w:val="both"/>
      </w:pPr>
      <w:r>
        <w:t xml:space="preserve">The system uses tabs which </w:t>
      </w:r>
      <w:r w:rsidR="00AA117D">
        <w:t>separates,</w:t>
      </w:r>
      <w:r>
        <w:t xml:space="preserve"> </w:t>
      </w:r>
      <w:r w:rsidR="00D67570">
        <w:t>and</w:t>
      </w:r>
      <w:r>
        <w:t xml:space="preserve"> group</w:t>
      </w:r>
      <w:r w:rsidR="00D67570">
        <w:t>s</w:t>
      </w:r>
      <w:r>
        <w:t xml:space="preserve"> related </w:t>
      </w:r>
      <w:r w:rsidR="00AA117D">
        <w:t>functions</w:t>
      </w:r>
      <w:r>
        <w:t xml:space="preserve"> without the user having to leave a particular page. The system also uses list </w:t>
      </w:r>
      <w:r w:rsidR="009241E1">
        <w:t>controls</w:t>
      </w:r>
      <w:r>
        <w:t xml:space="preserve"> and </w:t>
      </w:r>
      <w:r w:rsidR="00345521">
        <w:t>check</w:t>
      </w:r>
      <w:r>
        <w:t xml:space="preserve"> boxes for </w:t>
      </w:r>
      <w:r w:rsidR="009241E1">
        <w:t>functions</w:t>
      </w:r>
      <w:r>
        <w:t xml:space="preserve"> that require the use of information that already exist for easy retrieval and access.</w:t>
      </w:r>
    </w:p>
    <w:p w14:paraId="53725C6A" w14:textId="77777777" w:rsidR="001E11A1" w:rsidRDefault="001E11A1" w:rsidP="001E11A1"/>
    <w:p w14:paraId="65502845" w14:textId="77777777" w:rsidR="001E11A1" w:rsidRPr="00753055" w:rsidRDefault="001E11A1" w:rsidP="001E11A1">
      <w:pPr>
        <w:rPr>
          <w:b/>
          <w:bCs/>
          <w:u w:val="single"/>
        </w:rPr>
      </w:pPr>
      <w:r w:rsidRPr="00753055">
        <w:rPr>
          <w:b/>
          <w:bCs/>
          <w:u w:val="single"/>
        </w:rPr>
        <w:t>Support for User Efficiency</w:t>
      </w:r>
    </w:p>
    <w:p w14:paraId="4F25D022" w14:textId="77777777" w:rsidR="001E11A1" w:rsidRDefault="001E11A1" w:rsidP="001E11A1"/>
    <w:p w14:paraId="78AE85DC" w14:textId="77777777" w:rsidR="001E11A1" w:rsidRDefault="001E11A1" w:rsidP="001E11A1">
      <w:r>
        <w:t>The system’s simplicity minimizes clustering thus ensuring efficient use of the system, use of UI objects that optimizes user’s recognition rather than recall reduces users’ time spent on any part of the system.</w:t>
      </w:r>
    </w:p>
    <w:p w14:paraId="5A523D22" w14:textId="77777777" w:rsidR="001E11A1" w:rsidRDefault="001E11A1" w:rsidP="001E11A1"/>
    <w:p w14:paraId="20003711" w14:textId="77777777" w:rsidR="001E11A1" w:rsidRDefault="001E11A1" w:rsidP="001E11A1">
      <w:pPr>
        <w:rPr>
          <w:b/>
          <w:bCs/>
          <w:u w:val="single"/>
        </w:rPr>
      </w:pPr>
      <w:r w:rsidRPr="00F21C69">
        <w:rPr>
          <w:b/>
          <w:bCs/>
          <w:u w:val="single"/>
        </w:rPr>
        <w:t>Recognition rather than recall</w:t>
      </w:r>
    </w:p>
    <w:p w14:paraId="434D485D" w14:textId="77777777" w:rsidR="001E11A1" w:rsidRPr="00F21C69" w:rsidRDefault="001E11A1" w:rsidP="001E11A1">
      <w:pPr>
        <w:rPr>
          <w:b/>
          <w:bCs/>
          <w:u w:val="single"/>
        </w:rPr>
      </w:pPr>
    </w:p>
    <w:p w14:paraId="06DDF2AD" w14:textId="15A1D276" w:rsidR="001E11A1" w:rsidRDefault="001E11A1" w:rsidP="001E11A1">
      <w:pPr>
        <w:jc w:val="both"/>
      </w:pPr>
      <w:r>
        <w:t xml:space="preserve">The system uses list </w:t>
      </w:r>
      <w:r w:rsidR="008D08FF">
        <w:t>controls</w:t>
      </w:r>
      <w:r>
        <w:t xml:space="preserve"> and similar UI objects so that the user selects from required data which saves the user the time and effort of remembering detail required to perform database queries. Tooltips</w:t>
      </w:r>
      <w:r w:rsidR="005A20D4">
        <w:t xml:space="preserve"> and </w:t>
      </w:r>
      <w:r>
        <w:t>default values are also used in appropriate UI objects.</w:t>
      </w:r>
    </w:p>
    <w:p w14:paraId="0BB396FD" w14:textId="77777777" w:rsidR="001E11A1" w:rsidRDefault="001E11A1" w:rsidP="001E11A1"/>
    <w:p w14:paraId="03B42DF9" w14:textId="77777777" w:rsidR="001E11A1" w:rsidRDefault="001E11A1" w:rsidP="001E11A1"/>
    <w:p w14:paraId="32545691" w14:textId="77777777" w:rsidR="001E11A1" w:rsidRPr="00F21C69" w:rsidRDefault="001E11A1" w:rsidP="001E11A1">
      <w:pPr>
        <w:rPr>
          <w:b/>
          <w:bCs/>
          <w:u w:val="single"/>
        </w:rPr>
      </w:pPr>
      <w:r w:rsidRPr="00F21C69">
        <w:rPr>
          <w:b/>
          <w:bCs/>
          <w:u w:val="single"/>
        </w:rPr>
        <w:t>Aesthetic Design</w:t>
      </w:r>
    </w:p>
    <w:p w14:paraId="6889B97D" w14:textId="77777777" w:rsidR="001E11A1" w:rsidRDefault="001E11A1" w:rsidP="001E11A1"/>
    <w:p w14:paraId="069DCED3" w14:textId="72C7C002" w:rsidR="001E11A1" w:rsidRDefault="001E11A1" w:rsidP="001E11A1">
      <w:pPr>
        <w:jc w:val="both"/>
      </w:pPr>
      <w:r>
        <w:t>The user interface uses minimalistic UI objects and colors and makes effective use of spaces around UI objects which optimizes the user’</w:t>
      </w:r>
      <w:r w:rsidR="00DC1A1D">
        <w:t>s</w:t>
      </w:r>
      <w:r>
        <w:t xml:space="preserve"> use of the system.</w:t>
      </w:r>
    </w:p>
    <w:p w14:paraId="6F142308" w14:textId="77777777" w:rsidR="001E11A1" w:rsidRDefault="001E11A1" w:rsidP="001E11A1"/>
    <w:p w14:paraId="7290D474" w14:textId="77777777" w:rsidR="001E11A1" w:rsidRDefault="001E11A1" w:rsidP="001E11A1">
      <w:pPr>
        <w:rPr>
          <w:b/>
          <w:bCs/>
          <w:u w:val="single"/>
        </w:rPr>
      </w:pPr>
      <w:r w:rsidRPr="0009715B">
        <w:rPr>
          <w:b/>
          <w:bCs/>
          <w:u w:val="single"/>
        </w:rPr>
        <w:t>Error prevention / recovery</w:t>
      </w:r>
    </w:p>
    <w:p w14:paraId="39334B5F" w14:textId="77777777" w:rsidR="001E11A1" w:rsidRDefault="001E11A1" w:rsidP="001E11A1">
      <w:pPr>
        <w:rPr>
          <w:b/>
          <w:bCs/>
          <w:u w:val="single"/>
        </w:rPr>
      </w:pPr>
    </w:p>
    <w:p w14:paraId="7FDF3E45" w14:textId="449A0E67" w:rsidR="001E11A1" w:rsidRPr="00E812CE" w:rsidRDefault="001E11A1" w:rsidP="001E11A1">
      <w:pPr>
        <w:sectPr w:rsidR="001E11A1" w:rsidRPr="00E812CE" w:rsidSect="00DE033C">
          <w:headerReference w:type="default" r:id="rId14"/>
          <w:footerReference w:type="default" r:id="rId15"/>
          <w:pgSz w:w="11906" w:h="16838" w:code="9"/>
          <w:pgMar w:top="1440" w:right="1800" w:bottom="709" w:left="1800" w:header="1008" w:footer="1008" w:gutter="0"/>
          <w:cols w:space="720"/>
          <w:titlePg/>
          <w:docGrid w:linePitch="360"/>
        </w:sectPr>
      </w:pPr>
      <w:r>
        <w:t xml:space="preserve">Confirmation dialog boxes are used to make sure a user performed what they intend to do. </w:t>
      </w:r>
      <w:r w:rsidRPr="002542A3">
        <w:t xml:space="preserve">The user of UI objects as list </w:t>
      </w:r>
      <w:r w:rsidR="00CB1C61">
        <w:t>controls</w:t>
      </w:r>
      <w:r w:rsidRPr="002542A3">
        <w:t xml:space="preserve"> or similar so that the user selects required detail to reduce input-based mistakes.</w:t>
      </w:r>
      <w:r w:rsidR="00180C6E">
        <w:t xml:space="preserve"> The system highlights risky </w:t>
      </w:r>
      <w:r w:rsidR="009251E9">
        <w:t>ope</w:t>
      </w:r>
      <w:r w:rsidR="00575522">
        <w:t>rations</w:t>
      </w:r>
      <w:r w:rsidR="00DB55C2">
        <w:t xml:space="preserve"> to the user</w:t>
      </w:r>
      <w:r w:rsidR="00562B85">
        <w:t xml:space="preserve"> for instance by</w:t>
      </w:r>
      <w:r w:rsidR="00873079">
        <w:t xml:space="preserve"> </w:t>
      </w:r>
      <w:r w:rsidR="00661276">
        <w:t>using a</w:t>
      </w:r>
      <w:r w:rsidR="00873079">
        <w:t xml:space="preserve"> red border on the</w:t>
      </w:r>
      <w:r w:rsidR="00F9505C">
        <w:t xml:space="preserve"> remove/delete button of</w:t>
      </w:r>
      <w:r w:rsidR="004049D1">
        <w:t xml:space="preserve"> housemates/chores etc.</w:t>
      </w:r>
    </w:p>
    <w:p w14:paraId="7C6DA869" w14:textId="71AE1703" w:rsidR="006945EC" w:rsidRPr="006945EC" w:rsidRDefault="006945EC" w:rsidP="006945EC">
      <w:pPr>
        <w:sectPr w:rsidR="006945EC" w:rsidRPr="006945EC" w:rsidSect="0042311C">
          <w:headerReference w:type="default" r:id="rId16"/>
          <w:footerReference w:type="default" r:id="rId17"/>
          <w:pgSz w:w="11906" w:h="16838" w:code="9"/>
          <w:pgMar w:top="1440" w:right="1080" w:bottom="1440" w:left="1080" w:header="1008" w:footer="1008" w:gutter="0"/>
          <w:cols w:space="720"/>
          <w:titlePg/>
          <w:docGrid w:linePitch="360"/>
        </w:sectPr>
      </w:pPr>
    </w:p>
    <w:p w14:paraId="167AE59C" w14:textId="6E9CD203" w:rsidR="0013062A" w:rsidRDefault="0013062A" w:rsidP="008A1DE4">
      <w:pPr>
        <w:pStyle w:val="Heading2"/>
      </w:pPr>
      <w:bookmarkStart w:id="14" w:name="_Toc116387815"/>
      <w:commentRangeStart w:id="15"/>
      <w:r>
        <w:lastRenderedPageBreak/>
        <w:t>Team</w:t>
      </w:r>
      <w:commentRangeEnd w:id="15"/>
      <w:r>
        <w:rPr>
          <w:rStyle w:val="CommentReference"/>
          <w:rFonts w:cs="Times New Roman"/>
          <w:b w:val="0"/>
          <w:bCs w:val="0"/>
          <w:iCs w:val="0"/>
        </w:rPr>
        <w:commentReference w:id="15"/>
      </w:r>
      <w:r>
        <w:t xml:space="preserve"> Design for</w:t>
      </w:r>
      <w:bookmarkEnd w:id="14"/>
    </w:p>
    <w:p w14:paraId="0B211160" w14:textId="725087D6" w:rsidR="0013062A" w:rsidRDefault="0013062A" w:rsidP="0013062A">
      <w:pPr>
        <w:pStyle w:val="Heading3"/>
      </w:pPr>
      <w:bookmarkStart w:id="16" w:name="_Toc116387816"/>
      <w:r>
        <w:t>Login / Logout</w:t>
      </w:r>
      <w:bookmarkEnd w:id="16"/>
    </w:p>
    <w:p w14:paraId="16781142" w14:textId="4287CAB5" w:rsidR="008467B2" w:rsidRDefault="008467B2" w:rsidP="008467B2"/>
    <w:tbl>
      <w:tblPr>
        <w:tblStyle w:val="TableGrid"/>
        <w:tblW w:w="9634" w:type="dxa"/>
        <w:tblLook w:val="04A0" w:firstRow="1" w:lastRow="0" w:firstColumn="1" w:lastColumn="0" w:noHBand="0" w:noVBand="1"/>
      </w:tblPr>
      <w:tblGrid>
        <w:gridCol w:w="9634"/>
      </w:tblGrid>
      <w:tr w:rsidR="008467B2" w14:paraId="7CD6427B" w14:textId="77777777" w:rsidTr="008467B2">
        <w:trPr>
          <w:trHeight w:val="340"/>
        </w:trPr>
        <w:tc>
          <w:tcPr>
            <w:tcW w:w="9634" w:type="dxa"/>
            <w:shd w:val="clear" w:color="auto" w:fill="4BACC6" w:themeFill="accent5"/>
            <w:vAlign w:val="center"/>
          </w:tcPr>
          <w:p w14:paraId="0950D3B3" w14:textId="77777777" w:rsidR="008467B2" w:rsidRDefault="008467B2" w:rsidP="003E5056">
            <w:r>
              <w:rPr>
                <w:b/>
                <w:color w:val="FFFFFF" w:themeColor="background1"/>
              </w:rPr>
              <w:t xml:space="preserve">Initial UI </w:t>
            </w:r>
            <w:commentRangeStart w:id="17"/>
            <w:r>
              <w:rPr>
                <w:b/>
                <w:color w:val="FFFFFF" w:themeColor="background1"/>
              </w:rPr>
              <w:t>design</w:t>
            </w:r>
            <w:commentRangeEnd w:id="17"/>
            <w:r>
              <w:rPr>
                <w:rStyle w:val="CommentReference"/>
              </w:rPr>
              <w:commentReference w:id="17"/>
            </w:r>
          </w:p>
        </w:tc>
      </w:tr>
      <w:tr w:rsidR="008467B2" w14:paraId="0ED955B3" w14:textId="77777777" w:rsidTr="008467B2">
        <w:trPr>
          <w:trHeight w:val="340"/>
        </w:trPr>
        <w:tc>
          <w:tcPr>
            <w:tcW w:w="9634" w:type="dxa"/>
            <w:shd w:val="clear" w:color="auto" w:fill="auto"/>
            <w:vAlign w:val="center"/>
          </w:tcPr>
          <w:p w14:paraId="42C15B53" w14:textId="77777777" w:rsidR="008467B2" w:rsidRDefault="008467B2" w:rsidP="003E5056"/>
        </w:tc>
      </w:tr>
      <w:tr w:rsidR="008467B2" w14:paraId="5C96BF1D" w14:textId="77777777" w:rsidTr="008467B2">
        <w:trPr>
          <w:trHeight w:val="340"/>
        </w:trPr>
        <w:tc>
          <w:tcPr>
            <w:tcW w:w="9634" w:type="dxa"/>
            <w:shd w:val="clear" w:color="auto" w:fill="4BACC6" w:themeFill="accent5"/>
            <w:vAlign w:val="center"/>
          </w:tcPr>
          <w:p w14:paraId="42B95FA3" w14:textId="77777777" w:rsidR="008467B2" w:rsidRPr="008467B2" w:rsidRDefault="008467B2" w:rsidP="003E5056">
            <w:pPr>
              <w:rPr>
                <w:b/>
                <w:color w:val="FFFFFF" w:themeColor="background1"/>
              </w:rPr>
            </w:pPr>
            <w:r w:rsidRPr="008467B2">
              <w:rPr>
                <w:b/>
                <w:color w:val="FFFFFF" w:themeColor="background1"/>
              </w:rPr>
              <w:t xml:space="preserve">Final </w:t>
            </w:r>
            <w:commentRangeStart w:id="18"/>
            <w:r w:rsidRPr="008467B2">
              <w:rPr>
                <w:b/>
                <w:color w:val="FFFFFF" w:themeColor="background1"/>
              </w:rPr>
              <w:t>UI</w:t>
            </w:r>
            <w:commentRangeEnd w:id="18"/>
            <w:r>
              <w:rPr>
                <w:rStyle w:val="CommentReference"/>
              </w:rPr>
              <w:commentReference w:id="18"/>
            </w:r>
          </w:p>
        </w:tc>
      </w:tr>
      <w:tr w:rsidR="008467B2" w14:paraId="7DAF23D3" w14:textId="77777777" w:rsidTr="008467B2">
        <w:trPr>
          <w:trHeight w:val="340"/>
        </w:trPr>
        <w:tc>
          <w:tcPr>
            <w:tcW w:w="9634" w:type="dxa"/>
            <w:shd w:val="clear" w:color="auto" w:fill="auto"/>
            <w:vAlign w:val="center"/>
          </w:tcPr>
          <w:p w14:paraId="2B95D5BA" w14:textId="77777777" w:rsidR="008467B2" w:rsidRDefault="007671DC" w:rsidP="003E5056">
            <w:r>
              <w:rPr>
                <w:noProof/>
              </w:rPr>
              <w:drawing>
                <wp:inline distT="0" distB="0" distL="0" distR="0" wp14:anchorId="1AEA82EA" wp14:editId="1A18FA2C">
                  <wp:extent cx="2692538" cy="2965602"/>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92538" cy="2965602"/>
                          </a:xfrm>
                          <a:prstGeom prst="rect">
                            <a:avLst/>
                          </a:prstGeom>
                        </pic:spPr>
                      </pic:pic>
                    </a:graphicData>
                  </a:graphic>
                </wp:inline>
              </w:drawing>
            </w:r>
          </w:p>
          <w:p w14:paraId="462920FB" w14:textId="77777777" w:rsidR="00647C6E" w:rsidRDefault="00647C6E" w:rsidP="003E5056"/>
          <w:p w14:paraId="1E2E9FA4" w14:textId="487D2712" w:rsidR="00647C6E" w:rsidRDefault="005D4996" w:rsidP="003E5056">
            <w:r>
              <w:rPr>
                <w:noProof/>
              </w:rPr>
              <w:drawing>
                <wp:inline distT="0" distB="0" distL="0" distR="0" wp14:anchorId="0450B150" wp14:editId="22AEA3E4">
                  <wp:extent cx="2743341" cy="29211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3341" cy="2921150"/>
                          </a:xfrm>
                          <a:prstGeom prst="rect">
                            <a:avLst/>
                          </a:prstGeom>
                        </pic:spPr>
                      </pic:pic>
                    </a:graphicData>
                  </a:graphic>
                </wp:inline>
              </w:drawing>
            </w:r>
          </w:p>
        </w:tc>
      </w:tr>
    </w:tbl>
    <w:p w14:paraId="701D9A61" w14:textId="3A24CC9C" w:rsidR="008467B2" w:rsidRDefault="008467B2" w:rsidP="008467B2"/>
    <w:p w14:paraId="5369BC4D" w14:textId="346D1611" w:rsidR="0013062A" w:rsidRDefault="0013062A" w:rsidP="0013062A">
      <w:pPr>
        <w:pStyle w:val="Heading3"/>
      </w:pPr>
      <w:bookmarkStart w:id="19" w:name="_Toc116387817"/>
      <w:r>
        <w:t>Dashboard / Landing Page / Main Page</w:t>
      </w:r>
      <w:bookmarkEnd w:id="19"/>
    </w:p>
    <w:p w14:paraId="7EB1DCA9" w14:textId="77777777" w:rsidR="0013062A" w:rsidRPr="0013062A" w:rsidRDefault="0013062A" w:rsidP="0013062A"/>
    <w:tbl>
      <w:tblPr>
        <w:tblStyle w:val="TableGrid"/>
        <w:tblW w:w="0" w:type="auto"/>
        <w:tblLook w:val="04A0" w:firstRow="1" w:lastRow="0" w:firstColumn="1" w:lastColumn="0" w:noHBand="0" w:noVBand="1"/>
      </w:tblPr>
      <w:tblGrid>
        <w:gridCol w:w="9634"/>
      </w:tblGrid>
      <w:tr w:rsidR="008467B2" w14:paraId="086AE497" w14:textId="77777777" w:rsidTr="008467B2">
        <w:trPr>
          <w:trHeight w:val="340"/>
        </w:trPr>
        <w:tc>
          <w:tcPr>
            <w:tcW w:w="9634" w:type="dxa"/>
            <w:shd w:val="clear" w:color="auto" w:fill="4BACC6" w:themeFill="accent5"/>
            <w:vAlign w:val="center"/>
          </w:tcPr>
          <w:p w14:paraId="6641E13E" w14:textId="77777777" w:rsidR="008467B2" w:rsidRDefault="008467B2" w:rsidP="003E5056">
            <w:r>
              <w:rPr>
                <w:b/>
                <w:color w:val="FFFFFF" w:themeColor="background1"/>
              </w:rPr>
              <w:t xml:space="preserve">Initial UI </w:t>
            </w:r>
            <w:commentRangeStart w:id="20"/>
            <w:r>
              <w:rPr>
                <w:b/>
                <w:color w:val="FFFFFF" w:themeColor="background1"/>
              </w:rPr>
              <w:t>design</w:t>
            </w:r>
            <w:commentRangeEnd w:id="20"/>
            <w:r>
              <w:rPr>
                <w:rStyle w:val="CommentReference"/>
              </w:rPr>
              <w:commentReference w:id="20"/>
            </w:r>
          </w:p>
        </w:tc>
      </w:tr>
      <w:tr w:rsidR="008467B2" w14:paraId="5557F131" w14:textId="77777777" w:rsidTr="008467B2">
        <w:trPr>
          <w:trHeight w:val="340"/>
        </w:trPr>
        <w:tc>
          <w:tcPr>
            <w:tcW w:w="9634" w:type="dxa"/>
            <w:shd w:val="clear" w:color="auto" w:fill="auto"/>
            <w:vAlign w:val="center"/>
          </w:tcPr>
          <w:p w14:paraId="07D018E6" w14:textId="5D1D1BC5" w:rsidR="008467B2" w:rsidRDefault="000307AB" w:rsidP="003E5056">
            <w:r>
              <w:rPr>
                <w:noProof/>
              </w:rPr>
              <w:lastRenderedPageBreak/>
              <w:drawing>
                <wp:inline distT="0" distB="0" distL="0" distR="0" wp14:anchorId="40BF330D" wp14:editId="3354F7C9">
                  <wp:extent cx="5600988" cy="3308520"/>
                  <wp:effectExtent l="0" t="0" r="0" b="635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0988" cy="3308520"/>
                          </a:xfrm>
                          <a:prstGeom prst="rect">
                            <a:avLst/>
                          </a:prstGeom>
                        </pic:spPr>
                      </pic:pic>
                    </a:graphicData>
                  </a:graphic>
                </wp:inline>
              </w:drawing>
            </w:r>
          </w:p>
        </w:tc>
      </w:tr>
      <w:tr w:rsidR="008467B2" w14:paraId="2F66E37E" w14:textId="77777777" w:rsidTr="008467B2">
        <w:trPr>
          <w:trHeight w:val="340"/>
        </w:trPr>
        <w:tc>
          <w:tcPr>
            <w:tcW w:w="9634" w:type="dxa"/>
            <w:shd w:val="clear" w:color="auto" w:fill="4BACC6" w:themeFill="accent5"/>
            <w:vAlign w:val="center"/>
          </w:tcPr>
          <w:p w14:paraId="29CCC323" w14:textId="77777777" w:rsidR="008467B2" w:rsidRPr="008467B2" w:rsidRDefault="008467B2" w:rsidP="003E5056">
            <w:pPr>
              <w:rPr>
                <w:b/>
                <w:color w:val="FFFFFF" w:themeColor="background1"/>
              </w:rPr>
            </w:pPr>
            <w:r w:rsidRPr="008467B2">
              <w:rPr>
                <w:b/>
                <w:color w:val="FFFFFF" w:themeColor="background1"/>
              </w:rPr>
              <w:t xml:space="preserve">Final </w:t>
            </w:r>
            <w:commentRangeStart w:id="21"/>
            <w:r w:rsidRPr="008467B2">
              <w:rPr>
                <w:b/>
                <w:color w:val="FFFFFF" w:themeColor="background1"/>
              </w:rPr>
              <w:t>UI</w:t>
            </w:r>
            <w:commentRangeEnd w:id="21"/>
            <w:r>
              <w:rPr>
                <w:rStyle w:val="CommentReference"/>
              </w:rPr>
              <w:commentReference w:id="21"/>
            </w:r>
          </w:p>
        </w:tc>
      </w:tr>
      <w:tr w:rsidR="008467B2" w14:paraId="332BE0F8" w14:textId="77777777" w:rsidTr="008467B2">
        <w:trPr>
          <w:trHeight w:val="340"/>
        </w:trPr>
        <w:tc>
          <w:tcPr>
            <w:tcW w:w="9634" w:type="dxa"/>
            <w:shd w:val="clear" w:color="auto" w:fill="auto"/>
            <w:vAlign w:val="center"/>
          </w:tcPr>
          <w:p w14:paraId="19322115" w14:textId="2741236C" w:rsidR="008467B2" w:rsidRDefault="000307AB" w:rsidP="003E5056">
            <w:r>
              <w:rPr>
                <w:noProof/>
              </w:rPr>
              <w:drawing>
                <wp:inline distT="0" distB="0" distL="0" distR="0" wp14:anchorId="08F8A195" wp14:editId="1E095BAD">
                  <wp:extent cx="5600988" cy="3308520"/>
                  <wp:effectExtent l="0" t="0" r="0" b="63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0988" cy="3308520"/>
                          </a:xfrm>
                          <a:prstGeom prst="rect">
                            <a:avLst/>
                          </a:prstGeom>
                        </pic:spPr>
                      </pic:pic>
                    </a:graphicData>
                  </a:graphic>
                </wp:inline>
              </w:drawing>
            </w:r>
          </w:p>
        </w:tc>
      </w:tr>
    </w:tbl>
    <w:p w14:paraId="1B3EF208" w14:textId="77777777" w:rsidR="0013062A" w:rsidRDefault="0013062A" w:rsidP="008A1DE4">
      <w:pPr>
        <w:pStyle w:val="Heading2"/>
        <w:sectPr w:rsidR="0013062A" w:rsidSect="008467B2">
          <w:pgSz w:w="11906" w:h="16838" w:code="9"/>
          <w:pgMar w:top="1440" w:right="1080" w:bottom="1440" w:left="1080" w:header="1008" w:footer="1008" w:gutter="0"/>
          <w:cols w:space="720"/>
          <w:titlePg/>
          <w:docGrid w:linePitch="360"/>
        </w:sectPr>
      </w:pPr>
    </w:p>
    <w:p w14:paraId="71C969B0" w14:textId="6B31CCC1" w:rsidR="0075347F" w:rsidRDefault="0075347F" w:rsidP="008A1DE4">
      <w:pPr>
        <w:pStyle w:val="Heading2"/>
      </w:pPr>
      <w:bookmarkStart w:id="22" w:name="_Toc116387818"/>
      <w:r>
        <w:lastRenderedPageBreak/>
        <w:t>UI Designs</w:t>
      </w:r>
      <w:r w:rsidR="006D5004">
        <w:t xml:space="preserve"> &amp; </w:t>
      </w:r>
      <w:commentRangeStart w:id="23"/>
      <w:r w:rsidR="006D5004">
        <w:t>Use Case Narratives</w:t>
      </w:r>
      <w:commentRangeEnd w:id="23"/>
      <w:r w:rsidR="005A696F">
        <w:rPr>
          <w:rStyle w:val="CommentReference"/>
          <w:rFonts w:cs="Times New Roman"/>
          <w:b w:val="0"/>
          <w:bCs w:val="0"/>
          <w:iCs w:val="0"/>
        </w:rPr>
        <w:commentReference w:id="23"/>
      </w:r>
      <w:r w:rsidR="00EB7898">
        <w:t xml:space="preserve"> for the Implemented Use Cases</w:t>
      </w:r>
      <w:bookmarkEnd w:id="22"/>
    </w:p>
    <w:p w14:paraId="232816C8" w14:textId="451EF214" w:rsidR="00392A66" w:rsidRDefault="00227496" w:rsidP="0075347F">
      <w:pPr>
        <w:pStyle w:val="Heading3"/>
      </w:pPr>
      <w:bookmarkStart w:id="24" w:name="_Toc116387819"/>
      <w:r>
        <w:t xml:space="preserve">Designed by </w:t>
      </w:r>
      <w:r w:rsidR="009427A0">
        <w:t>Mpendulo Mthembu</w:t>
      </w:r>
      <w:bookmarkEnd w:id="24"/>
    </w:p>
    <w:p w14:paraId="04E7214A" w14:textId="77777777" w:rsidR="006D5004" w:rsidRPr="006D5004" w:rsidRDefault="006D5004" w:rsidP="006D5004"/>
    <w:tbl>
      <w:tblPr>
        <w:tblStyle w:val="TableGrid"/>
        <w:tblW w:w="0" w:type="auto"/>
        <w:tblLook w:val="04A0" w:firstRow="1" w:lastRow="0" w:firstColumn="1" w:lastColumn="0" w:noHBand="0" w:noVBand="1"/>
      </w:tblPr>
      <w:tblGrid>
        <w:gridCol w:w="2264"/>
        <w:gridCol w:w="1988"/>
        <w:gridCol w:w="5484"/>
      </w:tblGrid>
      <w:tr w:rsidR="006D5004" w:rsidRPr="003E4BDF" w14:paraId="00902CA2" w14:textId="77777777" w:rsidTr="00EB7898">
        <w:trPr>
          <w:trHeight w:val="340"/>
        </w:trPr>
        <w:tc>
          <w:tcPr>
            <w:tcW w:w="2152" w:type="dxa"/>
            <w:shd w:val="clear" w:color="auto" w:fill="4BACC6" w:themeFill="accent5"/>
            <w:vAlign w:val="center"/>
          </w:tcPr>
          <w:p w14:paraId="02F1FBB0" w14:textId="77777777" w:rsidR="006D5004" w:rsidRPr="003E4BDF" w:rsidRDefault="006D5004" w:rsidP="003E5056">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18514351" w14:textId="77777777" w:rsidR="006D5004" w:rsidRPr="003E4BDF" w:rsidRDefault="006D5004" w:rsidP="003E5056">
            <w:pPr>
              <w:rPr>
                <w:b/>
                <w:color w:val="FFFFFF" w:themeColor="background1"/>
              </w:rPr>
            </w:pPr>
            <w:r w:rsidRPr="003E4BDF">
              <w:rPr>
                <w:b/>
                <w:color w:val="FFFFFF" w:themeColor="background1"/>
              </w:rPr>
              <w:t xml:space="preserve">Use Case Name </w:t>
            </w:r>
          </w:p>
        </w:tc>
      </w:tr>
      <w:tr w:rsidR="006D5004" w14:paraId="2C9F4D90" w14:textId="77777777" w:rsidTr="00EB7898">
        <w:trPr>
          <w:trHeight w:val="340"/>
        </w:trPr>
        <w:tc>
          <w:tcPr>
            <w:tcW w:w="2152" w:type="dxa"/>
            <w:vAlign w:val="center"/>
          </w:tcPr>
          <w:p w14:paraId="360D01CB" w14:textId="2E0430B8" w:rsidR="006D5004" w:rsidRDefault="007F3D0C" w:rsidP="003E5056">
            <w:r>
              <w:t>A0100</w:t>
            </w:r>
          </w:p>
        </w:tc>
        <w:tc>
          <w:tcPr>
            <w:tcW w:w="7482" w:type="dxa"/>
            <w:gridSpan w:val="2"/>
            <w:vAlign w:val="center"/>
          </w:tcPr>
          <w:p w14:paraId="2C0A9267" w14:textId="3B240CA8" w:rsidR="006D5004" w:rsidRDefault="00D21486" w:rsidP="003E5056">
            <w:r>
              <w:t>Maintain Housemates</w:t>
            </w:r>
          </w:p>
        </w:tc>
      </w:tr>
      <w:tr w:rsidR="006D5004" w:rsidRPr="003E4BDF" w14:paraId="6B139C8D" w14:textId="77777777" w:rsidTr="00EB7898">
        <w:trPr>
          <w:trHeight w:val="340"/>
        </w:trPr>
        <w:tc>
          <w:tcPr>
            <w:tcW w:w="4144" w:type="dxa"/>
            <w:gridSpan w:val="2"/>
            <w:shd w:val="clear" w:color="auto" w:fill="4BACC6" w:themeFill="accent5"/>
            <w:vAlign w:val="center"/>
          </w:tcPr>
          <w:p w14:paraId="766F6679" w14:textId="77777777" w:rsidR="006D5004" w:rsidRPr="003E4BDF" w:rsidRDefault="006D5004" w:rsidP="003E5056">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2ABB3601" w14:textId="77777777" w:rsidR="006D5004" w:rsidRPr="003E4BDF" w:rsidRDefault="006D5004" w:rsidP="003E5056">
            <w:pPr>
              <w:rPr>
                <w:b/>
                <w:color w:val="FFFFFF" w:themeColor="background1"/>
              </w:rPr>
            </w:pPr>
            <w:r w:rsidRPr="003E4BDF">
              <w:rPr>
                <w:b/>
                <w:color w:val="FFFFFF" w:themeColor="background1"/>
              </w:rPr>
              <w:t>Other participating Actors</w:t>
            </w:r>
          </w:p>
        </w:tc>
      </w:tr>
      <w:tr w:rsidR="006D5004" w14:paraId="4D750E28" w14:textId="77777777" w:rsidTr="00EB7898">
        <w:trPr>
          <w:trHeight w:val="340"/>
        </w:trPr>
        <w:tc>
          <w:tcPr>
            <w:tcW w:w="4144" w:type="dxa"/>
            <w:gridSpan w:val="2"/>
            <w:vAlign w:val="center"/>
          </w:tcPr>
          <w:p w14:paraId="6A69C568" w14:textId="5CE74DCB" w:rsidR="006D5004" w:rsidRDefault="00B57F72" w:rsidP="003E5056">
            <w:r>
              <w:t>Housemate (Leader)</w:t>
            </w:r>
          </w:p>
        </w:tc>
        <w:tc>
          <w:tcPr>
            <w:tcW w:w="5490" w:type="dxa"/>
            <w:vAlign w:val="center"/>
          </w:tcPr>
          <w:p w14:paraId="76C70E1B" w14:textId="77777777" w:rsidR="006D5004" w:rsidRDefault="006D5004" w:rsidP="003E5056"/>
        </w:tc>
      </w:tr>
      <w:tr w:rsidR="00DE5BCA" w14:paraId="7B100BB4" w14:textId="77777777" w:rsidTr="00EB7898">
        <w:trPr>
          <w:trHeight w:val="340"/>
        </w:trPr>
        <w:tc>
          <w:tcPr>
            <w:tcW w:w="2152" w:type="dxa"/>
            <w:shd w:val="clear" w:color="auto" w:fill="4BACC6" w:themeFill="accent5"/>
            <w:vAlign w:val="center"/>
          </w:tcPr>
          <w:p w14:paraId="1EACE12F" w14:textId="77777777" w:rsidR="00DE5BCA" w:rsidRPr="003E4BDF" w:rsidRDefault="00DE5BCA" w:rsidP="00DE5BCA">
            <w:pPr>
              <w:rPr>
                <w:b/>
                <w:color w:val="FFFFFF" w:themeColor="background1"/>
              </w:rPr>
            </w:pPr>
            <w:r w:rsidRPr="003E4BDF">
              <w:rPr>
                <w:b/>
                <w:color w:val="FFFFFF" w:themeColor="background1"/>
              </w:rPr>
              <w:t>Description</w:t>
            </w:r>
          </w:p>
        </w:tc>
        <w:tc>
          <w:tcPr>
            <w:tcW w:w="7482" w:type="dxa"/>
            <w:gridSpan w:val="2"/>
            <w:vAlign w:val="center"/>
          </w:tcPr>
          <w:p w14:paraId="69479AF1" w14:textId="54241C61" w:rsidR="00DE5BCA" w:rsidRDefault="00DE5BCA" w:rsidP="00DE5BCA">
            <w:r>
              <w:t>A house leader can add/</w:t>
            </w:r>
            <w:r w:rsidR="003B5462">
              <w:t>edit/</w:t>
            </w:r>
            <w:r>
              <w:t>remove a housemate from a particular house.</w:t>
            </w:r>
          </w:p>
        </w:tc>
      </w:tr>
      <w:tr w:rsidR="00DE5BCA" w14:paraId="1FC6676C" w14:textId="77777777" w:rsidTr="00EB7898">
        <w:trPr>
          <w:trHeight w:val="340"/>
        </w:trPr>
        <w:tc>
          <w:tcPr>
            <w:tcW w:w="2152" w:type="dxa"/>
            <w:shd w:val="clear" w:color="auto" w:fill="4BACC6" w:themeFill="accent5"/>
            <w:vAlign w:val="center"/>
          </w:tcPr>
          <w:p w14:paraId="319DF7C5" w14:textId="77777777" w:rsidR="00DE5BCA" w:rsidRPr="003E4BDF" w:rsidRDefault="00DE5BCA" w:rsidP="00DE5BCA">
            <w:pPr>
              <w:rPr>
                <w:b/>
                <w:color w:val="FFFFFF" w:themeColor="background1"/>
              </w:rPr>
            </w:pPr>
            <w:r w:rsidRPr="003E4BDF">
              <w:rPr>
                <w:b/>
                <w:color w:val="FFFFFF" w:themeColor="background1"/>
              </w:rPr>
              <w:t>Pre-Conditions</w:t>
            </w:r>
          </w:p>
        </w:tc>
        <w:tc>
          <w:tcPr>
            <w:tcW w:w="7482" w:type="dxa"/>
            <w:gridSpan w:val="2"/>
            <w:vAlign w:val="center"/>
          </w:tcPr>
          <w:p w14:paraId="14371251" w14:textId="2FEFC378" w:rsidR="00DE5BCA" w:rsidRDefault="006D3AA1" w:rsidP="00DE5BCA">
            <w:r>
              <w:t>A connection must already have been made to a particular house. The housemate must be a house leader.</w:t>
            </w:r>
          </w:p>
        </w:tc>
      </w:tr>
      <w:tr w:rsidR="00DE5BCA" w14:paraId="4215D9C1" w14:textId="77777777" w:rsidTr="00EB7898">
        <w:trPr>
          <w:trHeight w:val="340"/>
        </w:trPr>
        <w:tc>
          <w:tcPr>
            <w:tcW w:w="2152" w:type="dxa"/>
            <w:shd w:val="clear" w:color="auto" w:fill="4BACC6" w:themeFill="accent5"/>
            <w:vAlign w:val="center"/>
          </w:tcPr>
          <w:p w14:paraId="197A6457" w14:textId="77777777" w:rsidR="00DE5BCA" w:rsidRPr="003E4BDF" w:rsidRDefault="00DE5BCA" w:rsidP="00DE5BCA">
            <w:pPr>
              <w:rPr>
                <w:b/>
                <w:color w:val="FFFFFF" w:themeColor="background1"/>
              </w:rPr>
            </w:pPr>
            <w:r w:rsidRPr="003E4BDF">
              <w:rPr>
                <w:b/>
                <w:color w:val="FFFFFF" w:themeColor="background1"/>
              </w:rPr>
              <w:t>Triggers</w:t>
            </w:r>
          </w:p>
        </w:tc>
        <w:tc>
          <w:tcPr>
            <w:tcW w:w="7482" w:type="dxa"/>
            <w:gridSpan w:val="2"/>
            <w:vAlign w:val="center"/>
          </w:tcPr>
          <w:p w14:paraId="076829BD" w14:textId="4CE69E22" w:rsidR="00DE5BCA" w:rsidRDefault="00E963CA" w:rsidP="00DE5BCA">
            <w:r>
              <w:t>A housemate selects to maintain housemates.</w:t>
            </w:r>
          </w:p>
        </w:tc>
      </w:tr>
      <w:tr w:rsidR="00DE5BCA" w14:paraId="34FE7C3E" w14:textId="77777777" w:rsidTr="00EB7898">
        <w:trPr>
          <w:trHeight w:val="340"/>
        </w:trPr>
        <w:tc>
          <w:tcPr>
            <w:tcW w:w="2152" w:type="dxa"/>
            <w:shd w:val="clear" w:color="auto" w:fill="4BACC6" w:themeFill="accent5"/>
            <w:vAlign w:val="center"/>
          </w:tcPr>
          <w:p w14:paraId="5B4F8D64" w14:textId="77777777" w:rsidR="00DE5BCA" w:rsidRPr="003E4BDF" w:rsidRDefault="00DE5BCA" w:rsidP="00DE5BCA">
            <w:pPr>
              <w:rPr>
                <w:b/>
                <w:color w:val="FFFFFF" w:themeColor="background1"/>
              </w:rPr>
            </w:pPr>
            <w:r w:rsidRPr="003E4BDF">
              <w:rPr>
                <w:b/>
                <w:color w:val="FFFFFF" w:themeColor="background1"/>
              </w:rPr>
              <w:t>Post-Conditions</w:t>
            </w:r>
          </w:p>
        </w:tc>
        <w:tc>
          <w:tcPr>
            <w:tcW w:w="7482" w:type="dxa"/>
            <w:gridSpan w:val="2"/>
            <w:vAlign w:val="center"/>
          </w:tcPr>
          <w:p w14:paraId="15F00BB9" w14:textId="1850F591" w:rsidR="00DE5BCA" w:rsidRDefault="009961AA" w:rsidP="00DE5BCA">
            <w:r>
              <w:t>A housemate would then be added/</w:t>
            </w:r>
            <w:r w:rsidR="001F7856">
              <w:t>edited/</w:t>
            </w:r>
            <w:r>
              <w:t>removed.</w:t>
            </w:r>
          </w:p>
        </w:tc>
      </w:tr>
      <w:tr w:rsidR="00DE5BCA" w14:paraId="71644AD4" w14:textId="77777777" w:rsidTr="00EB7898">
        <w:trPr>
          <w:trHeight w:val="340"/>
        </w:trPr>
        <w:tc>
          <w:tcPr>
            <w:tcW w:w="2152" w:type="dxa"/>
            <w:shd w:val="clear" w:color="auto" w:fill="4BACC6" w:themeFill="accent5"/>
            <w:vAlign w:val="center"/>
          </w:tcPr>
          <w:p w14:paraId="21F12DAB" w14:textId="77777777" w:rsidR="00DE5BCA" w:rsidRPr="003E4BDF" w:rsidRDefault="00DE5BCA" w:rsidP="00DE5BCA">
            <w:pPr>
              <w:rPr>
                <w:b/>
                <w:color w:val="FFFFFF" w:themeColor="background1"/>
              </w:rPr>
            </w:pPr>
            <w:r w:rsidRPr="003E4BDF">
              <w:rPr>
                <w:b/>
                <w:color w:val="FFFFFF" w:themeColor="background1"/>
              </w:rPr>
              <w:t>Basic Flow of Events</w:t>
            </w:r>
          </w:p>
        </w:tc>
        <w:tc>
          <w:tcPr>
            <w:tcW w:w="7482" w:type="dxa"/>
            <w:gridSpan w:val="2"/>
            <w:vAlign w:val="center"/>
          </w:tcPr>
          <w:p w14:paraId="15008332" w14:textId="3F1720CC" w:rsidR="003065A0" w:rsidRDefault="003065A0" w:rsidP="003065A0">
            <w:r>
              <w:t>Maintain housemates:</w:t>
            </w:r>
          </w:p>
          <w:p w14:paraId="1281E9B0" w14:textId="0A19A5F6" w:rsidR="00747935" w:rsidRDefault="00747935" w:rsidP="00747935">
            <w:pPr>
              <w:pStyle w:val="ListParagraph"/>
              <w:numPr>
                <w:ilvl w:val="0"/>
                <w:numId w:val="31"/>
              </w:numPr>
            </w:pPr>
            <w:r>
              <w:t>A maintain housemates page is displayed</w:t>
            </w:r>
          </w:p>
          <w:p w14:paraId="28FB77DE" w14:textId="5503EC02" w:rsidR="00747935" w:rsidRDefault="00747935" w:rsidP="00F8746E"/>
          <w:p w14:paraId="1DFB51D9" w14:textId="6BF173FC" w:rsidR="00F8746E" w:rsidRDefault="00F8746E" w:rsidP="00F8746E">
            <w:r>
              <w:t>Add:</w:t>
            </w:r>
          </w:p>
          <w:p w14:paraId="360C6CD4" w14:textId="2B0C9378" w:rsidR="00F8746E" w:rsidRDefault="00F8746E" w:rsidP="00CB3E5C">
            <w:pPr>
              <w:pStyle w:val="ListParagraph"/>
              <w:numPr>
                <w:ilvl w:val="1"/>
                <w:numId w:val="31"/>
              </w:numPr>
            </w:pPr>
            <w:r>
              <w:t>The housemate selects the add tab</w:t>
            </w:r>
          </w:p>
          <w:p w14:paraId="505DFEB5" w14:textId="574613E7" w:rsidR="003A2441" w:rsidRDefault="003A2441" w:rsidP="00106517">
            <w:pPr>
              <w:pStyle w:val="ListParagraph"/>
              <w:numPr>
                <w:ilvl w:val="1"/>
                <w:numId w:val="31"/>
              </w:numPr>
            </w:pPr>
            <w:r>
              <w:t>The add housemate tab is displayed</w:t>
            </w:r>
          </w:p>
          <w:p w14:paraId="15B7CA4C" w14:textId="6E433D5E" w:rsidR="00F8746E" w:rsidRDefault="00F8746E" w:rsidP="0066756B">
            <w:pPr>
              <w:pStyle w:val="ListParagraph"/>
              <w:numPr>
                <w:ilvl w:val="1"/>
                <w:numId w:val="31"/>
              </w:numPr>
            </w:pPr>
            <w:r>
              <w:t>The housemate enters</w:t>
            </w:r>
            <w:r w:rsidR="005339FA">
              <w:t xml:space="preserve"> the housemate details</w:t>
            </w:r>
            <w:r w:rsidR="00BA5A33">
              <w:t>.</w:t>
            </w:r>
          </w:p>
          <w:p w14:paraId="46D891D0" w14:textId="119A24C6" w:rsidR="00F8746E" w:rsidRDefault="00F8746E" w:rsidP="00A55E47">
            <w:pPr>
              <w:pStyle w:val="ListParagraph"/>
              <w:numPr>
                <w:ilvl w:val="1"/>
                <w:numId w:val="31"/>
              </w:numPr>
            </w:pPr>
            <w:r>
              <w:t>The housemate selects to add the housemate</w:t>
            </w:r>
          </w:p>
          <w:p w14:paraId="3C71B61D" w14:textId="02455729" w:rsidR="00DE5BCA" w:rsidRDefault="00F8746E" w:rsidP="00F5714F">
            <w:pPr>
              <w:pStyle w:val="ListParagraph"/>
              <w:numPr>
                <w:ilvl w:val="1"/>
                <w:numId w:val="31"/>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DE5BCA" w14:paraId="01603C27" w14:textId="77777777" w:rsidTr="00EB7898">
        <w:trPr>
          <w:trHeight w:val="340"/>
        </w:trPr>
        <w:tc>
          <w:tcPr>
            <w:tcW w:w="2152" w:type="dxa"/>
            <w:shd w:val="clear" w:color="auto" w:fill="4BACC6" w:themeFill="accent5"/>
            <w:vAlign w:val="center"/>
          </w:tcPr>
          <w:p w14:paraId="3760A1D3" w14:textId="207A9B76" w:rsidR="00DE5BCA" w:rsidRPr="003E4BDF" w:rsidRDefault="00DE5BCA" w:rsidP="00DE5BCA">
            <w:pPr>
              <w:rPr>
                <w:b/>
                <w:color w:val="FFFFFF" w:themeColor="background1"/>
              </w:rPr>
            </w:pPr>
            <w:r>
              <w:rPr>
                <w:b/>
                <w:color w:val="FFFFFF" w:themeColor="background1"/>
              </w:rPr>
              <w:t>Alternate Flow of events</w:t>
            </w:r>
          </w:p>
        </w:tc>
        <w:tc>
          <w:tcPr>
            <w:tcW w:w="7482" w:type="dxa"/>
            <w:gridSpan w:val="2"/>
            <w:vAlign w:val="center"/>
          </w:tcPr>
          <w:p w14:paraId="4DC7A252" w14:textId="76038FEE" w:rsidR="00EB6CDD" w:rsidRDefault="00EB6CDD" w:rsidP="00EB6CDD">
            <w:r>
              <w:t>Edit:</w:t>
            </w:r>
          </w:p>
          <w:p w14:paraId="7EAAF0BD" w14:textId="3DAC13D1" w:rsidR="00EB6CDD" w:rsidRDefault="00900130" w:rsidP="00EB6CDD">
            <w:r>
              <w:t>1</w:t>
            </w:r>
            <w:r w:rsidR="00EB6CDD">
              <w:t xml:space="preserve">.1 The housemate selects the </w:t>
            </w:r>
            <w:r w:rsidR="00136F2B">
              <w:t>edit</w:t>
            </w:r>
            <w:r w:rsidR="00EB6CDD">
              <w:t xml:space="preserve"> tab</w:t>
            </w:r>
          </w:p>
          <w:p w14:paraId="75CAA3E8" w14:textId="2B41004F" w:rsidR="00233812" w:rsidRDefault="00900130" w:rsidP="00EB6CDD">
            <w:r>
              <w:t>1</w:t>
            </w:r>
            <w:r w:rsidR="00233812">
              <w:t>.2 The edit housemate tab is displayed.</w:t>
            </w:r>
          </w:p>
          <w:p w14:paraId="7EE27167" w14:textId="0D6290EA" w:rsidR="00EB6CDD" w:rsidRDefault="00900130" w:rsidP="00EB6CDD">
            <w:r>
              <w:t>1</w:t>
            </w:r>
            <w:r w:rsidR="00EB6CDD">
              <w:t>.</w:t>
            </w:r>
            <w:r w:rsidR="00B36E66">
              <w:t>3</w:t>
            </w:r>
            <w:r w:rsidR="00EB6CDD">
              <w:t xml:space="preserve"> The housemate selects a housemate from the table.</w:t>
            </w:r>
          </w:p>
          <w:p w14:paraId="5025683D" w14:textId="4C190A21" w:rsidR="00EB6CDD" w:rsidRDefault="00900130" w:rsidP="00EB6CDD">
            <w:r>
              <w:t>1</w:t>
            </w:r>
            <w:r w:rsidR="00EB6CDD">
              <w:t>.</w:t>
            </w:r>
            <w:r w:rsidR="00B36E66">
              <w:t>4</w:t>
            </w:r>
            <w:r w:rsidR="00EB6CDD">
              <w:t xml:space="preserve"> The housemate selects to </w:t>
            </w:r>
            <w:r w:rsidR="008E414E">
              <w:t>edit</w:t>
            </w:r>
            <w:r w:rsidR="00EB6CDD">
              <w:t xml:space="preserve"> housemate.</w:t>
            </w:r>
          </w:p>
          <w:p w14:paraId="461CD4AF" w14:textId="4657751E" w:rsidR="00EB6CDD" w:rsidRDefault="00900130" w:rsidP="00EB6CDD">
            <w:r>
              <w:t>1</w:t>
            </w:r>
            <w:r w:rsidR="00EB6CDD">
              <w:t>.</w:t>
            </w:r>
            <w:r w:rsidR="00B36E66">
              <w:t>5</w:t>
            </w:r>
            <w:r w:rsidR="00EB6CDD">
              <w:t xml:space="preserve"> </w:t>
            </w:r>
            <w:r w:rsidR="00D60CA5" w:rsidRPr="00743DFC">
              <w:rPr>
                <w:rFonts w:cs="Arial"/>
                <w:lang w:eastAsia="en-ZA"/>
              </w:rPr>
              <w:t>Appropriate</w:t>
            </w:r>
            <w:r w:rsidR="00D60CA5">
              <w:rPr>
                <w:rFonts w:cs="Arial"/>
                <w:lang w:eastAsia="en-ZA"/>
              </w:rPr>
              <w:t xml:space="preserve"> system</w:t>
            </w:r>
            <w:r w:rsidR="00D60CA5" w:rsidRPr="00743DFC">
              <w:rPr>
                <w:rFonts w:cs="Arial"/>
                <w:lang w:eastAsia="en-ZA"/>
              </w:rPr>
              <w:t xml:space="preserve"> feedback is displayed</w:t>
            </w:r>
            <w:r w:rsidR="00EB6CDD">
              <w:t>.</w:t>
            </w:r>
          </w:p>
          <w:p w14:paraId="71DCFCCA" w14:textId="77777777" w:rsidR="00EB6CDD" w:rsidRDefault="00EB6CDD" w:rsidP="001D0B1A"/>
          <w:p w14:paraId="7348E009" w14:textId="77777777" w:rsidR="00EB6CDD" w:rsidRDefault="00EB6CDD" w:rsidP="001D0B1A"/>
          <w:p w14:paraId="73A3112B" w14:textId="45DABB1B" w:rsidR="001D0B1A" w:rsidRDefault="001D0B1A" w:rsidP="001D0B1A">
            <w:r>
              <w:t>Remove:</w:t>
            </w:r>
          </w:p>
          <w:p w14:paraId="51D68A71" w14:textId="0D91B797" w:rsidR="001D0B1A" w:rsidRDefault="00A55BFC" w:rsidP="001D0B1A">
            <w:r>
              <w:t>1</w:t>
            </w:r>
            <w:r w:rsidR="001D0B1A">
              <w:t>.1 The housemate selects the remove tab</w:t>
            </w:r>
          </w:p>
          <w:p w14:paraId="0815AEB3" w14:textId="78DC8DB4" w:rsidR="000F6310" w:rsidRDefault="00A55BFC" w:rsidP="001D0B1A">
            <w:r>
              <w:t>1</w:t>
            </w:r>
            <w:r w:rsidR="000F6310">
              <w:t>.2 The remove housemate tab is displayed.</w:t>
            </w:r>
          </w:p>
          <w:p w14:paraId="2E89F994" w14:textId="54613D46" w:rsidR="001D0B1A" w:rsidRDefault="00A55BFC" w:rsidP="001D0B1A">
            <w:r>
              <w:t>1</w:t>
            </w:r>
            <w:r w:rsidR="001D0B1A">
              <w:t>.</w:t>
            </w:r>
            <w:r w:rsidR="00DD3921">
              <w:t>3</w:t>
            </w:r>
            <w:r w:rsidR="001D0B1A">
              <w:t xml:space="preserve"> The housemate</w:t>
            </w:r>
            <w:r w:rsidR="00B04A19">
              <w:t xml:space="preserve"> selects a</w:t>
            </w:r>
            <w:r w:rsidR="001D0B1A">
              <w:t xml:space="preserve"> housemate</w:t>
            </w:r>
            <w:r w:rsidR="00B04A19">
              <w:t xml:space="preserve"> from</w:t>
            </w:r>
            <w:r w:rsidR="00C374AD">
              <w:t xml:space="preserve"> the</w:t>
            </w:r>
            <w:r w:rsidR="00B04A19">
              <w:t xml:space="preserve"> tabl</w:t>
            </w:r>
            <w:r w:rsidR="00F227C3">
              <w:t>e.</w:t>
            </w:r>
          </w:p>
          <w:p w14:paraId="7E386526" w14:textId="796A2B61" w:rsidR="001D0B1A" w:rsidRDefault="00A55BFC" w:rsidP="001D0B1A">
            <w:r>
              <w:t>1</w:t>
            </w:r>
            <w:r w:rsidR="001D0B1A">
              <w:t>.</w:t>
            </w:r>
            <w:r w:rsidR="00DD3921">
              <w:t>4</w:t>
            </w:r>
            <w:r w:rsidR="001D0B1A">
              <w:t xml:space="preserve"> The housemate selects to remove housemate</w:t>
            </w:r>
            <w:r w:rsidR="001C5514">
              <w:t>.</w:t>
            </w:r>
          </w:p>
          <w:p w14:paraId="548D6075" w14:textId="5347C2FA" w:rsidR="001D0B1A" w:rsidRDefault="00A55BFC" w:rsidP="001D0B1A">
            <w:r>
              <w:t>1</w:t>
            </w:r>
            <w:r w:rsidR="001D0B1A">
              <w:t>.</w:t>
            </w:r>
            <w:r w:rsidR="00DD3921">
              <w:t>5</w:t>
            </w:r>
            <w:r w:rsidR="001D0B1A">
              <w:t xml:space="preserve"> A confirmation dialog is displayed.</w:t>
            </w:r>
          </w:p>
          <w:p w14:paraId="112CDE7E" w14:textId="77777777" w:rsidR="00DE5BCA" w:rsidRDefault="00DE5BCA" w:rsidP="00DE5BCA"/>
        </w:tc>
      </w:tr>
      <w:tr w:rsidR="00DE5BCA" w14:paraId="1F7EB30F" w14:textId="77777777" w:rsidTr="00EB7898">
        <w:trPr>
          <w:trHeight w:val="340"/>
        </w:trPr>
        <w:tc>
          <w:tcPr>
            <w:tcW w:w="9634" w:type="dxa"/>
            <w:gridSpan w:val="3"/>
            <w:shd w:val="clear" w:color="auto" w:fill="4BACC6" w:themeFill="accent5"/>
            <w:vAlign w:val="center"/>
          </w:tcPr>
          <w:p w14:paraId="5F501D3E" w14:textId="5408FF88" w:rsidR="00DE5BCA" w:rsidRDefault="00DE5BCA" w:rsidP="00DE5BCA">
            <w:r>
              <w:rPr>
                <w:b/>
                <w:color w:val="FFFFFF" w:themeColor="background1"/>
              </w:rPr>
              <w:t xml:space="preserve">Initial UI </w:t>
            </w:r>
            <w:commentRangeStart w:id="25"/>
            <w:r>
              <w:rPr>
                <w:b/>
                <w:color w:val="FFFFFF" w:themeColor="background1"/>
              </w:rPr>
              <w:t>design</w:t>
            </w:r>
            <w:commentRangeEnd w:id="25"/>
            <w:r>
              <w:rPr>
                <w:rStyle w:val="CommentReference"/>
              </w:rPr>
              <w:commentReference w:id="25"/>
            </w:r>
          </w:p>
        </w:tc>
      </w:tr>
      <w:tr w:rsidR="00DE5BCA" w14:paraId="71ABDEDD" w14:textId="77777777" w:rsidTr="00EB7898">
        <w:trPr>
          <w:trHeight w:val="340"/>
        </w:trPr>
        <w:tc>
          <w:tcPr>
            <w:tcW w:w="9634" w:type="dxa"/>
            <w:gridSpan w:val="3"/>
            <w:shd w:val="clear" w:color="auto" w:fill="auto"/>
            <w:vAlign w:val="center"/>
          </w:tcPr>
          <w:p w14:paraId="52A727BA" w14:textId="0024A557" w:rsidR="00DE5BCA" w:rsidRDefault="00B77CE8" w:rsidP="00DE5BCA">
            <w:r>
              <w:rPr>
                <w:noProof/>
              </w:rPr>
              <w:lastRenderedPageBreak/>
              <w:drawing>
                <wp:inline distT="0" distB="0" distL="0" distR="0" wp14:anchorId="18E7B580" wp14:editId="0C2AC081">
                  <wp:extent cx="5505452" cy="3326210"/>
                  <wp:effectExtent l="0" t="0" r="0" b="0"/>
                  <wp:docPr id="1935667015" name="Picture 193566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6670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5452" cy="3326210"/>
                          </a:xfrm>
                          <a:prstGeom prst="rect">
                            <a:avLst/>
                          </a:prstGeom>
                        </pic:spPr>
                      </pic:pic>
                    </a:graphicData>
                  </a:graphic>
                </wp:inline>
              </w:drawing>
            </w:r>
          </w:p>
        </w:tc>
      </w:tr>
      <w:tr w:rsidR="00DE5BCA" w14:paraId="5887A9D1" w14:textId="77777777" w:rsidTr="00EB7898">
        <w:trPr>
          <w:trHeight w:val="340"/>
        </w:trPr>
        <w:tc>
          <w:tcPr>
            <w:tcW w:w="9634" w:type="dxa"/>
            <w:gridSpan w:val="3"/>
            <w:shd w:val="clear" w:color="auto" w:fill="4BACC6" w:themeFill="accent5"/>
            <w:vAlign w:val="center"/>
          </w:tcPr>
          <w:p w14:paraId="27F7626D" w14:textId="24590CFA" w:rsidR="00DE5BCA" w:rsidRPr="008467B2" w:rsidRDefault="00DE5BCA" w:rsidP="00DE5BCA">
            <w:pPr>
              <w:rPr>
                <w:b/>
                <w:color w:val="FFFFFF" w:themeColor="background1"/>
              </w:rPr>
            </w:pPr>
            <w:r w:rsidRPr="008467B2">
              <w:rPr>
                <w:b/>
                <w:color w:val="FFFFFF" w:themeColor="background1"/>
              </w:rPr>
              <w:t xml:space="preserve">Final </w:t>
            </w:r>
            <w:commentRangeStart w:id="26"/>
            <w:r w:rsidRPr="008467B2">
              <w:rPr>
                <w:b/>
                <w:color w:val="FFFFFF" w:themeColor="background1"/>
              </w:rPr>
              <w:t>UI</w:t>
            </w:r>
            <w:commentRangeEnd w:id="26"/>
            <w:r>
              <w:rPr>
                <w:rStyle w:val="CommentReference"/>
              </w:rPr>
              <w:commentReference w:id="26"/>
            </w:r>
          </w:p>
        </w:tc>
      </w:tr>
      <w:tr w:rsidR="00DE5BCA" w14:paraId="1CC4F4BD" w14:textId="77777777" w:rsidTr="00EB7898">
        <w:trPr>
          <w:trHeight w:val="340"/>
        </w:trPr>
        <w:tc>
          <w:tcPr>
            <w:tcW w:w="9634" w:type="dxa"/>
            <w:gridSpan w:val="3"/>
            <w:shd w:val="clear" w:color="auto" w:fill="auto"/>
            <w:vAlign w:val="center"/>
          </w:tcPr>
          <w:p w14:paraId="530FB5F9" w14:textId="1C9B3588" w:rsidR="00DE5BCA" w:rsidRDefault="00481968" w:rsidP="00DE5BCA">
            <w:r>
              <w:rPr>
                <w:noProof/>
              </w:rPr>
              <w:lastRenderedPageBreak/>
              <w:drawing>
                <wp:inline distT="0" distB="0" distL="0" distR="0" wp14:anchorId="3341C2D6" wp14:editId="2A15BDBC">
                  <wp:extent cx="6184900" cy="33274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r>
              <w:rPr>
                <w:noProof/>
              </w:rPr>
              <w:drawing>
                <wp:inline distT="0" distB="0" distL="0" distR="0" wp14:anchorId="29F24CD8" wp14:editId="53497899">
                  <wp:extent cx="6184900" cy="33274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r>
              <w:rPr>
                <w:noProof/>
              </w:rPr>
              <w:lastRenderedPageBreak/>
              <w:drawing>
                <wp:inline distT="0" distB="0" distL="0" distR="0" wp14:anchorId="5C5BBCBB" wp14:editId="10656332">
                  <wp:extent cx="6184900" cy="3327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p>
        </w:tc>
      </w:tr>
    </w:tbl>
    <w:p w14:paraId="365F87D7" w14:textId="0199AC20" w:rsidR="00711285" w:rsidRDefault="00711285" w:rsidP="00392A66"/>
    <w:p w14:paraId="7F6CFF71" w14:textId="55B6A4B8" w:rsidR="007935CC" w:rsidRDefault="007935CC" w:rsidP="00392A66"/>
    <w:p w14:paraId="5ADA0122" w14:textId="77777777" w:rsidR="007935CC" w:rsidRDefault="007935CC" w:rsidP="00392A66"/>
    <w:p w14:paraId="6309F5D4" w14:textId="77777777" w:rsidR="00890147" w:rsidRDefault="00890147" w:rsidP="0075347F">
      <w:pPr>
        <w:pStyle w:val="Heading3"/>
        <w:sectPr w:rsidR="00890147" w:rsidSect="00EB7898">
          <w:pgSz w:w="11906" w:h="16838" w:code="9"/>
          <w:pgMar w:top="1440" w:right="1080" w:bottom="1440" w:left="1080" w:header="1008" w:footer="1008" w:gutter="0"/>
          <w:cols w:space="720"/>
          <w:titlePg/>
          <w:docGrid w:linePitch="360"/>
        </w:sectPr>
      </w:pPr>
    </w:p>
    <w:p w14:paraId="1BC52176" w14:textId="71B530B2" w:rsidR="009938AB" w:rsidRDefault="00227496" w:rsidP="0075347F">
      <w:pPr>
        <w:pStyle w:val="Heading3"/>
      </w:pPr>
      <w:bookmarkStart w:id="27" w:name="_Toc116387820"/>
      <w:r>
        <w:lastRenderedPageBreak/>
        <w:t xml:space="preserve">Designed by </w:t>
      </w:r>
      <w:r w:rsidR="00B049E5">
        <w:t>Mpendulo Mthembu</w:t>
      </w:r>
      <w:bookmarkEnd w:id="27"/>
    </w:p>
    <w:p w14:paraId="155B453B" w14:textId="77777777" w:rsidR="007935CC" w:rsidRPr="007935CC" w:rsidRDefault="007935CC" w:rsidP="007935CC"/>
    <w:tbl>
      <w:tblPr>
        <w:tblStyle w:val="TableGrid"/>
        <w:tblW w:w="9776" w:type="dxa"/>
        <w:tblLook w:val="04A0" w:firstRow="1" w:lastRow="0" w:firstColumn="1" w:lastColumn="0" w:noHBand="0" w:noVBand="1"/>
      </w:tblPr>
      <w:tblGrid>
        <w:gridCol w:w="2152"/>
        <w:gridCol w:w="1992"/>
        <w:gridCol w:w="5632"/>
      </w:tblGrid>
      <w:tr w:rsidR="005A696F" w:rsidRPr="003E4BDF" w14:paraId="3BF96785" w14:textId="77777777" w:rsidTr="00EB7898">
        <w:trPr>
          <w:trHeight w:val="340"/>
        </w:trPr>
        <w:tc>
          <w:tcPr>
            <w:tcW w:w="2152" w:type="dxa"/>
            <w:shd w:val="clear" w:color="auto" w:fill="4BACC6" w:themeFill="accent5"/>
            <w:vAlign w:val="center"/>
          </w:tcPr>
          <w:p w14:paraId="1C7584ED" w14:textId="77777777" w:rsidR="005A696F" w:rsidRPr="003E4BDF" w:rsidRDefault="005A696F" w:rsidP="003E5056">
            <w:pPr>
              <w:rPr>
                <w:b/>
                <w:color w:val="FFFFFF" w:themeColor="background1"/>
              </w:rPr>
            </w:pPr>
            <w:r w:rsidRPr="003E4BDF">
              <w:rPr>
                <w:b/>
                <w:color w:val="FFFFFF" w:themeColor="background1"/>
              </w:rPr>
              <w:t>Use Case ID</w:t>
            </w:r>
          </w:p>
        </w:tc>
        <w:tc>
          <w:tcPr>
            <w:tcW w:w="7624" w:type="dxa"/>
            <w:gridSpan w:val="2"/>
            <w:shd w:val="clear" w:color="auto" w:fill="4BACC6" w:themeFill="accent5"/>
            <w:vAlign w:val="center"/>
          </w:tcPr>
          <w:p w14:paraId="6379352A" w14:textId="77777777" w:rsidR="005A696F" w:rsidRPr="003E4BDF" w:rsidRDefault="005A696F" w:rsidP="003E5056">
            <w:pPr>
              <w:rPr>
                <w:b/>
                <w:color w:val="FFFFFF" w:themeColor="background1"/>
              </w:rPr>
            </w:pPr>
            <w:r w:rsidRPr="003E4BDF">
              <w:rPr>
                <w:b/>
                <w:color w:val="FFFFFF" w:themeColor="background1"/>
              </w:rPr>
              <w:t xml:space="preserve">Use Case Name </w:t>
            </w:r>
          </w:p>
        </w:tc>
      </w:tr>
      <w:tr w:rsidR="00081D9D" w14:paraId="6B14B5F0" w14:textId="77777777" w:rsidTr="00EB7898">
        <w:trPr>
          <w:trHeight w:val="340"/>
        </w:trPr>
        <w:tc>
          <w:tcPr>
            <w:tcW w:w="2152" w:type="dxa"/>
            <w:vAlign w:val="center"/>
          </w:tcPr>
          <w:p w14:paraId="6A053C4B" w14:textId="4DCDA83D" w:rsidR="00081D9D" w:rsidRDefault="00081D9D" w:rsidP="00081D9D">
            <w:r w:rsidRPr="00185324">
              <w:t>A0300</w:t>
            </w:r>
            <w:r w:rsidRPr="00185324">
              <w:tab/>
            </w:r>
          </w:p>
        </w:tc>
        <w:tc>
          <w:tcPr>
            <w:tcW w:w="7624" w:type="dxa"/>
            <w:gridSpan w:val="2"/>
            <w:vAlign w:val="center"/>
          </w:tcPr>
          <w:p w14:paraId="65E7076C" w14:textId="1E5429D4" w:rsidR="00081D9D" w:rsidRDefault="00081D9D" w:rsidP="00081D9D">
            <w:r w:rsidRPr="00185324">
              <w:t>Maintain Profile</w:t>
            </w:r>
          </w:p>
        </w:tc>
      </w:tr>
      <w:tr w:rsidR="00081D9D" w:rsidRPr="003E4BDF" w14:paraId="43AF535D" w14:textId="77777777" w:rsidTr="00EB7898">
        <w:trPr>
          <w:trHeight w:val="340"/>
        </w:trPr>
        <w:tc>
          <w:tcPr>
            <w:tcW w:w="4144" w:type="dxa"/>
            <w:gridSpan w:val="2"/>
            <w:shd w:val="clear" w:color="auto" w:fill="4BACC6" w:themeFill="accent5"/>
            <w:vAlign w:val="center"/>
          </w:tcPr>
          <w:p w14:paraId="1494B41F" w14:textId="77777777" w:rsidR="00081D9D" w:rsidRPr="003E4BDF" w:rsidRDefault="00081D9D" w:rsidP="00081D9D">
            <w:pPr>
              <w:rPr>
                <w:b/>
                <w:color w:val="FFFFFF" w:themeColor="background1"/>
              </w:rPr>
            </w:pPr>
            <w:r w:rsidRPr="003E4BDF">
              <w:rPr>
                <w:b/>
                <w:color w:val="FFFFFF" w:themeColor="background1"/>
              </w:rPr>
              <w:t>Primary Business Actors</w:t>
            </w:r>
          </w:p>
        </w:tc>
        <w:tc>
          <w:tcPr>
            <w:tcW w:w="5632" w:type="dxa"/>
            <w:shd w:val="clear" w:color="auto" w:fill="4BACC6" w:themeFill="accent5"/>
            <w:vAlign w:val="center"/>
          </w:tcPr>
          <w:p w14:paraId="27CECD86" w14:textId="77777777" w:rsidR="00081D9D" w:rsidRPr="003E4BDF" w:rsidRDefault="00081D9D" w:rsidP="00081D9D">
            <w:pPr>
              <w:rPr>
                <w:b/>
                <w:color w:val="FFFFFF" w:themeColor="background1"/>
              </w:rPr>
            </w:pPr>
            <w:r w:rsidRPr="003E4BDF">
              <w:rPr>
                <w:b/>
                <w:color w:val="FFFFFF" w:themeColor="background1"/>
              </w:rPr>
              <w:t>Other participating Actors</w:t>
            </w:r>
          </w:p>
        </w:tc>
      </w:tr>
      <w:tr w:rsidR="00081D9D" w14:paraId="48E8E2A7" w14:textId="77777777" w:rsidTr="00EB7898">
        <w:trPr>
          <w:trHeight w:val="340"/>
        </w:trPr>
        <w:tc>
          <w:tcPr>
            <w:tcW w:w="4144" w:type="dxa"/>
            <w:gridSpan w:val="2"/>
            <w:vAlign w:val="center"/>
          </w:tcPr>
          <w:p w14:paraId="381DEDC7" w14:textId="5A335F82" w:rsidR="00081D9D" w:rsidRDefault="00656146" w:rsidP="00081D9D">
            <w:r>
              <w:t>Housemate (Non-Leader)</w:t>
            </w:r>
          </w:p>
        </w:tc>
        <w:tc>
          <w:tcPr>
            <w:tcW w:w="5632" w:type="dxa"/>
            <w:vAlign w:val="center"/>
          </w:tcPr>
          <w:p w14:paraId="6F37C0B5" w14:textId="62175765" w:rsidR="00081D9D" w:rsidRDefault="00656146" w:rsidP="00081D9D">
            <w:r>
              <w:t>Housemate (Leader)</w:t>
            </w:r>
          </w:p>
        </w:tc>
      </w:tr>
      <w:tr w:rsidR="00081D9D" w14:paraId="29A1B494" w14:textId="77777777" w:rsidTr="00EB7898">
        <w:trPr>
          <w:trHeight w:val="340"/>
        </w:trPr>
        <w:tc>
          <w:tcPr>
            <w:tcW w:w="2152" w:type="dxa"/>
            <w:shd w:val="clear" w:color="auto" w:fill="4BACC6" w:themeFill="accent5"/>
            <w:vAlign w:val="center"/>
          </w:tcPr>
          <w:p w14:paraId="294C0719" w14:textId="77777777" w:rsidR="00081D9D" w:rsidRPr="003E4BDF" w:rsidRDefault="00081D9D" w:rsidP="00081D9D">
            <w:pPr>
              <w:rPr>
                <w:b/>
                <w:color w:val="FFFFFF" w:themeColor="background1"/>
              </w:rPr>
            </w:pPr>
            <w:r w:rsidRPr="003E4BDF">
              <w:rPr>
                <w:b/>
                <w:color w:val="FFFFFF" w:themeColor="background1"/>
              </w:rPr>
              <w:t>Description</w:t>
            </w:r>
          </w:p>
        </w:tc>
        <w:tc>
          <w:tcPr>
            <w:tcW w:w="7624" w:type="dxa"/>
            <w:gridSpan w:val="2"/>
            <w:vAlign w:val="center"/>
          </w:tcPr>
          <w:p w14:paraId="64B9092B" w14:textId="09103A39" w:rsidR="00081D9D" w:rsidRDefault="0037570F" w:rsidP="00081D9D">
            <w:r>
              <w:t>A housemate can update/delete their own profile.</w:t>
            </w:r>
          </w:p>
        </w:tc>
      </w:tr>
      <w:tr w:rsidR="009B697A" w14:paraId="2E223FA4" w14:textId="77777777" w:rsidTr="00EB7898">
        <w:trPr>
          <w:trHeight w:val="340"/>
        </w:trPr>
        <w:tc>
          <w:tcPr>
            <w:tcW w:w="2152" w:type="dxa"/>
            <w:shd w:val="clear" w:color="auto" w:fill="4BACC6" w:themeFill="accent5"/>
            <w:vAlign w:val="center"/>
          </w:tcPr>
          <w:p w14:paraId="3B995234" w14:textId="77777777" w:rsidR="009B697A" w:rsidRPr="003E4BDF" w:rsidRDefault="009B697A" w:rsidP="009B697A">
            <w:pPr>
              <w:rPr>
                <w:b/>
                <w:color w:val="FFFFFF" w:themeColor="background1"/>
              </w:rPr>
            </w:pPr>
            <w:r w:rsidRPr="003E4BDF">
              <w:rPr>
                <w:b/>
                <w:color w:val="FFFFFF" w:themeColor="background1"/>
              </w:rPr>
              <w:t>Pre-Conditions</w:t>
            </w:r>
          </w:p>
        </w:tc>
        <w:tc>
          <w:tcPr>
            <w:tcW w:w="7624" w:type="dxa"/>
            <w:gridSpan w:val="2"/>
            <w:vAlign w:val="center"/>
          </w:tcPr>
          <w:p w14:paraId="03F376D3" w14:textId="6B4E0567" w:rsidR="009B697A" w:rsidRDefault="009B697A" w:rsidP="009B697A">
            <w:r>
              <w:t xml:space="preserve">A profile must already exist </w:t>
            </w:r>
          </w:p>
        </w:tc>
      </w:tr>
      <w:tr w:rsidR="00AA62CA" w14:paraId="5459CE37" w14:textId="77777777" w:rsidTr="00EB7898">
        <w:trPr>
          <w:trHeight w:val="340"/>
        </w:trPr>
        <w:tc>
          <w:tcPr>
            <w:tcW w:w="2152" w:type="dxa"/>
            <w:shd w:val="clear" w:color="auto" w:fill="4BACC6" w:themeFill="accent5"/>
            <w:vAlign w:val="center"/>
          </w:tcPr>
          <w:p w14:paraId="72F038E3" w14:textId="77777777" w:rsidR="00AA62CA" w:rsidRPr="003E4BDF" w:rsidRDefault="00AA62CA" w:rsidP="00AA62CA">
            <w:pPr>
              <w:rPr>
                <w:b/>
                <w:color w:val="FFFFFF" w:themeColor="background1"/>
              </w:rPr>
            </w:pPr>
            <w:r w:rsidRPr="003E4BDF">
              <w:rPr>
                <w:b/>
                <w:color w:val="FFFFFF" w:themeColor="background1"/>
              </w:rPr>
              <w:t>Triggers</w:t>
            </w:r>
          </w:p>
        </w:tc>
        <w:tc>
          <w:tcPr>
            <w:tcW w:w="7624" w:type="dxa"/>
            <w:gridSpan w:val="2"/>
            <w:vAlign w:val="center"/>
          </w:tcPr>
          <w:p w14:paraId="04C35328" w14:textId="295C5D2B" w:rsidR="00AA62CA" w:rsidRDefault="00AA62CA" w:rsidP="00AA62CA">
            <w:r>
              <w:t>A housemate selects to maintain their profile.</w:t>
            </w:r>
          </w:p>
        </w:tc>
      </w:tr>
      <w:tr w:rsidR="00AE0DD5" w14:paraId="4730EB71" w14:textId="77777777" w:rsidTr="00EB7898">
        <w:trPr>
          <w:trHeight w:val="340"/>
        </w:trPr>
        <w:tc>
          <w:tcPr>
            <w:tcW w:w="2152" w:type="dxa"/>
            <w:shd w:val="clear" w:color="auto" w:fill="4BACC6" w:themeFill="accent5"/>
            <w:vAlign w:val="center"/>
          </w:tcPr>
          <w:p w14:paraId="14490606" w14:textId="77777777" w:rsidR="00AE0DD5" w:rsidRPr="003E4BDF" w:rsidRDefault="00AE0DD5" w:rsidP="00AE0DD5">
            <w:pPr>
              <w:rPr>
                <w:b/>
                <w:color w:val="FFFFFF" w:themeColor="background1"/>
              </w:rPr>
            </w:pPr>
            <w:r w:rsidRPr="003E4BDF">
              <w:rPr>
                <w:b/>
                <w:color w:val="FFFFFF" w:themeColor="background1"/>
              </w:rPr>
              <w:t>Post-Conditions</w:t>
            </w:r>
          </w:p>
        </w:tc>
        <w:tc>
          <w:tcPr>
            <w:tcW w:w="7624" w:type="dxa"/>
            <w:gridSpan w:val="2"/>
            <w:vAlign w:val="center"/>
          </w:tcPr>
          <w:p w14:paraId="5078D930" w14:textId="418DF477" w:rsidR="00AE0DD5" w:rsidRDefault="00AE0DD5" w:rsidP="00AE0DD5">
            <w:r>
              <w:t>A housemate updates/deletes their profile.</w:t>
            </w:r>
          </w:p>
        </w:tc>
      </w:tr>
      <w:tr w:rsidR="00AE0DD5" w14:paraId="0348C334" w14:textId="77777777" w:rsidTr="00EB7898">
        <w:trPr>
          <w:trHeight w:val="340"/>
        </w:trPr>
        <w:tc>
          <w:tcPr>
            <w:tcW w:w="2152" w:type="dxa"/>
            <w:shd w:val="clear" w:color="auto" w:fill="4BACC6" w:themeFill="accent5"/>
            <w:vAlign w:val="center"/>
          </w:tcPr>
          <w:p w14:paraId="3AC52232" w14:textId="77777777" w:rsidR="00AE0DD5" w:rsidRPr="003E4BDF" w:rsidRDefault="00AE0DD5" w:rsidP="00AE0DD5">
            <w:pPr>
              <w:rPr>
                <w:b/>
                <w:color w:val="FFFFFF" w:themeColor="background1"/>
              </w:rPr>
            </w:pPr>
            <w:r w:rsidRPr="003E4BDF">
              <w:rPr>
                <w:b/>
                <w:color w:val="FFFFFF" w:themeColor="background1"/>
              </w:rPr>
              <w:t>Basic Flow of Events</w:t>
            </w:r>
          </w:p>
        </w:tc>
        <w:tc>
          <w:tcPr>
            <w:tcW w:w="7624" w:type="dxa"/>
            <w:gridSpan w:val="2"/>
            <w:vAlign w:val="center"/>
          </w:tcPr>
          <w:p w14:paraId="79A6573C" w14:textId="0128E39B" w:rsidR="00C177D4" w:rsidRDefault="00C177D4" w:rsidP="00C177D4">
            <w:r>
              <w:t>Maintain profile:</w:t>
            </w:r>
          </w:p>
          <w:p w14:paraId="0951ECE0" w14:textId="40B84E73" w:rsidR="003F14C3" w:rsidRDefault="003F14C3" w:rsidP="003F14C3">
            <w:pPr>
              <w:pStyle w:val="ListParagraph"/>
              <w:numPr>
                <w:ilvl w:val="0"/>
                <w:numId w:val="42"/>
              </w:numPr>
            </w:pPr>
            <w:r>
              <w:t>The maintain profile page is displayed.</w:t>
            </w:r>
          </w:p>
          <w:p w14:paraId="08CF4B2E" w14:textId="353D3CCA" w:rsidR="00A63AD5" w:rsidRDefault="00A63AD5" w:rsidP="00A63AD5">
            <w:r>
              <w:t>Update:</w:t>
            </w:r>
          </w:p>
          <w:p w14:paraId="1383CA87" w14:textId="4C16B5FA" w:rsidR="00A63AD5" w:rsidRDefault="00D07CE8" w:rsidP="00A63AD5">
            <w:r>
              <w:t>1</w:t>
            </w:r>
            <w:r w:rsidR="00A63AD5">
              <w:t>.1 The housemate selects the update tab.</w:t>
            </w:r>
          </w:p>
          <w:p w14:paraId="64CF9303" w14:textId="0406CC70" w:rsidR="009A68D9" w:rsidRDefault="00D07CE8" w:rsidP="00A63AD5">
            <w:r>
              <w:t>1</w:t>
            </w:r>
            <w:r w:rsidR="009A68D9">
              <w:t>.2 The edit profile tab is displayed</w:t>
            </w:r>
            <w:r w:rsidR="00B5567D">
              <w:t>.</w:t>
            </w:r>
          </w:p>
          <w:p w14:paraId="41FD53F7" w14:textId="3593C6E8" w:rsidR="00A63AD5" w:rsidRDefault="00D07CE8" w:rsidP="00A63AD5">
            <w:r>
              <w:t>1</w:t>
            </w:r>
            <w:r w:rsidR="00A63AD5">
              <w:t>.</w:t>
            </w:r>
            <w:r w:rsidR="002D7325">
              <w:t>3</w:t>
            </w:r>
            <w:r w:rsidR="00A63AD5">
              <w:t xml:space="preserve"> A housemate changes relevant detail.</w:t>
            </w:r>
          </w:p>
          <w:p w14:paraId="63F527DC" w14:textId="7090783C" w:rsidR="0016722A" w:rsidRDefault="00D07CE8" w:rsidP="0016722A">
            <w:r>
              <w:t>1</w:t>
            </w:r>
            <w:r w:rsidR="00A63AD5">
              <w:t>.</w:t>
            </w:r>
            <w:r w:rsidR="002D7325">
              <w:t>4</w:t>
            </w:r>
            <w:r w:rsidR="00A63AD5">
              <w:t xml:space="preserve"> A housemate then selects to update their profile.</w:t>
            </w:r>
          </w:p>
          <w:p w14:paraId="37BDB154" w14:textId="4446636E" w:rsidR="00AE0DD5" w:rsidRDefault="00D07CE8" w:rsidP="0016722A">
            <w:r>
              <w:t>1</w:t>
            </w:r>
            <w:r w:rsidR="00A63AD5">
              <w:t>.</w:t>
            </w:r>
            <w:r w:rsidR="002D7325">
              <w:t>5</w:t>
            </w:r>
            <w:r w:rsidR="00A63AD5">
              <w:t xml:space="preserve"> </w:t>
            </w:r>
            <w:r w:rsidR="00A63AD5" w:rsidRPr="00743DFC">
              <w:rPr>
                <w:rFonts w:cs="Arial"/>
                <w:lang w:eastAsia="en-ZA"/>
              </w:rPr>
              <w:t>Appropriate</w:t>
            </w:r>
            <w:r w:rsidR="00A63AD5">
              <w:rPr>
                <w:rFonts w:cs="Arial"/>
                <w:lang w:eastAsia="en-ZA"/>
              </w:rPr>
              <w:t xml:space="preserve"> system</w:t>
            </w:r>
            <w:r w:rsidR="00A63AD5" w:rsidRPr="00743DFC">
              <w:rPr>
                <w:rFonts w:cs="Arial"/>
                <w:lang w:eastAsia="en-ZA"/>
              </w:rPr>
              <w:t xml:space="preserve"> feedback is displayed.</w:t>
            </w:r>
          </w:p>
        </w:tc>
      </w:tr>
      <w:tr w:rsidR="00A14415" w14:paraId="11C98D33" w14:textId="77777777" w:rsidTr="00EB7898">
        <w:trPr>
          <w:trHeight w:val="340"/>
        </w:trPr>
        <w:tc>
          <w:tcPr>
            <w:tcW w:w="2152" w:type="dxa"/>
            <w:shd w:val="clear" w:color="auto" w:fill="4BACC6" w:themeFill="accent5"/>
            <w:vAlign w:val="center"/>
          </w:tcPr>
          <w:p w14:paraId="197553A5" w14:textId="77777777" w:rsidR="00A14415" w:rsidRPr="003E4BDF" w:rsidRDefault="00A14415" w:rsidP="00A14415">
            <w:pPr>
              <w:rPr>
                <w:b/>
                <w:color w:val="FFFFFF" w:themeColor="background1"/>
              </w:rPr>
            </w:pPr>
            <w:r>
              <w:rPr>
                <w:b/>
                <w:color w:val="FFFFFF" w:themeColor="background1"/>
              </w:rPr>
              <w:t>Alternate Flow of events</w:t>
            </w:r>
          </w:p>
        </w:tc>
        <w:tc>
          <w:tcPr>
            <w:tcW w:w="7624" w:type="dxa"/>
            <w:gridSpan w:val="2"/>
            <w:vAlign w:val="center"/>
          </w:tcPr>
          <w:p w14:paraId="145AC629" w14:textId="77777777" w:rsidR="00A14415" w:rsidRDefault="00A14415" w:rsidP="00A14415">
            <w:r>
              <w:t>Delete:</w:t>
            </w:r>
          </w:p>
          <w:p w14:paraId="7970BF83" w14:textId="19FC5C43" w:rsidR="00A14415" w:rsidRDefault="00AE4A8D" w:rsidP="00A14415">
            <w:r>
              <w:t>1</w:t>
            </w:r>
            <w:r w:rsidR="00A14415">
              <w:t>.1 The housemate selects the delete tab.</w:t>
            </w:r>
          </w:p>
          <w:p w14:paraId="7917F793" w14:textId="31A91944" w:rsidR="00FF61BB" w:rsidRDefault="00AE4A8D" w:rsidP="00A14415">
            <w:r>
              <w:t>1</w:t>
            </w:r>
            <w:r w:rsidR="00FF61BB">
              <w:t>.2 The delete profile tab is displayed.</w:t>
            </w:r>
          </w:p>
          <w:p w14:paraId="756FF804" w14:textId="58530A65" w:rsidR="00A14415" w:rsidRDefault="00AE4A8D" w:rsidP="00A14415">
            <w:r>
              <w:t>1</w:t>
            </w:r>
            <w:r w:rsidR="00A14415">
              <w:t>.</w:t>
            </w:r>
            <w:r w:rsidR="0000040C">
              <w:t>3</w:t>
            </w:r>
            <w:r w:rsidR="00A14415">
              <w:t xml:space="preserve"> A housemate then selects to delete their profile.</w:t>
            </w:r>
          </w:p>
          <w:p w14:paraId="638A9794" w14:textId="3BACDD88" w:rsidR="00A14415" w:rsidRDefault="00AE4A8D" w:rsidP="00A14415">
            <w:r>
              <w:t>1</w:t>
            </w:r>
            <w:r w:rsidR="00A14415">
              <w:t>.</w:t>
            </w:r>
            <w:r w:rsidR="0000040C">
              <w:t>4</w:t>
            </w:r>
            <w:r w:rsidR="00A14415">
              <w:t xml:space="preserve"> A confirmation dialog is displayed.</w:t>
            </w:r>
          </w:p>
          <w:p w14:paraId="4516ABCC" w14:textId="426B4F72" w:rsidR="00A14415" w:rsidRDefault="00AE4A8D" w:rsidP="00A14415">
            <w:r>
              <w:t>1</w:t>
            </w:r>
            <w:r w:rsidR="00A14415">
              <w:t>.</w:t>
            </w:r>
            <w:r w:rsidR="0000040C">
              <w:t>5</w:t>
            </w:r>
            <w:r w:rsidR="00A14415">
              <w:t xml:space="preserve"> </w:t>
            </w:r>
            <w:r w:rsidR="00A14415" w:rsidRPr="00743DFC">
              <w:rPr>
                <w:rFonts w:cs="Arial"/>
                <w:lang w:eastAsia="en-ZA"/>
              </w:rPr>
              <w:t>Appropriate</w:t>
            </w:r>
            <w:r w:rsidR="00A14415">
              <w:rPr>
                <w:rFonts w:cs="Arial"/>
                <w:lang w:eastAsia="en-ZA"/>
              </w:rPr>
              <w:t xml:space="preserve"> system</w:t>
            </w:r>
            <w:r w:rsidR="00A14415" w:rsidRPr="00743DFC">
              <w:rPr>
                <w:rFonts w:cs="Arial"/>
                <w:lang w:eastAsia="en-ZA"/>
              </w:rPr>
              <w:t xml:space="preserve"> feedback is displayed.</w:t>
            </w:r>
          </w:p>
        </w:tc>
      </w:tr>
      <w:tr w:rsidR="00A14415" w14:paraId="6F357562" w14:textId="77777777" w:rsidTr="00EB7898">
        <w:trPr>
          <w:trHeight w:val="340"/>
        </w:trPr>
        <w:tc>
          <w:tcPr>
            <w:tcW w:w="9776" w:type="dxa"/>
            <w:gridSpan w:val="3"/>
            <w:shd w:val="clear" w:color="auto" w:fill="4BACC6" w:themeFill="accent5"/>
            <w:vAlign w:val="center"/>
          </w:tcPr>
          <w:p w14:paraId="7C3A9A11" w14:textId="77777777" w:rsidR="00A14415" w:rsidRDefault="00A14415" w:rsidP="00A14415">
            <w:r>
              <w:rPr>
                <w:b/>
                <w:color w:val="FFFFFF" w:themeColor="background1"/>
              </w:rPr>
              <w:t xml:space="preserve">Initial UI </w:t>
            </w:r>
            <w:commentRangeStart w:id="28"/>
            <w:r>
              <w:rPr>
                <w:b/>
                <w:color w:val="FFFFFF" w:themeColor="background1"/>
              </w:rPr>
              <w:t>design</w:t>
            </w:r>
            <w:commentRangeEnd w:id="28"/>
            <w:r>
              <w:rPr>
                <w:rStyle w:val="CommentReference"/>
              </w:rPr>
              <w:commentReference w:id="28"/>
            </w:r>
          </w:p>
        </w:tc>
      </w:tr>
      <w:tr w:rsidR="00A14415" w14:paraId="2382A11A" w14:textId="77777777" w:rsidTr="00EB7898">
        <w:trPr>
          <w:trHeight w:val="340"/>
        </w:trPr>
        <w:tc>
          <w:tcPr>
            <w:tcW w:w="9776" w:type="dxa"/>
            <w:gridSpan w:val="3"/>
            <w:shd w:val="clear" w:color="auto" w:fill="auto"/>
            <w:vAlign w:val="center"/>
          </w:tcPr>
          <w:p w14:paraId="70E53080" w14:textId="4158E1B1" w:rsidR="00A14415" w:rsidRDefault="00F31580" w:rsidP="00A14415">
            <w:r>
              <w:rPr>
                <w:noProof/>
              </w:rPr>
              <w:drawing>
                <wp:inline distT="0" distB="0" distL="0" distR="0" wp14:anchorId="09D725C3" wp14:editId="1DD050E1">
                  <wp:extent cx="5304692" cy="3448050"/>
                  <wp:effectExtent l="0" t="0" r="0" b="0"/>
                  <wp:docPr id="947834672" name="Picture 94783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4692" cy="3448050"/>
                          </a:xfrm>
                          <a:prstGeom prst="rect">
                            <a:avLst/>
                          </a:prstGeom>
                        </pic:spPr>
                      </pic:pic>
                    </a:graphicData>
                  </a:graphic>
                </wp:inline>
              </w:drawing>
            </w:r>
          </w:p>
        </w:tc>
      </w:tr>
      <w:tr w:rsidR="00A14415" w14:paraId="5BAA2893" w14:textId="77777777" w:rsidTr="00EB7898">
        <w:trPr>
          <w:trHeight w:val="340"/>
        </w:trPr>
        <w:tc>
          <w:tcPr>
            <w:tcW w:w="9776" w:type="dxa"/>
            <w:gridSpan w:val="3"/>
            <w:shd w:val="clear" w:color="auto" w:fill="4BACC6" w:themeFill="accent5"/>
            <w:vAlign w:val="center"/>
          </w:tcPr>
          <w:p w14:paraId="656B2CFF" w14:textId="77777777" w:rsidR="00A14415" w:rsidRPr="008467B2" w:rsidRDefault="00A14415" w:rsidP="00A14415">
            <w:pPr>
              <w:rPr>
                <w:b/>
                <w:color w:val="FFFFFF" w:themeColor="background1"/>
              </w:rPr>
            </w:pPr>
            <w:r w:rsidRPr="008467B2">
              <w:rPr>
                <w:b/>
                <w:color w:val="FFFFFF" w:themeColor="background1"/>
              </w:rPr>
              <w:t xml:space="preserve">Final </w:t>
            </w:r>
            <w:commentRangeStart w:id="29"/>
            <w:r w:rsidRPr="008467B2">
              <w:rPr>
                <w:b/>
                <w:color w:val="FFFFFF" w:themeColor="background1"/>
              </w:rPr>
              <w:t>UI</w:t>
            </w:r>
            <w:commentRangeEnd w:id="29"/>
            <w:r>
              <w:rPr>
                <w:rStyle w:val="CommentReference"/>
              </w:rPr>
              <w:commentReference w:id="29"/>
            </w:r>
          </w:p>
        </w:tc>
      </w:tr>
      <w:tr w:rsidR="00A14415" w14:paraId="13B987AA" w14:textId="77777777" w:rsidTr="00EB7898">
        <w:trPr>
          <w:trHeight w:val="340"/>
        </w:trPr>
        <w:tc>
          <w:tcPr>
            <w:tcW w:w="9776" w:type="dxa"/>
            <w:gridSpan w:val="3"/>
            <w:shd w:val="clear" w:color="auto" w:fill="auto"/>
            <w:vAlign w:val="center"/>
          </w:tcPr>
          <w:p w14:paraId="29E3657F" w14:textId="023A4041" w:rsidR="00A14415" w:rsidRDefault="00B02751" w:rsidP="00A14415">
            <w:r>
              <w:rPr>
                <w:noProof/>
              </w:rPr>
              <w:lastRenderedPageBreak/>
              <w:drawing>
                <wp:inline distT="0" distB="0" distL="0" distR="0" wp14:anchorId="4F9F7ACF" wp14:editId="1D2E63B6">
                  <wp:extent cx="2660650" cy="3397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0650" cy="3397250"/>
                          </a:xfrm>
                          <a:prstGeom prst="rect">
                            <a:avLst/>
                          </a:prstGeom>
                          <a:noFill/>
                          <a:ln>
                            <a:noFill/>
                          </a:ln>
                        </pic:spPr>
                      </pic:pic>
                    </a:graphicData>
                  </a:graphic>
                </wp:inline>
              </w:drawing>
            </w:r>
            <w:r>
              <w:rPr>
                <w:noProof/>
              </w:rPr>
              <w:drawing>
                <wp:inline distT="0" distB="0" distL="0" distR="0" wp14:anchorId="3800A532" wp14:editId="7A3FF22A">
                  <wp:extent cx="2660650" cy="3397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0650" cy="3397250"/>
                          </a:xfrm>
                          <a:prstGeom prst="rect">
                            <a:avLst/>
                          </a:prstGeom>
                          <a:noFill/>
                          <a:ln>
                            <a:noFill/>
                          </a:ln>
                        </pic:spPr>
                      </pic:pic>
                    </a:graphicData>
                  </a:graphic>
                </wp:inline>
              </w:drawing>
            </w:r>
          </w:p>
        </w:tc>
      </w:tr>
    </w:tbl>
    <w:p w14:paraId="76FFD582" w14:textId="408D28FE" w:rsidR="004A4B16" w:rsidRDefault="004A4B16" w:rsidP="004A4B16"/>
    <w:p w14:paraId="026A6288" w14:textId="418F904F" w:rsidR="007935CC" w:rsidRDefault="007935CC" w:rsidP="004A4B16"/>
    <w:p w14:paraId="3B9FF4B3" w14:textId="7B7EE367" w:rsidR="007935CC" w:rsidRDefault="007935CC" w:rsidP="004A4B16"/>
    <w:p w14:paraId="4DE6DA8E" w14:textId="77777777" w:rsidR="007935CC" w:rsidRPr="004A4B16" w:rsidRDefault="007935CC" w:rsidP="004A4B16"/>
    <w:p w14:paraId="7A339ED3" w14:textId="77777777" w:rsidR="00890147" w:rsidRDefault="00890147" w:rsidP="0075347F">
      <w:pPr>
        <w:pStyle w:val="Heading3"/>
        <w:sectPr w:rsidR="00890147" w:rsidSect="00EB7898">
          <w:pgSz w:w="11906" w:h="16838" w:code="9"/>
          <w:pgMar w:top="1440" w:right="1080" w:bottom="1440" w:left="1080" w:header="1008" w:footer="1008" w:gutter="0"/>
          <w:cols w:space="720"/>
          <w:titlePg/>
          <w:docGrid w:linePitch="360"/>
        </w:sectPr>
      </w:pPr>
    </w:p>
    <w:p w14:paraId="5288C445" w14:textId="27743E15" w:rsidR="008646F6" w:rsidRDefault="00227496" w:rsidP="0075347F">
      <w:pPr>
        <w:pStyle w:val="Heading3"/>
      </w:pPr>
      <w:bookmarkStart w:id="30" w:name="_Toc116387821"/>
      <w:r>
        <w:lastRenderedPageBreak/>
        <w:t xml:space="preserve">Designed by </w:t>
      </w:r>
      <w:r w:rsidR="00B234A1">
        <w:t>Mpendulo Mthembu</w:t>
      </w:r>
      <w:bookmarkEnd w:id="30"/>
    </w:p>
    <w:p w14:paraId="4B4484A6" w14:textId="77777777" w:rsidR="007935CC" w:rsidRPr="007935CC" w:rsidRDefault="007935CC" w:rsidP="007935CC"/>
    <w:tbl>
      <w:tblPr>
        <w:tblStyle w:val="TableGrid"/>
        <w:tblW w:w="9776" w:type="dxa"/>
        <w:tblLook w:val="04A0" w:firstRow="1" w:lastRow="0" w:firstColumn="1" w:lastColumn="0" w:noHBand="0" w:noVBand="1"/>
      </w:tblPr>
      <w:tblGrid>
        <w:gridCol w:w="2343"/>
        <w:gridCol w:w="1984"/>
        <w:gridCol w:w="5639"/>
      </w:tblGrid>
      <w:tr w:rsidR="005A696F" w:rsidRPr="003E4BDF" w14:paraId="46B1BCAE" w14:textId="77777777" w:rsidTr="00EB7898">
        <w:trPr>
          <w:trHeight w:val="340"/>
        </w:trPr>
        <w:tc>
          <w:tcPr>
            <w:tcW w:w="2152" w:type="dxa"/>
            <w:shd w:val="clear" w:color="auto" w:fill="4BACC6" w:themeFill="accent5"/>
            <w:vAlign w:val="center"/>
          </w:tcPr>
          <w:p w14:paraId="3D344AF8" w14:textId="77777777" w:rsidR="005A696F" w:rsidRPr="003E4BDF" w:rsidRDefault="005A696F" w:rsidP="003E5056">
            <w:pPr>
              <w:rPr>
                <w:b/>
                <w:color w:val="FFFFFF" w:themeColor="background1"/>
              </w:rPr>
            </w:pPr>
            <w:r w:rsidRPr="003E4BDF">
              <w:rPr>
                <w:b/>
                <w:color w:val="FFFFFF" w:themeColor="background1"/>
              </w:rPr>
              <w:t>Use Case ID</w:t>
            </w:r>
          </w:p>
        </w:tc>
        <w:tc>
          <w:tcPr>
            <w:tcW w:w="7624" w:type="dxa"/>
            <w:gridSpan w:val="2"/>
            <w:shd w:val="clear" w:color="auto" w:fill="4BACC6" w:themeFill="accent5"/>
            <w:vAlign w:val="center"/>
          </w:tcPr>
          <w:p w14:paraId="1A2CE09E" w14:textId="77777777" w:rsidR="005A696F" w:rsidRPr="003E4BDF" w:rsidRDefault="005A696F" w:rsidP="003E5056">
            <w:pPr>
              <w:rPr>
                <w:b/>
                <w:color w:val="FFFFFF" w:themeColor="background1"/>
              </w:rPr>
            </w:pPr>
            <w:r w:rsidRPr="003E4BDF">
              <w:rPr>
                <w:b/>
                <w:color w:val="FFFFFF" w:themeColor="background1"/>
              </w:rPr>
              <w:t xml:space="preserve">Use Case Name </w:t>
            </w:r>
          </w:p>
        </w:tc>
      </w:tr>
      <w:tr w:rsidR="00A874CF" w14:paraId="5643749F" w14:textId="77777777" w:rsidTr="00EB7898">
        <w:trPr>
          <w:trHeight w:val="340"/>
        </w:trPr>
        <w:tc>
          <w:tcPr>
            <w:tcW w:w="2152" w:type="dxa"/>
            <w:vAlign w:val="center"/>
          </w:tcPr>
          <w:p w14:paraId="2BA02A4A" w14:textId="07A950D4" w:rsidR="00A874CF" w:rsidRDefault="00A874CF" w:rsidP="00A874CF">
            <w:r w:rsidRPr="00052C5F">
              <w:t>B0200</w:t>
            </w:r>
            <w:r w:rsidRPr="00052C5F">
              <w:tab/>
            </w:r>
          </w:p>
        </w:tc>
        <w:tc>
          <w:tcPr>
            <w:tcW w:w="7624" w:type="dxa"/>
            <w:gridSpan w:val="2"/>
            <w:vAlign w:val="center"/>
          </w:tcPr>
          <w:p w14:paraId="3A8332DF" w14:textId="6118E02A" w:rsidR="00A874CF" w:rsidRDefault="00A874CF" w:rsidP="00A874CF">
            <w:r w:rsidRPr="00052C5F">
              <w:t>Manage Chores</w:t>
            </w:r>
          </w:p>
        </w:tc>
      </w:tr>
      <w:tr w:rsidR="00A874CF" w:rsidRPr="003E4BDF" w14:paraId="47BAD59F" w14:textId="77777777" w:rsidTr="00EB7898">
        <w:trPr>
          <w:trHeight w:val="340"/>
        </w:trPr>
        <w:tc>
          <w:tcPr>
            <w:tcW w:w="4144" w:type="dxa"/>
            <w:gridSpan w:val="2"/>
            <w:shd w:val="clear" w:color="auto" w:fill="4BACC6" w:themeFill="accent5"/>
            <w:vAlign w:val="center"/>
          </w:tcPr>
          <w:p w14:paraId="74DDC8E8" w14:textId="77777777" w:rsidR="00A874CF" w:rsidRPr="003E4BDF" w:rsidRDefault="00A874CF" w:rsidP="00A874CF">
            <w:pPr>
              <w:rPr>
                <w:b/>
                <w:color w:val="FFFFFF" w:themeColor="background1"/>
              </w:rPr>
            </w:pPr>
            <w:r w:rsidRPr="003E4BDF">
              <w:rPr>
                <w:b/>
                <w:color w:val="FFFFFF" w:themeColor="background1"/>
              </w:rPr>
              <w:t>Primary Business Actors</w:t>
            </w:r>
          </w:p>
        </w:tc>
        <w:tc>
          <w:tcPr>
            <w:tcW w:w="5632" w:type="dxa"/>
            <w:shd w:val="clear" w:color="auto" w:fill="4BACC6" w:themeFill="accent5"/>
            <w:vAlign w:val="center"/>
          </w:tcPr>
          <w:p w14:paraId="7B71619E" w14:textId="77777777" w:rsidR="00A874CF" w:rsidRPr="003E4BDF" w:rsidRDefault="00A874CF" w:rsidP="00A874CF">
            <w:pPr>
              <w:rPr>
                <w:b/>
                <w:color w:val="FFFFFF" w:themeColor="background1"/>
              </w:rPr>
            </w:pPr>
            <w:r w:rsidRPr="003E4BDF">
              <w:rPr>
                <w:b/>
                <w:color w:val="FFFFFF" w:themeColor="background1"/>
              </w:rPr>
              <w:t>Other participating Actors</w:t>
            </w:r>
          </w:p>
        </w:tc>
      </w:tr>
      <w:tr w:rsidR="00AF16A6" w14:paraId="2BD8D1BA" w14:textId="77777777" w:rsidTr="00EB7898">
        <w:trPr>
          <w:trHeight w:val="340"/>
        </w:trPr>
        <w:tc>
          <w:tcPr>
            <w:tcW w:w="4144" w:type="dxa"/>
            <w:gridSpan w:val="2"/>
            <w:vAlign w:val="center"/>
          </w:tcPr>
          <w:p w14:paraId="65A20BE7" w14:textId="7C9D7225" w:rsidR="00AF16A6" w:rsidRDefault="00AF16A6" w:rsidP="00AF16A6">
            <w:r>
              <w:t>Housemate (Non-Leader)</w:t>
            </w:r>
          </w:p>
        </w:tc>
        <w:tc>
          <w:tcPr>
            <w:tcW w:w="5632" w:type="dxa"/>
            <w:vAlign w:val="center"/>
          </w:tcPr>
          <w:p w14:paraId="14AF8047" w14:textId="4CA2382E" w:rsidR="00AF16A6" w:rsidRDefault="00AF16A6" w:rsidP="00AF16A6">
            <w:r>
              <w:t>Housemate (Leader)</w:t>
            </w:r>
          </w:p>
        </w:tc>
      </w:tr>
      <w:tr w:rsidR="00593A05" w14:paraId="4F6728F1" w14:textId="77777777" w:rsidTr="00EB7898">
        <w:trPr>
          <w:trHeight w:val="340"/>
        </w:trPr>
        <w:tc>
          <w:tcPr>
            <w:tcW w:w="2152" w:type="dxa"/>
            <w:shd w:val="clear" w:color="auto" w:fill="4BACC6" w:themeFill="accent5"/>
            <w:vAlign w:val="center"/>
          </w:tcPr>
          <w:p w14:paraId="37F28D4F" w14:textId="77777777" w:rsidR="00593A05" w:rsidRPr="003E4BDF" w:rsidRDefault="00593A05" w:rsidP="00593A05">
            <w:pPr>
              <w:rPr>
                <w:b/>
                <w:color w:val="FFFFFF" w:themeColor="background1"/>
              </w:rPr>
            </w:pPr>
            <w:r w:rsidRPr="003E4BDF">
              <w:rPr>
                <w:b/>
                <w:color w:val="FFFFFF" w:themeColor="background1"/>
              </w:rPr>
              <w:t>Description</w:t>
            </w:r>
          </w:p>
        </w:tc>
        <w:tc>
          <w:tcPr>
            <w:tcW w:w="7624" w:type="dxa"/>
            <w:gridSpan w:val="2"/>
            <w:vAlign w:val="center"/>
          </w:tcPr>
          <w:p w14:paraId="12411719" w14:textId="77777777" w:rsidR="00593A05" w:rsidRDefault="00593A05" w:rsidP="00593A05">
            <w:r>
              <w:t>A housemate can add/update/remove their chores, such as marking the chore as having been completed</w:t>
            </w:r>
            <w:r w:rsidR="000B41E1">
              <w:t xml:space="preserve"> in case of </w:t>
            </w:r>
            <w:r w:rsidR="009D18CC">
              <w:t>editing</w:t>
            </w:r>
            <w:r>
              <w:t>.</w:t>
            </w:r>
          </w:p>
          <w:p w14:paraId="6FF4F7E6" w14:textId="77777777" w:rsidR="00C46BE7" w:rsidRDefault="00C46BE7" w:rsidP="00593A05"/>
          <w:p w14:paraId="345EDC46" w14:textId="77777777" w:rsidR="00C46BE7" w:rsidRDefault="00C46BE7" w:rsidP="00593A05">
            <w:r>
              <w:t>A housemate leader can assign the chore to themselves</w:t>
            </w:r>
            <w:r w:rsidR="00480902">
              <w:t xml:space="preserve"> (self-assign)</w:t>
            </w:r>
            <w:r w:rsidR="008B2C0D">
              <w:t xml:space="preserve"> as they create it</w:t>
            </w:r>
            <w:r>
              <w:t xml:space="preserve"> or</w:t>
            </w:r>
            <w:r w:rsidR="008B2C0D">
              <w:t xml:space="preserve"> </w:t>
            </w:r>
            <w:r w:rsidR="007805B5">
              <w:t xml:space="preserve">a </w:t>
            </w:r>
            <w:r w:rsidR="003A426F">
              <w:t>“</w:t>
            </w:r>
            <w:r w:rsidR="007805B5">
              <w:t>dangling</w:t>
            </w:r>
            <w:r w:rsidR="003A426F">
              <w:t>”</w:t>
            </w:r>
            <w:r w:rsidR="007805B5">
              <w:t xml:space="preserve"> chore which can be later assigned</w:t>
            </w:r>
            <w:r w:rsidR="006C5F88">
              <w:t>.</w:t>
            </w:r>
          </w:p>
          <w:p w14:paraId="35AFF0BD" w14:textId="77777777" w:rsidR="004643EC" w:rsidRDefault="004643EC" w:rsidP="00593A05"/>
          <w:p w14:paraId="6F23E723" w14:textId="016376C0" w:rsidR="004643EC" w:rsidRDefault="004643EC" w:rsidP="00593A05">
            <w:r>
              <w:t>A housemate leader can</w:t>
            </w:r>
            <w:r w:rsidR="004418F9">
              <w:t xml:space="preserve"> </w:t>
            </w:r>
            <w:r w:rsidR="004B4088">
              <w:t>edit chores</w:t>
            </w:r>
            <w:r w:rsidR="00611128">
              <w:t xml:space="preserve"> assigned to other housemates.</w:t>
            </w:r>
          </w:p>
        </w:tc>
      </w:tr>
      <w:tr w:rsidR="000A18D0" w14:paraId="3E4E6656" w14:textId="77777777" w:rsidTr="00EB7898">
        <w:trPr>
          <w:trHeight w:val="340"/>
        </w:trPr>
        <w:tc>
          <w:tcPr>
            <w:tcW w:w="2152" w:type="dxa"/>
            <w:shd w:val="clear" w:color="auto" w:fill="4BACC6" w:themeFill="accent5"/>
            <w:vAlign w:val="center"/>
          </w:tcPr>
          <w:p w14:paraId="439A8FE0" w14:textId="77777777" w:rsidR="000A18D0" w:rsidRPr="003E4BDF" w:rsidRDefault="000A18D0" w:rsidP="000A18D0">
            <w:pPr>
              <w:rPr>
                <w:b/>
                <w:color w:val="FFFFFF" w:themeColor="background1"/>
              </w:rPr>
            </w:pPr>
            <w:r w:rsidRPr="003E4BDF">
              <w:rPr>
                <w:b/>
                <w:color w:val="FFFFFF" w:themeColor="background1"/>
              </w:rPr>
              <w:t>Pre-Conditions</w:t>
            </w:r>
          </w:p>
        </w:tc>
        <w:tc>
          <w:tcPr>
            <w:tcW w:w="7624" w:type="dxa"/>
            <w:gridSpan w:val="2"/>
            <w:vAlign w:val="center"/>
          </w:tcPr>
          <w:p w14:paraId="1B8E548D" w14:textId="047E6FE2" w:rsidR="000A18D0" w:rsidRDefault="000A18D0" w:rsidP="000A18D0">
            <w:r>
              <w:t>A connection must already have been made to a particular house.</w:t>
            </w:r>
          </w:p>
        </w:tc>
      </w:tr>
      <w:tr w:rsidR="00182812" w14:paraId="1ACAD401" w14:textId="77777777" w:rsidTr="00EB7898">
        <w:trPr>
          <w:trHeight w:val="340"/>
        </w:trPr>
        <w:tc>
          <w:tcPr>
            <w:tcW w:w="2152" w:type="dxa"/>
            <w:shd w:val="clear" w:color="auto" w:fill="4BACC6" w:themeFill="accent5"/>
            <w:vAlign w:val="center"/>
          </w:tcPr>
          <w:p w14:paraId="60B8C529" w14:textId="77777777" w:rsidR="00182812" w:rsidRPr="003E4BDF" w:rsidRDefault="00182812" w:rsidP="00182812">
            <w:pPr>
              <w:rPr>
                <w:b/>
                <w:color w:val="FFFFFF" w:themeColor="background1"/>
              </w:rPr>
            </w:pPr>
            <w:r w:rsidRPr="003E4BDF">
              <w:rPr>
                <w:b/>
                <w:color w:val="FFFFFF" w:themeColor="background1"/>
              </w:rPr>
              <w:t>Triggers</w:t>
            </w:r>
          </w:p>
        </w:tc>
        <w:tc>
          <w:tcPr>
            <w:tcW w:w="7624" w:type="dxa"/>
            <w:gridSpan w:val="2"/>
            <w:vAlign w:val="center"/>
          </w:tcPr>
          <w:p w14:paraId="2B70A085" w14:textId="12D3D91D" w:rsidR="00182812" w:rsidRDefault="00182812" w:rsidP="00182812">
            <w:r>
              <w:t>A housemate selects to manage chores.</w:t>
            </w:r>
          </w:p>
        </w:tc>
      </w:tr>
      <w:tr w:rsidR="00C425A0" w14:paraId="234ABDD7" w14:textId="77777777" w:rsidTr="00EB7898">
        <w:trPr>
          <w:trHeight w:val="340"/>
        </w:trPr>
        <w:tc>
          <w:tcPr>
            <w:tcW w:w="2152" w:type="dxa"/>
            <w:shd w:val="clear" w:color="auto" w:fill="4BACC6" w:themeFill="accent5"/>
            <w:vAlign w:val="center"/>
          </w:tcPr>
          <w:p w14:paraId="7233DAFD" w14:textId="77777777" w:rsidR="00C425A0" w:rsidRPr="003E4BDF" w:rsidRDefault="00C425A0" w:rsidP="00C425A0">
            <w:pPr>
              <w:rPr>
                <w:b/>
                <w:color w:val="FFFFFF" w:themeColor="background1"/>
              </w:rPr>
            </w:pPr>
            <w:r w:rsidRPr="003E4BDF">
              <w:rPr>
                <w:b/>
                <w:color w:val="FFFFFF" w:themeColor="background1"/>
              </w:rPr>
              <w:t>Post-Conditions</w:t>
            </w:r>
          </w:p>
        </w:tc>
        <w:tc>
          <w:tcPr>
            <w:tcW w:w="7624" w:type="dxa"/>
            <w:gridSpan w:val="2"/>
            <w:vAlign w:val="center"/>
          </w:tcPr>
          <w:p w14:paraId="4A6517B1" w14:textId="41C5A211" w:rsidR="00C425A0" w:rsidRDefault="00C425A0" w:rsidP="00C425A0">
            <w:r>
              <w:t>A chore is then added/updated</w:t>
            </w:r>
            <w:r w:rsidR="001B3EE3">
              <w:t>/removed</w:t>
            </w:r>
            <w:r>
              <w:t>.</w:t>
            </w:r>
          </w:p>
        </w:tc>
      </w:tr>
      <w:tr w:rsidR="00C425A0" w14:paraId="4E3E4A9A" w14:textId="77777777" w:rsidTr="00EB7898">
        <w:trPr>
          <w:trHeight w:val="340"/>
        </w:trPr>
        <w:tc>
          <w:tcPr>
            <w:tcW w:w="2152" w:type="dxa"/>
            <w:shd w:val="clear" w:color="auto" w:fill="4BACC6" w:themeFill="accent5"/>
            <w:vAlign w:val="center"/>
          </w:tcPr>
          <w:p w14:paraId="0561A119" w14:textId="77777777" w:rsidR="00C425A0" w:rsidRPr="003E4BDF" w:rsidRDefault="00C425A0" w:rsidP="00C425A0">
            <w:pPr>
              <w:rPr>
                <w:b/>
                <w:color w:val="FFFFFF" w:themeColor="background1"/>
              </w:rPr>
            </w:pPr>
            <w:r w:rsidRPr="003E4BDF">
              <w:rPr>
                <w:b/>
                <w:color w:val="FFFFFF" w:themeColor="background1"/>
              </w:rPr>
              <w:t>Basic Flow of Events</w:t>
            </w:r>
          </w:p>
        </w:tc>
        <w:tc>
          <w:tcPr>
            <w:tcW w:w="7624" w:type="dxa"/>
            <w:gridSpan w:val="2"/>
            <w:vAlign w:val="center"/>
          </w:tcPr>
          <w:p w14:paraId="2D0B9D8B" w14:textId="51FA2576" w:rsidR="00F166E3" w:rsidRDefault="00F166E3" w:rsidP="00F166E3">
            <w:r>
              <w:t>Manage chores:</w:t>
            </w:r>
          </w:p>
          <w:p w14:paraId="4C7DD860" w14:textId="31A7A6DA" w:rsidR="004F441D" w:rsidRDefault="00F166E3" w:rsidP="00363F61">
            <w:pPr>
              <w:pStyle w:val="ListParagraph"/>
              <w:numPr>
                <w:ilvl w:val="0"/>
                <w:numId w:val="33"/>
              </w:numPr>
            </w:pPr>
            <w:r>
              <w:t>A</w:t>
            </w:r>
            <w:r w:rsidR="004F441D">
              <w:t xml:space="preserve"> manage chores page is displayed.</w:t>
            </w:r>
          </w:p>
          <w:p w14:paraId="21A57AD7" w14:textId="77777777" w:rsidR="004F441D" w:rsidRDefault="004F441D" w:rsidP="00363F61"/>
          <w:p w14:paraId="3F47BB49" w14:textId="12E2CB7F" w:rsidR="00363F61" w:rsidRDefault="00363F61" w:rsidP="00363F61">
            <w:r>
              <w:t>Add:</w:t>
            </w:r>
          </w:p>
          <w:p w14:paraId="234159ED" w14:textId="4D29BED0" w:rsidR="00363F61" w:rsidRDefault="00363F61" w:rsidP="00073573">
            <w:pPr>
              <w:pStyle w:val="ListParagraph"/>
              <w:numPr>
                <w:ilvl w:val="1"/>
                <w:numId w:val="33"/>
              </w:numPr>
            </w:pPr>
            <w:r>
              <w:t>The housemate selects the add tab.</w:t>
            </w:r>
          </w:p>
          <w:p w14:paraId="56DA2F18" w14:textId="17D268F5" w:rsidR="001449F1" w:rsidRDefault="001449F1" w:rsidP="00B35B4A">
            <w:pPr>
              <w:pStyle w:val="ListParagraph"/>
              <w:numPr>
                <w:ilvl w:val="1"/>
                <w:numId w:val="33"/>
              </w:numPr>
            </w:pPr>
            <w:r>
              <w:t>The add chore tab is displayed.</w:t>
            </w:r>
          </w:p>
          <w:p w14:paraId="1D23926C" w14:textId="2D5D2FDF" w:rsidR="00363F61" w:rsidRDefault="00363F61" w:rsidP="003B35F6">
            <w:pPr>
              <w:pStyle w:val="ListParagraph"/>
              <w:numPr>
                <w:ilvl w:val="1"/>
                <w:numId w:val="33"/>
              </w:numPr>
            </w:pPr>
            <w:r>
              <w:t>A housemate enters the relevant detail.</w:t>
            </w:r>
          </w:p>
          <w:p w14:paraId="78B4EAFC" w14:textId="2FEE06E6" w:rsidR="00363F61" w:rsidRDefault="00363F61" w:rsidP="007E6A69">
            <w:pPr>
              <w:pStyle w:val="ListParagraph"/>
              <w:numPr>
                <w:ilvl w:val="1"/>
                <w:numId w:val="33"/>
              </w:numPr>
            </w:pPr>
            <w:r>
              <w:t>A housemate then selects to add a chore.</w:t>
            </w:r>
          </w:p>
          <w:p w14:paraId="0D6DF435" w14:textId="2594847C" w:rsidR="00C425A0" w:rsidRDefault="007E6A69" w:rsidP="00363F61">
            <w:pPr>
              <w:pStyle w:val="ListParagraph"/>
              <w:numPr>
                <w:ilvl w:val="1"/>
                <w:numId w:val="33"/>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C425A0" w14:paraId="0ECB9453" w14:textId="77777777" w:rsidTr="00EB7898">
        <w:trPr>
          <w:trHeight w:val="340"/>
        </w:trPr>
        <w:tc>
          <w:tcPr>
            <w:tcW w:w="2152" w:type="dxa"/>
            <w:shd w:val="clear" w:color="auto" w:fill="4BACC6" w:themeFill="accent5"/>
            <w:vAlign w:val="center"/>
          </w:tcPr>
          <w:p w14:paraId="46C0DC5F" w14:textId="77777777" w:rsidR="00C425A0" w:rsidRPr="003E4BDF" w:rsidRDefault="00C425A0" w:rsidP="00C425A0">
            <w:pPr>
              <w:rPr>
                <w:b/>
                <w:color w:val="FFFFFF" w:themeColor="background1"/>
              </w:rPr>
            </w:pPr>
            <w:r>
              <w:rPr>
                <w:b/>
                <w:color w:val="FFFFFF" w:themeColor="background1"/>
              </w:rPr>
              <w:t>Alternate Flow of events</w:t>
            </w:r>
          </w:p>
        </w:tc>
        <w:tc>
          <w:tcPr>
            <w:tcW w:w="7624" w:type="dxa"/>
            <w:gridSpan w:val="2"/>
            <w:vAlign w:val="center"/>
          </w:tcPr>
          <w:p w14:paraId="1353D5E6" w14:textId="77777777" w:rsidR="00251137" w:rsidRDefault="00251137" w:rsidP="00251137">
            <w:r>
              <w:t>Update:</w:t>
            </w:r>
          </w:p>
          <w:p w14:paraId="12418F8E" w14:textId="31B67B1B" w:rsidR="00251137" w:rsidRDefault="00A4453A" w:rsidP="00251137">
            <w:r>
              <w:t>1</w:t>
            </w:r>
            <w:r w:rsidR="00251137">
              <w:t>.1 The housemate selects the update tab.</w:t>
            </w:r>
          </w:p>
          <w:p w14:paraId="6746B4E6" w14:textId="77CCBC71" w:rsidR="007D0B71" w:rsidRDefault="00A4453A" w:rsidP="00251137">
            <w:r>
              <w:t>1</w:t>
            </w:r>
            <w:r w:rsidR="007D0B71">
              <w:t>.2 The edit chore tab is displayed.</w:t>
            </w:r>
          </w:p>
          <w:p w14:paraId="782CFA7F" w14:textId="32C39F85" w:rsidR="00251137" w:rsidRDefault="00A4453A" w:rsidP="00251137">
            <w:r>
              <w:t>1</w:t>
            </w:r>
            <w:r w:rsidR="00251137">
              <w:t>.</w:t>
            </w:r>
            <w:r w:rsidR="006E701D">
              <w:t>3</w:t>
            </w:r>
            <w:r w:rsidR="00251137">
              <w:t xml:space="preserve"> The housemate selects a chore from the </w:t>
            </w:r>
            <w:r w:rsidR="007F3651">
              <w:t>table</w:t>
            </w:r>
            <w:r w:rsidR="00251137">
              <w:t xml:space="preserve"> for which they would like to update.</w:t>
            </w:r>
          </w:p>
          <w:p w14:paraId="7092D803" w14:textId="6189D340" w:rsidR="00251137" w:rsidRDefault="00A4453A" w:rsidP="00251137">
            <w:r>
              <w:t>1</w:t>
            </w:r>
            <w:r w:rsidR="00251137">
              <w:t>.</w:t>
            </w:r>
            <w:r w:rsidR="006E701D">
              <w:t>4</w:t>
            </w:r>
            <w:r w:rsidR="00251137">
              <w:t xml:space="preserve"> A housemate changes relevant detail.</w:t>
            </w:r>
          </w:p>
          <w:p w14:paraId="63B663A5" w14:textId="0E508A1C" w:rsidR="00251137" w:rsidRDefault="00A4453A" w:rsidP="00EA17CC">
            <w:r>
              <w:t>1</w:t>
            </w:r>
            <w:r w:rsidR="00251137">
              <w:t>.</w:t>
            </w:r>
            <w:r w:rsidR="006E701D">
              <w:t>5</w:t>
            </w:r>
            <w:r w:rsidR="00251137">
              <w:t xml:space="preserve"> A housemate selects to update a chore.</w:t>
            </w:r>
          </w:p>
          <w:p w14:paraId="6719A0E2" w14:textId="1E679A52" w:rsidR="00251137" w:rsidRDefault="00A4453A" w:rsidP="00251137">
            <w:pPr>
              <w:rPr>
                <w:rFonts w:cs="Arial"/>
                <w:lang w:eastAsia="en-ZA"/>
              </w:rPr>
            </w:pPr>
            <w:r>
              <w:t>1</w:t>
            </w:r>
            <w:r w:rsidR="00251137">
              <w:t>.</w:t>
            </w:r>
            <w:r w:rsidR="006E701D">
              <w:t>6</w:t>
            </w:r>
            <w:r w:rsidR="00251137">
              <w:t xml:space="preserve"> </w:t>
            </w:r>
            <w:r w:rsidR="00251137" w:rsidRPr="00743DFC">
              <w:rPr>
                <w:rFonts w:cs="Arial"/>
                <w:lang w:eastAsia="en-ZA"/>
              </w:rPr>
              <w:t>Appropriate</w:t>
            </w:r>
            <w:r w:rsidR="00251137">
              <w:rPr>
                <w:rFonts w:cs="Arial"/>
                <w:lang w:eastAsia="en-ZA"/>
              </w:rPr>
              <w:t xml:space="preserve"> system</w:t>
            </w:r>
            <w:r w:rsidR="00251137" w:rsidRPr="00743DFC">
              <w:rPr>
                <w:rFonts w:cs="Arial"/>
                <w:lang w:eastAsia="en-ZA"/>
              </w:rPr>
              <w:t xml:space="preserve"> feedback is displayed.</w:t>
            </w:r>
          </w:p>
          <w:p w14:paraId="403D89D8" w14:textId="77777777" w:rsidR="00584603" w:rsidRDefault="00584603" w:rsidP="00251137"/>
          <w:p w14:paraId="5D3DE62D" w14:textId="77777777" w:rsidR="00251137" w:rsidRDefault="00251137" w:rsidP="00251137">
            <w:r>
              <w:t>Remove:</w:t>
            </w:r>
          </w:p>
          <w:p w14:paraId="2AB431A7" w14:textId="6BE8082E" w:rsidR="00251137" w:rsidRDefault="00A4453A" w:rsidP="00251137">
            <w:r>
              <w:t>1</w:t>
            </w:r>
            <w:r w:rsidR="00251137">
              <w:t>.1 The housemate selects the remove tab.</w:t>
            </w:r>
          </w:p>
          <w:p w14:paraId="0797E7C4" w14:textId="6485FCAF" w:rsidR="00E85B1D" w:rsidRDefault="00A4453A" w:rsidP="00251137">
            <w:r>
              <w:t>1</w:t>
            </w:r>
            <w:r w:rsidR="00E85B1D">
              <w:t>.2 The remove chore tab is displayed.</w:t>
            </w:r>
          </w:p>
          <w:p w14:paraId="5631A3FA" w14:textId="23F7794F" w:rsidR="00034499" w:rsidRDefault="00A4453A" w:rsidP="00251137">
            <w:r>
              <w:t>1</w:t>
            </w:r>
            <w:r w:rsidR="00034499">
              <w:t>.</w:t>
            </w:r>
            <w:r w:rsidR="00675DDA">
              <w:t>3</w:t>
            </w:r>
            <w:r w:rsidR="00034499">
              <w:t xml:space="preserve"> The housemate selects the housemate from the table.</w:t>
            </w:r>
          </w:p>
          <w:p w14:paraId="5DE19D52" w14:textId="511C9E83" w:rsidR="00251137" w:rsidRDefault="00A4453A" w:rsidP="00251137">
            <w:r>
              <w:t>1</w:t>
            </w:r>
            <w:r w:rsidR="00251137">
              <w:t>.</w:t>
            </w:r>
            <w:r w:rsidR="00675DDA">
              <w:t>4</w:t>
            </w:r>
            <w:r w:rsidR="00251137">
              <w:t xml:space="preserve"> The housemate chooses to remove a chore.</w:t>
            </w:r>
          </w:p>
          <w:p w14:paraId="335D41D5" w14:textId="7B63BDF5" w:rsidR="00251137" w:rsidRDefault="00A4453A" w:rsidP="00251137">
            <w:r>
              <w:t>1</w:t>
            </w:r>
            <w:r w:rsidR="00251137">
              <w:t>.</w:t>
            </w:r>
            <w:r w:rsidR="00675DDA">
              <w:t>5</w:t>
            </w:r>
            <w:r w:rsidR="00251137">
              <w:t xml:space="preserve"> A confirmation dialog is displayed.</w:t>
            </w:r>
          </w:p>
          <w:p w14:paraId="6FD30DF6" w14:textId="610D46B1" w:rsidR="00C425A0" w:rsidRDefault="00A4453A" w:rsidP="00251137">
            <w:r>
              <w:t>1</w:t>
            </w:r>
            <w:r w:rsidR="00251137">
              <w:t>.</w:t>
            </w:r>
            <w:r w:rsidR="00675DDA">
              <w:t>6</w:t>
            </w:r>
            <w:r w:rsidR="00251137">
              <w:t xml:space="preserve"> </w:t>
            </w:r>
            <w:r w:rsidR="00251137" w:rsidRPr="00743DFC">
              <w:rPr>
                <w:rFonts w:cs="Arial"/>
                <w:lang w:eastAsia="en-ZA"/>
              </w:rPr>
              <w:t>Appropriate</w:t>
            </w:r>
            <w:r w:rsidR="00251137">
              <w:rPr>
                <w:rFonts w:cs="Arial"/>
                <w:lang w:eastAsia="en-ZA"/>
              </w:rPr>
              <w:t xml:space="preserve"> system</w:t>
            </w:r>
            <w:r w:rsidR="00251137" w:rsidRPr="00743DFC">
              <w:rPr>
                <w:rFonts w:cs="Arial"/>
                <w:lang w:eastAsia="en-ZA"/>
              </w:rPr>
              <w:t xml:space="preserve"> feedback is displayed.</w:t>
            </w:r>
          </w:p>
        </w:tc>
      </w:tr>
      <w:tr w:rsidR="00C425A0" w14:paraId="068806A9" w14:textId="77777777" w:rsidTr="00EB7898">
        <w:trPr>
          <w:trHeight w:val="340"/>
        </w:trPr>
        <w:tc>
          <w:tcPr>
            <w:tcW w:w="9776" w:type="dxa"/>
            <w:gridSpan w:val="3"/>
            <w:shd w:val="clear" w:color="auto" w:fill="4BACC6" w:themeFill="accent5"/>
            <w:vAlign w:val="center"/>
          </w:tcPr>
          <w:p w14:paraId="3305F4AB" w14:textId="77777777" w:rsidR="00C425A0" w:rsidRDefault="00C425A0" w:rsidP="00C425A0">
            <w:r>
              <w:rPr>
                <w:b/>
                <w:color w:val="FFFFFF" w:themeColor="background1"/>
              </w:rPr>
              <w:t xml:space="preserve">Initial UI </w:t>
            </w:r>
            <w:commentRangeStart w:id="31"/>
            <w:r>
              <w:rPr>
                <w:b/>
                <w:color w:val="FFFFFF" w:themeColor="background1"/>
              </w:rPr>
              <w:t>design</w:t>
            </w:r>
            <w:commentRangeEnd w:id="31"/>
            <w:r>
              <w:rPr>
                <w:rStyle w:val="CommentReference"/>
              </w:rPr>
              <w:commentReference w:id="31"/>
            </w:r>
          </w:p>
        </w:tc>
      </w:tr>
      <w:tr w:rsidR="00C425A0" w14:paraId="25D20D07" w14:textId="77777777" w:rsidTr="00EB7898">
        <w:trPr>
          <w:trHeight w:val="340"/>
        </w:trPr>
        <w:tc>
          <w:tcPr>
            <w:tcW w:w="9776" w:type="dxa"/>
            <w:gridSpan w:val="3"/>
            <w:shd w:val="clear" w:color="auto" w:fill="auto"/>
            <w:vAlign w:val="center"/>
          </w:tcPr>
          <w:p w14:paraId="2B744043" w14:textId="626134F7" w:rsidR="00C425A0" w:rsidRDefault="0004192E" w:rsidP="00C425A0">
            <w:r>
              <w:rPr>
                <w:noProof/>
              </w:rPr>
              <w:lastRenderedPageBreak/>
              <w:drawing>
                <wp:inline distT="0" distB="0" distL="0" distR="0" wp14:anchorId="4639E204" wp14:editId="35A0861A">
                  <wp:extent cx="5280338" cy="3124200"/>
                  <wp:effectExtent l="0" t="0" r="0" b="0"/>
                  <wp:docPr id="1766863277" name="Picture 176686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80338" cy="3124200"/>
                          </a:xfrm>
                          <a:prstGeom prst="rect">
                            <a:avLst/>
                          </a:prstGeom>
                        </pic:spPr>
                      </pic:pic>
                    </a:graphicData>
                  </a:graphic>
                </wp:inline>
              </w:drawing>
            </w:r>
          </w:p>
        </w:tc>
      </w:tr>
      <w:tr w:rsidR="00C425A0" w14:paraId="75DD1AC6" w14:textId="77777777" w:rsidTr="00EB7898">
        <w:trPr>
          <w:trHeight w:val="340"/>
        </w:trPr>
        <w:tc>
          <w:tcPr>
            <w:tcW w:w="9776" w:type="dxa"/>
            <w:gridSpan w:val="3"/>
            <w:shd w:val="clear" w:color="auto" w:fill="4BACC6" w:themeFill="accent5"/>
            <w:vAlign w:val="center"/>
          </w:tcPr>
          <w:p w14:paraId="064A9259" w14:textId="77777777" w:rsidR="00C425A0" w:rsidRPr="008467B2" w:rsidRDefault="00C425A0" w:rsidP="00C425A0">
            <w:pPr>
              <w:rPr>
                <w:b/>
                <w:color w:val="FFFFFF" w:themeColor="background1"/>
              </w:rPr>
            </w:pPr>
            <w:r w:rsidRPr="008467B2">
              <w:rPr>
                <w:b/>
                <w:color w:val="FFFFFF" w:themeColor="background1"/>
              </w:rPr>
              <w:t xml:space="preserve">Final </w:t>
            </w:r>
            <w:commentRangeStart w:id="32"/>
            <w:r w:rsidRPr="008467B2">
              <w:rPr>
                <w:b/>
                <w:color w:val="FFFFFF" w:themeColor="background1"/>
              </w:rPr>
              <w:t>UI</w:t>
            </w:r>
            <w:commentRangeEnd w:id="32"/>
            <w:r>
              <w:rPr>
                <w:rStyle w:val="CommentReference"/>
              </w:rPr>
              <w:commentReference w:id="32"/>
            </w:r>
          </w:p>
        </w:tc>
      </w:tr>
      <w:tr w:rsidR="00C425A0" w14:paraId="7A0E654E" w14:textId="77777777" w:rsidTr="00EB7898">
        <w:trPr>
          <w:trHeight w:val="340"/>
        </w:trPr>
        <w:tc>
          <w:tcPr>
            <w:tcW w:w="9776" w:type="dxa"/>
            <w:gridSpan w:val="3"/>
            <w:shd w:val="clear" w:color="auto" w:fill="auto"/>
            <w:vAlign w:val="center"/>
          </w:tcPr>
          <w:p w14:paraId="75870B59" w14:textId="77777777" w:rsidR="00C33385" w:rsidRDefault="00C33385" w:rsidP="00C425A0">
            <w:pPr>
              <w:rPr>
                <w:noProof/>
              </w:rPr>
            </w:pPr>
          </w:p>
          <w:p w14:paraId="0CEAAB85" w14:textId="77777777" w:rsidR="00C33385" w:rsidRDefault="00C33385" w:rsidP="00C425A0">
            <w:pPr>
              <w:rPr>
                <w:noProof/>
              </w:rPr>
            </w:pPr>
          </w:p>
          <w:p w14:paraId="45BEB0B0" w14:textId="77777777" w:rsidR="00C33385" w:rsidRDefault="00C33385" w:rsidP="00C425A0">
            <w:pPr>
              <w:rPr>
                <w:noProof/>
              </w:rPr>
            </w:pPr>
          </w:p>
          <w:p w14:paraId="257FE95B" w14:textId="77777777" w:rsidR="00C33385" w:rsidRDefault="00C33385" w:rsidP="00C425A0">
            <w:pPr>
              <w:rPr>
                <w:noProof/>
              </w:rPr>
            </w:pPr>
          </w:p>
          <w:p w14:paraId="15B293E2" w14:textId="77777777" w:rsidR="00C33385" w:rsidRDefault="00C33385" w:rsidP="00C425A0">
            <w:pPr>
              <w:rPr>
                <w:noProof/>
              </w:rPr>
            </w:pPr>
          </w:p>
          <w:p w14:paraId="70C8FD83" w14:textId="77777777" w:rsidR="00C33385" w:rsidRDefault="00C33385" w:rsidP="00C425A0">
            <w:pPr>
              <w:rPr>
                <w:noProof/>
              </w:rPr>
            </w:pPr>
          </w:p>
          <w:p w14:paraId="3E5911D8" w14:textId="7EDFF50D" w:rsidR="00C425A0" w:rsidRDefault="00F470D3" w:rsidP="00C425A0">
            <w:r>
              <w:rPr>
                <w:noProof/>
              </w:rPr>
              <w:lastRenderedPageBreak/>
              <w:drawing>
                <wp:inline distT="0" distB="0" distL="0" distR="0" wp14:anchorId="5DFAA69B" wp14:editId="05DEB0DE">
                  <wp:extent cx="6184900" cy="2987339"/>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r>
              <w:rPr>
                <w:noProof/>
              </w:rPr>
              <w:drawing>
                <wp:inline distT="0" distB="0" distL="0" distR="0" wp14:anchorId="5CABD940" wp14:editId="764820B7">
                  <wp:extent cx="6184900" cy="2987339"/>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r>
              <w:rPr>
                <w:noProof/>
              </w:rPr>
              <w:lastRenderedPageBreak/>
              <w:drawing>
                <wp:inline distT="0" distB="0" distL="0" distR="0" wp14:anchorId="501AE276" wp14:editId="2C36260C">
                  <wp:extent cx="6184900" cy="2987339"/>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p>
        </w:tc>
      </w:tr>
    </w:tbl>
    <w:p w14:paraId="22DC0059" w14:textId="5D9A0DD8" w:rsidR="004A4B16" w:rsidRDefault="004A4B16" w:rsidP="004A4B16"/>
    <w:p w14:paraId="7A1203F6" w14:textId="202EF52C" w:rsidR="00C26900" w:rsidRDefault="00C26900" w:rsidP="004A4B16"/>
    <w:p w14:paraId="448055C0" w14:textId="0A668C82" w:rsidR="00C26900" w:rsidRDefault="00C26900" w:rsidP="004A4B16"/>
    <w:p w14:paraId="1B28FDF8" w14:textId="501BAE58" w:rsidR="00C26900" w:rsidRDefault="00C26900" w:rsidP="005F0909">
      <w:pPr>
        <w:pStyle w:val="Heading3"/>
      </w:pPr>
      <w:bookmarkStart w:id="33" w:name="_Toc116387822"/>
      <w:r>
        <w:t>Designed by Mpendulo Mthembu</w:t>
      </w:r>
      <w:bookmarkEnd w:id="33"/>
    </w:p>
    <w:p w14:paraId="3B7E86CA" w14:textId="77777777" w:rsidR="00C26900" w:rsidRDefault="00C26900" w:rsidP="004A4B16"/>
    <w:tbl>
      <w:tblPr>
        <w:tblStyle w:val="TableGrid"/>
        <w:tblW w:w="9966" w:type="dxa"/>
        <w:tblLook w:val="04A0" w:firstRow="1" w:lastRow="0" w:firstColumn="1" w:lastColumn="0" w:noHBand="0" w:noVBand="1"/>
      </w:tblPr>
      <w:tblGrid>
        <w:gridCol w:w="2343"/>
        <w:gridCol w:w="1982"/>
        <w:gridCol w:w="5641"/>
      </w:tblGrid>
      <w:tr w:rsidR="001F4B7B" w:rsidRPr="003E4BDF" w14:paraId="37B7D1B5" w14:textId="77777777" w:rsidTr="007B29F9">
        <w:trPr>
          <w:trHeight w:val="340"/>
        </w:trPr>
        <w:tc>
          <w:tcPr>
            <w:tcW w:w="2343" w:type="dxa"/>
            <w:shd w:val="clear" w:color="auto" w:fill="4BACC6" w:themeFill="accent5"/>
            <w:vAlign w:val="center"/>
          </w:tcPr>
          <w:p w14:paraId="09F36A66" w14:textId="77777777" w:rsidR="001F4B7B" w:rsidRPr="003E4BDF" w:rsidRDefault="001F4B7B" w:rsidP="00E73C65">
            <w:pPr>
              <w:rPr>
                <w:b/>
                <w:color w:val="FFFFFF" w:themeColor="background1"/>
              </w:rPr>
            </w:pPr>
            <w:r w:rsidRPr="003E4BDF">
              <w:rPr>
                <w:b/>
                <w:color w:val="FFFFFF" w:themeColor="background1"/>
              </w:rPr>
              <w:t>Use Case ID</w:t>
            </w:r>
          </w:p>
        </w:tc>
        <w:tc>
          <w:tcPr>
            <w:tcW w:w="7623" w:type="dxa"/>
            <w:gridSpan w:val="2"/>
            <w:shd w:val="clear" w:color="auto" w:fill="4BACC6" w:themeFill="accent5"/>
            <w:vAlign w:val="center"/>
          </w:tcPr>
          <w:p w14:paraId="5A4582CD" w14:textId="77777777" w:rsidR="001F4B7B" w:rsidRPr="003E4BDF" w:rsidRDefault="001F4B7B" w:rsidP="00E73C65">
            <w:pPr>
              <w:rPr>
                <w:b/>
                <w:color w:val="FFFFFF" w:themeColor="background1"/>
              </w:rPr>
            </w:pPr>
            <w:r w:rsidRPr="003E4BDF">
              <w:rPr>
                <w:b/>
                <w:color w:val="FFFFFF" w:themeColor="background1"/>
              </w:rPr>
              <w:t xml:space="preserve">Use Case Name </w:t>
            </w:r>
          </w:p>
        </w:tc>
      </w:tr>
      <w:tr w:rsidR="00EC6984" w14:paraId="17C947C4" w14:textId="77777777" w:rsidTr="007B29F9">
        <w:trPr>
          <w:trHeight w:val="340"/>
        </w:trPr>
        <w:tc>
          <w:tcPr>
            <w:tcW w:w="2343" w:type="dxa"/>
            <w:vAlign w:val="center"/>
          </w:tcPr>
          <w:p w14:paraId="21F4E16D" w14:textId="6FC07915" w:rsidR="00EC6984" w:rsidRDefault="00EC6984" w:rsidP="00EC6984">
            <w:r w:rsidRPr="004E4D32">
              <w:t>B0300</w:t>
            </w:r>
            <w:r w:rsidRPr="004E4D32">
              <w:tab/>
            </w:r>
            <w:r w:rsidRPr="00052C5F">
              <w:tab/>
            </w:r>
          </w:p>
        </w:tc>
        <w:tc>
          <w:tcPr>
            <w:tcW w:w="7623" w:type="dxa"/>
            <w:gridSpan w:val="2"/>
            <w:vAlign w:val="center"/>
          </w:tcPr>
          <w:p w14:paraId="4A78CFD0" w14:textId="46180161" w:rsidR="00EC6984" w:rsidRDefault="00EC6984" w:rsidP="00EC6984">
            <w:r w:rsidRPr="00404A97">
              <w:t>Assign Chores</w:t>
            </w:r>
          </w:p>
        </w:tc>
      </w:tr>
      <w:tr w:rsidR="001F4B7B" w:rsidRPr="003E4BDF" w14:paraId="762D072D" w14:textId="77777777" w:rsidTr="007B29F9">
        <w:trPr>
          <w:trHeight w:val="340"/>
        </w:trPr>
        <w:tc>
          <w:tcPr>
            <w:tcW w:w="4325" w:type="dxa"/>
            <w:gridSpan w:val="2"/>
            <w:shd w:val="clear" w:color="auto" w:fill="4BACC6" w:themeFill="accent5"/>
            <w:vAlign w:val="center"/>
          </w:tcPr>
          <w:p w14:paraId="1FD2DE95" w14:textId="77777777" w:rsidR="001F4B7B" w:rsidRPr="003E4BDF" w:rsidRDefault="001F4B7B" w:rsidP="00E73C65">
            <w:pPr>
              <w:rPr>
                <w:b/>
                <w:color w:val="FFFFFF" w:themeColor="background1"/>
              </w:rPr>
            </w:pPr>
            <w:r w:rsidRPr="003E4BDF">
              <w:rPr>
                <w:b/>
                <w:color w:val="FFFFFF" w:themeColor="background1"/>
              </w:rPr>
              <w:t>Primary Business Actors</w:t>
            </w:r>
          </w:p>
        </w:tc>
        <w:tc>
          <w:tcPr>
            <w:tcW w:w="5641" w:type="dxa"/>
            <w:shd w:val="clear" w:color="auto" w:fill="4BACC6" w:themeFill="accent5"/>
            <w:vAlign w:val="center"/>
          </w:tcPr>
          <w:p w14:paraId="77B1AC54" w14:textId="77777777" w:rsidR="001F4B7B" w:rsidRPr="003E4BDF" w:rsidRDefault="001F4B7B" w:rsidP="00E73C65">
            <w:pPr>
              <w:rPr>
                <w:b/>
                <w:color w:val="FFFFFF" w:themeColor="background1"/>
              </w:rPr>
            </w:pPr>
            <w:r w:rsidRPr="003E4BDF">
              <w:rPr>
                <w:b/>
                <w:color w:val="FFFFFF" w:themeColor="background1"/>
              </w:rPr>
              <w:t>Other participating Actors</w:t>
            </w:r>
          </w:p>
        </w:tc>
      </w:tr>
      <w:tr w:rsidR="001F4B7B" w14:paraId="5BB763BA" w14:textId="77777777" w:rsidTr="007B29F9">
        <w:trPr>
          <w:trHeight w:val="340"/>
        </w:trPr>
        <w:tc>
          <w:tcPr>
            <w:tcW w:w="4325" w:type="dxa"/>
            <w:gridSpan w:val="2"/>
            <w:vAlign w:val="center"/>
          </w:tcPr>
          <w:p w14:paraId="38794282" w14:textId="6263E114" w:rsidR="001F4B7B" w:rsidRDefault="004B3FEA" w:rsidP="00E73C65">
            <w:r>
              <w:t>Housemate (Leader)</w:t>
            </w:r>
          </w:p>
        </w:tc>
        <w:tc>
          <w:tcPr>
            <w:tcW w:w="5641" w:type="dxa"/>
            <w:vAlign w:val="center"/>
          </w:tcPr>
          <w:p w14:paraId="1EF94421" w14:textId="6D46BF1A" w:rsidR="001F4B7B" w:rsidRDefault="001F4B7B" w:rsidP="00E73C65"/>
        </w:tc>
      </w:tr>
      <w:tr w:rsidR="00BA1109" w14:paraId="3068FA5B" w14:textId="77777777" w:rsidTr="007B29F9">
        <w:trPr>
          <w:trHeight w:val="340"/>
        </w:trPr>
        <w:tc>
          <w:tcPr>
            <w:tcW w:w="2343" w:type="dxa"/>
            <w:shd w:val="clear" w:color="auto" w:fill="4BACC6" w:themeFill="accent5"/>
            <w:vAlign w:val="center"/>
          </w:tcPr>
          <w:p w14:paraId="2579CA30" w14:textId="77777777" w:rsidR="00BA1109" w:rsidRPr="003E4BDF" w:rsidRDefault="00BA1109" w:rsidP="00BA1109">
            <w:pPr>
              <w:rPr>
                <w:b/>
                <w:color w:val="FFFFFF" w:themeColor="background1"/>
              </w:rPr>
            </w:pPr>
            <w:r w:rsidRPr="003E4BDF">
              <w:rPr>
                <w:b/>
                <w:color w:val="FFFFFF" w:themeColor="background1"/>
              </w:rPr>
              <w:t>Description</w:t>
            </w:r>
          </w:p>
        </w:tc>
        <w:tc>
          <w:tcPr>
            <w:tcW w:w="7623" w:type="dxa"/>
            <w:gridSpan w:val="2"/>
            <w:vAlign w:val="center"/>
          </w:tcPr>
          <w:p w14:paraId="64767B67" w14:textId="35EF026A" w:rsidR="00BA1109" w:rsidRDefault="00BA1109" w:rsidP="00BA1109">
            <w:r>
              <w:t>A house leader can assign chores to a particular housemate.</w:t>
            </w:r>
          </w:p>
        </w:tc>
      </w:tr>
      <w:tr w:rsidR="00BA1109" w14:paraId="5CEC6A91" w14:textId="77777777" w:rsidTr="007B29F9">
        <w:trPr>
          <w:trHeight w:val="340"/>
        </w:trPr>
        <w:tc>
          <w:tcPr>
            <w:tcW w:w="2343" w:type="dxa"/>
            <w:shd w:val="clear" w:color="auto" w:fill="4BACC6" w:themeFill="accent5"/>
            <w:vAlign w:val="center"/>
          </w:tcPr>
          <w:p w14:paraId="46594A07" w14:textId="77777777" w:rsidR="00BA1109" w:rsidRPr="003E4BDF" w:rsidRDefault="00BA1109" w:rsidP="00BA1109">
            <w:pPr>
              <w:rPr>
                <w:b/>
                <w:color w:val="FFFFFF" w:themeColor="background1"/>
              </w:rPr>
            </w:pPr>
            <w:r w:rsidRPr="003E4BDF">
              <w:rPr>
                <w:b/>
                <w:color w:val="FFFFFF" w:themeColor="background1"/>
              </w:rPr>
              <w:t>Pre-Conditions</w:t>
            </w:r>
          </w:p>
        </w:tc>
        <w:tc>
          <w:tcPr>
            <w:tcW w:w="7623" w:type="dxa"/>
            <w:gridSpan w:val="2"/>
            <w:vAlign w:val="center"/>
          </w:tcPr>
          <w:p w14:paraId="6A79C7A1" w14:textId="3C7EE099" w:rsidR="00BA1109" w:rsidRDefault="00EB636F" w:rsidP="00BA1109">
            <w:r>
              <w:t>A connection must already have been made to a particular house. The housemate must be a house leader.</w:t>
            </w:r>
            <w:r w:rsidR="00405874">
              <w:t xml:space="preserve"> A chore must </w:t>
            </w:r>
            <w:r w:rsidR="00E66F76">
              <w:t>already</w:t>
            </w:r>
            <w:r w:rsidR="00405874">
              <w:t xml:space="preserve"> </w:t>
            </w:r>
            <w:r w:rsidR="00EE5615">
              <w:t>exist</w:t>
            </w:r>
            <w:r w:rsidR="00405874">
              <w:t xml:space="preserve"> and unassigned to another housemate.</w:t>
            </w:r>
          </w:p>
        </w:tc>
      </w:tr>
      <w:tr w:rsidR="00BA1109" w14:paraId="3857EB2B" w14:textId="77777777" w:rsidTr="007B29F9">
        <w:trPr>
          <w:trHeight w:val="340"/>
        </w:trPr>
        <w:tc>
          <w:tcPr>
            <w:tcW w:w="2343" w:type="dxa"/>
            <w:shd w:val="clear" w:color="auto" w:fill="4BACC6" w:themeFill="accent5"/>
            <w:vAlign w:val="center"/>
          </w:tcPr>
          <w:p w14:paraId="74C118E9" w14:textId="77777777" w:rsidR="00BA1109" w:rsidRPr="003E4BDF" w:rsidRDefault="00BA1109" w:rsidP="00BA1109">
            <w:pPr>
              <w:rPr>
                <w:b/>
                <w:color w:val="FFFFFF" w:themeColor="background1"/>
              </w:rPr>
            </w:pPr>
            <w:r w:rsidRPr="003E4BDF">
              <w:rPr>
                <w:b/>
                <w:color w:val="FFFFFF" w:themeColor="background1"/>
              </w:rPr>
              <w:t>Triggers</w:t>
            </w:r>
          </w:p>
        </w:tc>
        <w:tc>
          <w:tcPr>
            <w:tcW w:w="7623" w:type="dxa"/>
            <w:gridSpan w:val="2"/>
            <w:vAlign w:val="center"/>
          </w:tcPr>
          <w:p w14:paraId="2EE5937D" w14:textId="0A9057F7" w:rsidR="00BA1109" w:rsidRDefault="00343FA1" w:rsidP="00BA1109">
            <w:r>
              <w:t>A housemate selects to assign house chores.</w:t>
            </w:r>
          </w:p>
        </w:tc>
      </w:tr>
      <w:tr w:rsidR="00BA1109" w14:paraId="25BFBA9F" w14:textId="77777777" w:rsidTr="007B29F9">
        <w:trPr>
          <w:trHeight w:val="340"/>
        </w:trPr>
        <w:tc>
          <w:tcPr>
            <w:tcW w:w="2343" w:type="dxa"/>
            <w:shd w:val="clear" w:color="auto" w:fill="4BACC6" w:themeFill="accent5"/>
            <w:vAlign w:val="center"/>
          </w:tcPr>
          <w:p w14:paraId="1FE59269" w14:textId="77777777" w:rsidR="00BA1109" w:rsidRPr="003E4BDF" w:rsidRDefault="00BA1109" w:rsidP="00BA1109">
            <w:pPr>
              <w:rPr>
                <w:b/>
                <w:color w:val="FFFFFF" w:themeColor="background1"/>
              </w:rPr>
            </w:pPr>
            <w:r w:rsidRPr="003E4BDF">
              <w:rPr>
                <w:b/>
                <w:color w:val="FFFFFF" w:themeColor="background1"/>
              </w:rPr>
              <w:t>Post-Conditions</w:t>
            </w:r>
          </w:p>
        </w:tc>
        <w:tc>
          <w:tcPr>
            <w:tcW w:w="7623" w:type="dxa"/>
            <w:gridSpan w:val="2"/>
            <w:vAlign w:val="center"/>
          </w:tcPr>
          <w:p w14:paraId="452E8C0D" w14:textId="3818363B" w:rsidR="00BA1109" w:rsidRDefault="00EC0493" w:rsidP="00BA1109">
            <w:r>
              <w:t xml:space="preserve">Chore </w:t>
            </w:r>
            <w:r w:rsidR="00C3723E">
              <w:t>is</w:t>
            </w:r>
            <w:r>
              <w:t xml:space="preserve"> then assigned to a particular housemate.</w:t>
            </w:r>
          </w:p>
        </w:tc>
      </w:tr>
      <w:tr w:rsidR="00BA1109" w14:paraId="5B519C43" w14:textId="77777777" w:rsidTr="007B29F9">
        <w:trPr>
          <w:trHeight w:val="340"/>
        </w:trPr>
        <w:tc>
          <w:tcPr>
            <w:tcW w:w="2343" w:type="dxa"/>
            <w:shd w:val="clear" w:color="auto" w:fill="4BACC6" w:themeFill="accent5"/>
            <w:vAlign w:val="center"/>
          </w:tcPr>
          <w:p w14:paraId="47672ED1" w14:textId="77777777" w:rsidR="00BA1109" w:rsidRPr="003E4BDF" w:rsidRDefault="00BA1109" w:rsidP="00BA1109">
            <w:pPr>
              <w:rPr>
                <w:b/>
                <w:color w:val="FFFFFF" w:themeColor="background1"/>
              </w:rPr>
            </w:pPr>
            <w:r w:rsidRPr="003E4BDF">
              <w:rPr>
                <w:b/>
                <w:color w:val="FFFFFF" w:themeColor="background1"/>
              </w:rPr>
              <w:t>Basic Flow of Events</w:t>
            </w:r>
          </w:p>
        </w:tc>
        <w:tc>
          <w:tcPr>
            <w:tcW w:w="7623" w:type="dxa"/>
            <w:gridSpan w:val="2"/>
            <w:vAlign w:val="center"/>
          </w:tcPr>
          <w:p w14:paraId="51DD4219" w14:textId="77777777" w:rsidR="0081736A" w:rsidRDefault="0081736A" w:rsidP="0081736A">
            <w:pPr>
              <w:pStyle w:val="ListParagraph"/>
              <w:numPr>
                <w:ilvl w:val="0"/>
                <w:numId w:val="35"/>
              </w:numPr>
            </w:pPr>
            <w:r>
              <w:t>An assign chores page is displayed.</w:t>
            </w:r>
          </w:p>
          <w:p w14:paraId="303D8FDA" w14:textId="77777777" w:rsidR="0081736A" w:rsidRDefault="0081736A" w:rsidP="0081736A">
            <w:pPr>
              <w:pStyle w:val="ListParagraph"/>
              <w:numPr>
                <w:ilvl w:val="0"/>
                <w:numId w:val="35"/>
              </w:numPr>
            </w:pPr>
            <w:r>
              <w:t>The housemate selects chore(s) and a housemate from the lists to assign to a housemate.</w:t>
            </w:r>
          </w:p>
          <w:p w14:paraId="44C45EB5" w14:textId="77777777" w:rsidR="0081736A" w:rsidRDefault="0081736A" w:rsidP="0081736A">
            <w:pPr>
              <w:pStyle w:val="ListParagraph"/>
              <w:numPr>
                <w:ilvl w:val="0"/>
                <w:numId w:val="35"/>
              </w:numPr>
            </w:pPr>
            <w:r>
              <w:t>The housemate selects to assign chore(s).</w:t>
            </w:r>
          </w:p>
          <w:p w14:paraId="196F3BB0" w14:textId="132C9006" w:rsidR="00BA1109" w:rsidRDefault="00831DB3" w:rsidP="0081736A">
            <w:pPr>
              <w:pStyle w:val="ListParagraph"/>
              <w:numPr>
                <w:ilvl w:val="0"/>
                <w:numId w:val="35"/>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BA1109" w14:paraId="40F05F4D" w14:textId="77777777" w:rsidTr="007B29F9">
        <w:trPr>
          <w:trHeight w:val="340"/>
        </w:trPr>
        <w:tc>
          <w:tcPr>
            <w:tcW w:w="2343" w:type="dxa"/>
            <w:shd w:val="clear" w:color="auto" w:fill="4BACC6" w:themeFill="accent5"/>
            <w:vAlign w:val="center"/>
          </w:tcPr>
          <w:p w14:paraId="64E4A18F" w14:textId="77777777" w:rsidR="00BA1109" w:rsidRPr="003E4BDF" w:rsidRDefault="00BA1109" w:rsidP="00BA1109">
            <w:pPr>
              <w:rPr>
                <w:b/>
                <w:color w:val="FFFFFF" w:themeColor="background1"/>
              </w:rPr>
            </w:pPr>
            <w:r>
              <w:rPr>
                <w:b/>
                <w:color w:val="FFFFFF" w:themeColor="background1"/>
              </w:rPr>
              <w:t>Alternate Flow of events</w:t>
            </w:r>
          </w:p>
        </w:tc>
        <w:tc>
          <w:tcPr>
            <w:tcW w:w="7623" w:type="dxa"/>
            <w:gridSpan w:val="2"/>
            <w:vAlign w:val="center"/>
          </w:tcPr>
          <w:p w14:paraId="225C1077" w14:textId="4116899B" w:rsidR="00BA1109" w:rsidRDefault="00BA1109" w:rsidP="00BA1109"/>
        </w:tc>
      </w:tr>
      <w:tr w:rsidR="00BA1109" w14:paraId="64473A5D" w14:textId="77777777" w:rsidTr="007B29F9">
        <w:trPr>
          <w:trHeight w:val="340"/>
        </w:trPr>
        <w:tc>
          <w:tcPr>
            <w:tcW w:w="9966" w:type="dxa"/>
            <w:gridSpan w:val="3"/>
            <w:shd w:val="clear" w:color="auto" w:fill="4BACC6" w:themeFill="accent5"/>
            <w:vAlign w:val="center"/>
          </w:tcPr>
          <w:p w14:paraId="6084DE0B" w14:textId="77777777" w:rsidR="00BA1109" w:rsidRDefault="00BA1109" w:rsidP="00BA1109">
            <w:r>
              <w:rPr>
                <w:b/>
                <w:color w:val="FFFFFF" w:themeColor="background1"/>
              </w:rPr>
              <w:t xml:space="preserve">Initial UI </w:t>
            </w:r>
            <w:commentRangeStart w:id="34"/>
            <w:r>
              <w:rPr>
                <w:b/>
                <w:color w:val="FFFFFF" w:themeColor="background1"/>
              </w:rPr>
              <w:t>design</w:t>
            </w:r>
            <w:commentRangeEnd w:id="34"/>
            <w:r>
              <w:rPr>
                <w:rStyle w:val="CommentReference"/>
              </w:rPr>
              <w:commentReference w:id="34"/>
            </w:r>
          </w:p>
        </w:tc>
      </w:tr>
      <w:tr w:rsidR="00BA1109" w14:paraId="08A795F1" w14:textId="77777777" w:rsidTr="007B29F9">
        <w:trPr>
          <w:trHeight w:val="340"/>
        </w:trPr>
        <w:tc>
          <w:tcPr>
            <w:tcW w:w="9966" w:type="dxa"/>
            <w:gridSpan w:val="3"/>
            <w:shd w:val="clear" w:color="auto" w:fill="auto"/>
            <w:vAlign w:val="center"/>
          </w:tcPr>
          <w:p w14:paraId="1B96F0FB" w14:textId="7E3AC9DF" w:rsidR="00BA1109" w:rsidRDefault="002059B3" w:rsidP="00BA1109">
            <w:r>
              <w:rPr>
                <w:noProof/>
              </w:rPr>
              <w:lastRenderedPageBreak/>
              <w:drawing>
                <wp:inline distT="0" distB="0" distL="0" distR="0" wp14:anchorId="305F74F0" wp14:editId="5915D7A7">
                  <wp:extent cx="5316279" cy="3333750"/>
                  <wp:effectExtent l="0" t="0" r="0" b="0"/>
                  <wp:docPr id="663534083" name="Picture 66353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16279" cy="3333750"/>
                          </a:xfrm>
                          <a:prstGeom prst="rect">
                            <a:avLst/>
                          </a:prstGeom>
                        </pic:spPr>
                      </pic:pic>
                    </a:graphicData>
                  </a:graphic>
                </wp:inline>
              </w:drawing>
            </w:r>
          </w:p>
        </w:tc>
      </w:tr>
      <w:tr w:rsidR="00BA1109" w14:paraId="6C89CF83" w14:textId="77777777" w:rsidTr="007B29F9">
        <w:trPr>
          <w:trHeight w:val="340"/>
        </w:trPr>
        <w:tc>
          <w:tcPr>
            <w:tcW w:w="9966" w:type="dxa"/>
            <w:gridSpan w:val="3"/>
            <w:shd w:val="clear" w:color="auto" w:fill="4BACC6" w:themeFill="accent5"/>
            <w:vAlign w:val="center"/>
          </w:tcPr>
          <w:p w14:paraId="20300057" w14:textId="77777777" w:rsidR="00BA1109" w:rsidRPr="008467B2" w:rsidRDefault="00BA1109" w:rsidP="00BA1109">
            <w:pPr>
              <w:rPr>
                <w:b/>
                <w:color w:val="FFFFFF" w:themeColor="background1"/>
              </w:rPr>
            </w:pPr>
            <w:r w:rsidRPr="008467B2">
              <w:rPr>
                <w:b/>
                <w:color w:val="FFFFFF" w:themeColor="background1"/>
              </w:rPr>
              <w:t xml:space="preserve">Final </w:t>
            </w:r>
            <w:commentRangeStart w:id="35"/>
            <w:r w:rsidRPr="008467B2">
              <w:rPr>
                <w:b/>
                <w:color w:val="FFFFFF" w:themeColor="background1"/>
              </w:rPr>
              <w:t>UI</w:t>
            </w:r>
            <w:commentRangeEnd w:id="35"/>
            <w:r>
              <w:rPr>
                <w:rStyle w:val="CommentReference"/>
              </w:rPr>
              <w:commentReference w:id="35"/>
            </w:r>
          </w:p>
        </w:tc>
      </w:tr>
      <w:tr w:rsidR="00BA1109" w14:paraId="31E74477" w14:textId="77777777" w:rsidTr="007B29F9">
        <w:trPr>
          <w:trHeight w:val="340"/>
        </w:trPr>
        <w:tc>
          <w:tcPr>
            <w:tcW w:w="9966" w:type="dxa"/>
            <w:gridSpan w:val="3"/>
            <w:shd w:val="clear" w:color="auto" w:fill="auto"/>
            <w:vAlign w:val="center"/>
          </w:tcPr>
          <w:p w14:paraId="2DE9A024" w14:textId="77777777" w:rsidR="00BA1109" w:rsidRDefault="00A70A44" w:rsidP="00BA1109">
            <w:r>
              <w:rPr>
                <w:noProof/>
              </w:rPr>
              <w:drawing>
                <wp:inline distT="0" distB="0" distL="0" distR="0" wp14:anchorId="21C4BD2F" wp14:editId="245A6496">
                  <wp:extent cx="6188710" cy="3725818"/>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8710" cy="3725818"/>
                          </a:xfrm>
                          <a:prstGeom prst="rect">
                            <a:avLst/>
                          </a:prstGeom>
                        </pic:spPr>
                      </pic:pic>
                    </a:graphicData>
                  </a:graphic>
                </wp:inline>
              </w:drawing>
            </w:r>
          </w:p>
          <w:p w14:paraId="7DEAC07C" w14:textId="0B0730D9" w:rsidR="002B1291" w:rsidRDefault="002B1291" w:rsidP="00BA1109"/>
        </w:tc>
      </w:tr>
    </w:tbl>
    <w:p w14:paraId="21B7DDE4" w14:textId="768434F0" w:rsidR="001F4B7B" w:rsidRDefault="001F4B7B" w:rsidP="004A4B16"/>
    <w:p w14:paraId="48EFC343" w14:textId="3122C6B8" w:rsidR="00FD41BE" w:rsidRDefault="00FD41BE" w:rsidP="004A4B16"/>
    <w:p w14:paraId="1E2E5178" w14:textId="71F82D27" w:rsidR="00FD41BE" w:rsidRDefault="00FD41BE" w:rsidP="004A4B16"/>
    <w:p w14:paraId="58E912B9" w14:textId="0080303B" w:rsidR="00FD41BE" w:rsidRDefault="00FD41BE" w:rsidP="004A4B16"/>
    <w:p w14:paraId="50C705EC" w14:textId="7E3B1B4E" w:rsidR="00FD41BE" w:rsidRDefault="00FD41BE" w:rsidP="004A4B16"/>
    <w:p w14:paraId="3C936C35" w14:textId="7EAB043E" w:rsidR="00FD41BE" w:rsidRDefault="00FD41BE" w:rsidP="004A4B16"/>
    <w:p w14:paraId="01CEBA4F" w14:textId="72CE1EDF" w:rsidR="00FD41BE" w:rsidRDefault="00FD41BE" w:rsidP="004A4B16"/>
    <w:p w14:paraId="6883375D" w14:textId="0CEFE05A" w:rsidR="00FD41BE" w:rsidRDefault="00FD41BE" w:rsidP="004A4B16"/>
    <w:p w14:paraId="37651A0C" w14:textId="77777777" w:rsidR="00FD41BE" w:rsidRDefault="00FD41BE" w:rsidP="00FD41BE">
      <w:pPr>
        <w:pStyle w:val="Heading3"/>
      </w:pPr>
      <w:bookmarkStart w:id="36" w:name="_Toc116387823"/>
      <w:r>
        <w:lastRenderedPageBreak/>
        <w:t>Designed by Mpendulo Mthembu</w:t>
      </w:r>
      <w:bookmarkEnd w:id="36"/>
    </w:p>
    <w:p w14:paraId="697E8FF2" w14:textId="77777777" w:rsidR="00FD41BE" w:rsidRDefault="00FD41BE" w:rsidP="004A4B16"/>
    <w:tbl>
      <w:tblPr>
        <w:tblStyle w:val="TableGrid"/>
        <w:tblW w:w="0" w:type="auto"/>
        <w:tblLook w:val="04A0" w:firstRow="1" w:lastRow="0" w:firstColumn="1" w:lastColumn="0" w:noHBand="0" w:noVBand="1"/>
      </w:tblPr>
      <w:tblGrid>
        <w:gridCol w:w="2413"/>
        <w:gridCol w:w="1914"/>
        <w:gridCol w:w="5409"/>
      </w:tblGrid>
      <w:tr w:rsidR="000B4437" w:rsidRPr="003E4BDF" w14:paraId="0334EE92" w14:textId="77777777" w:rsidTr="00E73C65">
        <w:trPr>
          <w:trHeight w:val="340"/>
        </w:trPr>
        <w:tc>
          <w:tcPr>
            <w:tcW w:w="2152" w:type="dxa"/>
            <w:shd w:val="clear" w:color="auto" w:fill="4BACC6" w:themeFill="accent5"/>
            <w:vAlign w:val="center"/>
          </w:tcPr>
          <w:p w14:paraId="48B41679" w14:textId="77777777" w:rsidR="000B4437" w:rsidRPr="003E4BDF" w:rsidRDefault="000B4437" w:rsidP="00E73C65">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3FCEFFB7" w14:textId="77777777" w:rsidR="000B4437" w:rsidRPr="003E4BDF" w:rsidRDefault="000B4437" w:rsidP="00E73C65">
            <w:pPr>
              <w:rPr>
                <w:b/>
                <w:color w:val="FFFFFF" w:themeColor="background1"/>
              </w:rPr>
            </w:pPr>
            <w:r w:rsidRPr="003E4BDF">
              <w:rPr>
                <w:b/>
                <w:color w:val="FFFFFF" w:themeColor="background1"/>
              </w:rPr>
              <w:t xml:space="preserve">Use Case Name </w:t>
            </w:r>
          </w:p>
        </w:tc>
      </w:tr>
      <w:tr w:rsidR="008C2AD7" w14:paraId="49F1DF66" w14:textId="77777777" w:rsidTr="00E73C65">
        <w:trPr>
          <w:trHeight w:val="340"/>
        </w:trPr>
        <w:tc>
          <w:tcPr>
            <w:tcW w:w="2152" w:type="dxa"/>
            <w:vAlign w:val="center"/>
          </w:tcPr>
          <w:p w14:paraId="20B0F769" w14:textId="0D728AF8" w:rsidR="008C2AD7" w:rsidRDefault="008C2AD7" w:rsidP="008C2AD7">
            <w:r w:rsidRPr="009D5F96">
              <w:t>A0700</w:t>
            </w:r>
            <w:r w:rsidRPr="009D5F96">
              <w:tab/>
            </w:r>
            <w:r w:rsidRPr="004E4D32">
              <w:tab/>
            </w:r>
            <w:r w:rsidRPr="00052C5F">
              <w:tab/>
            </w:r>
          </w:p>
        </w:tc>
        <w:tc>
          <w:tcPr>
            <w:tcW w:w="7482" w:type="dxa"/>
            <w:gridSpan w:val="2"/>
            <w:vAlign w:val="center"/>
          </w:tcPr>
          <w:p w14:paraId="40103C9B" w14:textId="713D5207" w:rsidR="008C2AD7" w:rsidRDefault="008C2AD7" w:rsidP="008C2AD7">
            <w:r w:rsidRPr="008F1028">
              <w:t>View Housemates</w:t>
            </w:r>
          </w:p>
        </w:tc>
      </w:tr>
      <w:tr w:rsidR="00233355" w:rsidRPr="003E4BDF" w14:paraId="255B2A51" w14:textId="77777777" w:rsidTr="00E73C65">
        <w:trPr>
          <w:trHeight w:val="340"/>
        </w:trPr>
        <w:tc>
          <w:tcPr>
            <w:tcW w:w="4144" w:type="dxa"/>
            <w:gridSpan w:val="2"/>
            <w:shd w:val="clear" w:color="auto" w:fill="4BACC6" w:themeFill="accent5"/>
            <w:vAlign w:val="center"/>
          </w:tcPr>
          <w:p w14:paraId="5F1424C5" w14:textId="77777777" w:rsidR="00233355" w:rsidRPr="003E4BDF" w:rsidRDefault="00233355" w:rsidP="00233355">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22D375CE" w14:textId="77777777" w:rsidR="00233355" w:rsidRPr="003E4BDF" w:rsidRDefault="00233355" w:rsidP="00233355">
            <w:pPr>
              <w:rPr>
                <w:b/>
                <w:color w:val="FFFFFF" w:themeColor="background1"/>
              </w:rPr>
            </w:pPr>
            <w:r w:rsidRPr="003E4BDF">
              <w:rPr>
                <w:b/>
                <w:color w:val="FFFFFF" w:themeColor="background1"/>
              </w:rPr>
              <w:t>Other participating Actors</w:t>
            </w:r>
          </w:p>
        </w:tc>
      </w:tr>
      <w:tr w:rsidR="00893EC9" w14:paraId="577F4A69" w14:textId="77777777" w:rsidTr="00E73C65">
        <w:trPr>
          <w:trHeight w:val="340"/>
        </w:trPr>
        <w:tc>
          <w:tcPr>
            <w:tcW w:w="4144" w:type="dxa"/>
            <w:gridSpan w:val="2"/>
            <w:vAlign w:val="center"/>
          </w:tcPr>
          <w:p w14:paraId="35732E08" w14:textId="5E304654" w:rsidR="00893EC9" w:rsidRDefault="00893EC9" w:rsidP="00893EC9">
            <w:r>
              <w:t xml:space="preserve">Housemate </w:t>
            </w:r>
            <w:r w:rsidR="00F27D72">
              <w:t>(</w:t>
            </w:r>
            <w:r>
              <w:t>Leader)</w:t>
            </w:r>
          </w:p>
        </w:tc>
        <w:tc>
          <w:tcPr>
            <w:tcW w:w="5490" w:type="dxa"/>
            <w:vAlign w:val="center"/>
          </w:tcPr>
          <w:p w14:paraId="1EB9C31F" w14:textId="59C404A1" w:rsidR="00893EC9" w:rsidRDefault="00893EC9" w:rsidP="00893EC9">
            <w:r>
              <w:t>Housemate (Non-Leader)</w:t>
            </w:r>
          </w:p>
        </w:tc>
      </w:tr>
      <w:tr w:rsidR="00791AE1" w14:paraId="33DB5A7A" w14:textId="77777777" w:rsidTr="00E73C65">
        <w:trPr>
          <w:trHeight w:val="340"/>
        </w:trPr>
        <w:tc>
          <w:tcPr>
            <w:tcW w:w="2152" w:type="dxa"/>
            <w:shd w:val="clear" w:color="auto" w:fill="4BACC6" w:themeFill="accent5"/>
            <w:vAlign w:val="center"/>
          </w:tcPr>
          <w:p w14:paraId="4956894B" w14:textId="77777777" w:rsidR="00791AE1" w:rsidRPr="003E4BDF" w:rsidRDefault="00791AE1" w:rsidP="00791AE1">
            <w:pPr>
              <w:rPr>
                <w:b/>
                <w:color w:val="FFFFFF" w:themeColor="background1"/>
              </w:rPr>
            </w:pPr>
            <w:r w:rsidRPr="003E4BDF">
              <w:rPr>
                <w:b/>
                <w:color w:val="FFFFFF" w:themeColor="background1"/>
              </w:rPr>
              <w:t>Description</w:t>
            </w:r>
          </w:p>
        </w:tc>
        <w:tc>
          <w:tcPr>
            <w:tcW w:w="7482" w:type="dxa"/>
            <w:gridSpan w:val="2"/>
            <w:vAlign w:val="center"/>
          </w:tcPr>
          <w:p w14:paraId="17DDD259" w14:textId="4A88EF6D" w:rsidR="00791AE1" w:rsidRDefault="00791AE1" w:rsidP="00791AE1">
            <w:r>
              <w:t>A housemate can view housemates and has the option to view related detail such as chores and resources bought using B0700 and B0800 respectively.</w:t>
            </w:r>
          </w:p>
        </w:tc>
      </w:tr>
      <w:tr w:rsidR="000668A0" w14:paraId="201478B1" w14:textId="77777777" w:rsidTr="00E73C65">
        <w:trPr>
          <w:trHeight w:val="340"/>
        </w:trPr>
        <w:tc>
          <w:tcPr>
            <w:tcW w:w="2152" w:type="dxa"/>
            <w:shd w:val="clear" w:color="auto" w:fill="4BACC6" w:themeFill="accent5"/>
            <w:vAlign w:val="center"/>
          </w:tcPr>
          <w:p w14:paraId="012AD25D" w14:textId="77777777" w:rsidR="000668A0" w:rsidRPr="003E4BDF" w:rsidRDefault="000668A0" w:rsidP="000668A0">
            <w:pPr>
              <w:rPr>
                <w:b/>
                <w:color w:val="FFFFFF" w:themeColor="background1"/>
              </w:rPr>
            </w:pPr>
            <w:r w:rsidRPr="003E4BDF">
              <w:rPr>
                <w:b/>
                <w:color w:val="FFFFFF" w:themeColor="background1"/>
              </w:rPr>
              <w:t>Pre-Conditions</w:t>
            </w:r>
          </w:p>
        </w:tc>
        <w:tc>
          <w:tcPr>
            <w:tcW w:w="7482" w:type="dxa"/>
            <w:gridSpan w:val="2"/>
            <w:vAlign w:val="center"/>
          </w:tcPr>
          <w:p w14:paraId="62D4FDAB" w14:textId="6FC3A59B" w:rsidR="000668A0" w:rsidRDefault="000668A0" w:rsidP="000668A0">
            <w:r>
              <w:t>A connection must already have been made to a particular house.</w:t>
            </w:r>
          </w:p>
        </w:tc>
      </w:tr>
      <w:tr w:rsidR="00767919" w14:paraId="212D7E7B" w14:textId="77777777" w:rsidTr="00E73C65">
        <w:trPr>
          <w:trHeight w:val="340"/>
        </w:trPr>
        <w:tc>
          <w:tcPr>
            <w:tcW w:w="2152" w:type="dxa"/>
            <w:shd w:val="clear" w:color="auto" w:fill="4BACC6" w:themeFill="accent5"/>
            <w:vAlign w:val="center"/>
          </w:tcPr>
          <w:p w14:paraId="4C66EF00" w14:textId="77777777" w:rsidR="00767919" w:rsidRPr="003E4BDF" w:rsidRDefault="00767919" w:rsidP="00767919">
            <w:pPr>
              <w:rPr>
                <w:b/>
                <w:color w:val="FFFFFF" w:themeColor="background1"/>
              </w:rPr>
            </w:pPr>
            <w:r w:rsidRPr="003E4BDF">
              <w:rPr>
                <w:b/>
                <w:color w:val="FFFFFF" w:themeColor="background1"/>
              </w:rPr>
              <w:t>Triggers</w:t>
            </w:r>
          </w:p>
        </w:tc>
        <w:tc>
          <w:tcPr>
            <w:tcW w:w="7482" w:type="dxa"/>
            <w:gridSpan w:val="2"/>
            <w:vAlign w:val="center"/>
          </w:tcPr>
          <w:p w14:paraId="23EB9E88" w14:textId="68469826" w:rsidR="00767919" w:rsidRDefault="00767919" w:rsidP="00767919">
            <w:r>
              <w:t>A housemate selects to view housemates.</w:t>
            </w:r>
          </w:p>
        </w:tc>
      </w:tr>
      <w:tr w:rsidR="00B21A7E" w14:paraId="02A63BC0" w14:textId="77777777" w:rsidTr="00E73C65">
        <w:trPr>
          <w:trHeight w:val="340"/>
        </w:trPr>
        <w:tc>
          <w:tcPr>
            <w:tcW w:w="2152" w:type="dxa"/>
            <w:shd w:val="clear" w:color="auto" w:fill="4BACC6" w:themeFill="accent5"/>
            <w:vAlign w:val="center"/>
          </w:tcPr>
          <w:p w14:paraId="6959FB90" w14:textId="77777777" w:rsidR="00B21A7E" w:rsidRPr="003E4BDF" w:rsidRDefault="00B21A7E" w:rsidP="00B21A7E">
            <w:pPr>
              <w:rPr>
                <w:b/>
                <w:color w:val="FFFFFF" w:themeColor="background1"/>
              </w:rPr>
            </w:pPr>
            <w:r w:rsidRPr="003E4BDF">
              <w:rPr>
                <w:b/>
                <w:color w:val="FFFFFF" w:themeColor="background1"/>
              </w:rPr>
              <w:t>Post-Conditions</w:t>
            </w:r>
          </w:p>
        </w:tc>
        <w:tc>
          <w:tcPr>
            <w:tcW w:w="7482" w:type="dxa"/>
            <w:gridSpan w:val="2"/>
            <w:vAlign w:val="center"/>
          </w:tcPr>
          <w:p w14:paraId="3C14BD12" w14:textId="5C4FA762" w:rsidR="00B21A7E" w:rsidRDefault="00B21A7E" w:rsidP="00B21A7E">
            <w:r>
              <w:t xml:space="preserve">A </w:t>
            </w:r>
            <w:r w:rsidR="00CA7AF6">
              <w:t>table</w:t>
            </w:r>
            <w:r>
              <w:t xml:space="preserve"> of housemates and the option to view related details is displayed.</w:t>
            </w:r>
          </w:p>
        </w:tc>
      </w:tr>
      <w:tr w:rsidR="00506C4B" w14:paraId="6069C6BB" w14:textId="77777777" w:rsidTr="00E73C65">
        <w:trPr>
          <w:trHeight w:val="340"/>
        </w:trPr>
        <w:tc>
          <w:tcPr>
            <w:tcW w:w="2152" w:type="dxa"/>
            <w:shd w:val="clear" w:color="auto" w:fill="4BACC6" w:themeFill="accent5"/>
            <w:vAlign w:val="center"/>
          </w:tcPr>
          <w:p w14:paraId="3E4EF0EB" w14:textId="77777777" w:rsidR="00506C4B" w:rsidRPr="003E4BDF" w:rsidRDefault="00506C4B" w:rsidP="00506C4B">
            <w:pPr>
              <w:rPr>
                <w:b/>
                <w:color w:val="FFFFFF" w:themeColor="background1"/>
              </w:rPr>
            </w:pPr>
            <w:r w:rsidRPr="003E4BDF">
              <w:rPr>
                <w:b/>
                <w:color w:val="FFFFFF" w:themeColor="background1"/>
              </w:rPr>
              <w:t>Basic Flow of Events</w:t>
            </w:r>
          </w:p>
        </w:tc>
        <w:tc>
          <w:tcPr>
            <w:tcW w:w="7482" w:type="dxa"/>
            <w:gridSpan w:val="2"/>
            <w:vAlign w:val="center"/>
          </w:tcPr>
          <w:p w14:paraId="757D3BBD" w14:textId="7814131F" w:rsidR="00506C4B" w:rsidRDefault="00506C4B" w:rsidP="00660AEA">
            <w:pPr>
              <w:pStyle w:val="ListParagraph"/>
              <w:numPr>
                <w:ilvl w:val="0"/>
                <w:numId w:val="36"/>
              </w:numPr>
            </w:pPr>
            <w:r>
              <w:t>A</w:t>
            </w:r>
            <w:r w:rsidR="00741914">
              <w:t xml:space="preserve"> view</w:t>
            </w:r>
            <w:r>
              <w:t xml:space="preserve"> housemates page is displayed.</w:t>
            </w:r>
          </w:p>
        </w:tc>
      </w:tr>
      <w:tr w:rsidR="00506C4B" w14:paraId="533A0A18" w14:textId="77777777" w:rsidTr="00E73C65">
        <w:trPr>
          <w:trHeight w:val="340"/>
        </w:trPr>
        <w:tc>
          <w:tcPr>
            <w:tcW w:w="2152" w:type="dxa"/>
            <w:shd w:val="clear" w:color="auto" w:fill="4BACC6" w:themeFill="accent5"/>
            <w:vAlign w:val="center"/>
          </w:tcPr>
          <w:p w14:paraId="54F9E48D" w14:textId="77777777" w:rsidR="00506C4B" w:rsidRPr="003E4BDF" w:rsidRDefault="00506C4B" w:rsidP="00506C4B">
            <w:pPr>
              <w:rPr>
                <w:b/>
                <w:color w:val="FFFFFF" w:themeColor="background1"/>
              </w:rPr>
            </w:pPr>
            <w:r>
              <w:rPr>
                <w:b/>
                <w:color w:val="FFFFFF" w:themeColor="background1"/>
              </w:rPr>
              <w:t>Alternate Flow of events</w:t>
            </w:r>
          </w:p>
        </w:tc>
        <w:tc>
          <w:tcPr>
            <w:tcW w:w="7482" w:type="dxa"/>
            <w:gridSpan w:val="2"/>
            <w:vAlign w:val="center"/>
          </w:tcPr>
          <w:p w14:paraId="54EF4B1B" w14:textId="764BE279" w:rsidR="002005E6" w:rsidRDefault="00302011" w:rsidP="002005E6">
            <w:r>
              <w:t>View resources:</w:t>
            </w:r>
          </w:p>
          <w:p w14:paraId="58AA88DA" w14:textId="624D9238" w:rsidR="00506C4B" w:rsidRDefault="00C719AF" w:rsidP="00A32509">
            <w:pPr>
              <w:pStyle w:val="ListParagraph"/>
              <w:numPr>
                <w:ilvl w:val="1"/>
                <w:numId w:val="36"/>
              </w:numPr>
            </w:pPr>
            <w:r>
              <w:t>Housemates selects a housemate from table</w:t>
            </w:r>
          </w:p>
          <w:p w14:paraId="3CFA4BD0" w14:textId="3A134BAE" w:rsidR="00D06C82" w:rsidRDefault="00D06C82" w:rsidP="00D06C82"/>
          <w:p w14:paraId="114B1FEA" w14:textId="3641FAC9" w:rsidR="00C13CB9" w:rsidRDefault="00C13CB9" w:rsidP="00D06C82">
            <w:r>
              <w:t>View housemate chores:</w:t>
            </w:r>
          </w:p>
          <w:p w14:paraId="6F54390B" w14:textId="7DCBDDF7" w:rsidR="009C459E" w:rsidRDefault="007311F1" w:rsidP="00D06C82">
            <w:pPr>
              <w:pStyle w:val="ListParagraph"/>
              <w:numPr>
                <w:ilvl w:val="2"/>
                <w:numId w:val="36"/>
              </w:numPr>
            </w:pPr>
            <w:r>
              <w:t xml:space="preserve">Housemate selects to view that </w:t>
            </w:r>
            <w:r w:rsidR="00741914">
              <w:t>housemate’s</w:t>
            </w:r>
            <w:r>
              <w:t xml:space="preserve"> chore</w:t>
            </w:r>
          </w:p>
          <w:p w14:paraId="110F424C" w14:textId="116F10F0" w:rsidR="007A60EA" w:rsidRDefault="007A60EA" w:rsidP="00D06C82">
            <w:pPr>
              <w:pStyle w:val="ListParagraph"/>
              <w:numPr>
                <w:ilvl w:val="2"/>
                <w:numId w:val="36"/>
              </w:numPr>
            </w:pPr>
            <w:r>
              <w:t>A view housemate chores page is displayed.</w:t>
            </w:r>
          </w:p>
          <w:p w14:paraId="28665A92" w14:textId="535A37E6" w:rsidR="00AC4EE1" w:rsidRDefault="002C2899" w:rsidP="00D617AA">
            <w:r>
              <w:t>View housemate resources:</w:t>
            </w:r>
          </w:p>
          <w:p w14:paraId="4D501466" w14:textId="6438CA50" w:rsidR="00551D0A" w:rsidRDefault="00BD375A" w:rsidP="000F7661">
            <w:pPr>
              <w:pStyle w:val="ListParagraph"/>
              <w:numPr>
                <w:ilvl w:val="2"/>
                <w:numId w:val="39"/>
              </w:numPr>
            </w:pPr>
            <w:r>
              <w:t xml:space="preserve">Housemate selects to view that housemate’s </w:t>
            </w:r>
            <w:r w:rsidR="00734197">
              <w:t>resources</w:t>
            </w:r>
          </w:p>
          <w:p w14:paraId="1E745AAC" w14:textId="5D8BAC43" w:rsidR="00AC4EE1" w:rsidRDefault="00AC4EE1" w:rsidP="00551D0A">
            <w:pPr>
              <w:pStyle w:val="ListParagraph"/>
              <w:numPr>
                <w:ilvl w:val="2"/>
                <w:numId w:val="39"/>
              </w:numPr>
            </w:pPr>
            <w:r>
              <w:t>A view housemate resources page is displayed.</w:t>
            </w:r>
          </w:p>
          <w:p w14:paraId="11C1CF4A" w14:textId="61720C71" w:rsidR="009C459E" w:rsidRDefault="009C459E" w:rsidP="009C459E">
            <w:pPr>
              <w:pStyle w:val="ListParagraph"/>
            </w:pPr>
          </w:p>
        </w:tc>
      </w:tr>
      <w:tr w:rsidR="00506C4B" w14:paraId="0CCFB786" w14:textId="77777777" w:rsidTr="00E73C65">
        <w:trPr>
          <w:trHeight w:val="340"/>
        </w:trPr>
        <w:tc>
          <w:tcPr>
            <w:tcW w:w="9634" w:type="dxa"/>
            <w:gridSpan w:val="3"/>
            <w:shd w:val="clear" w:color="auto" w:fill="4BACC6" w:themeFill="accent5"/>
            <w:vAlign w:val="center"/>
          </w:tcPr>
          <w:p w14:paraId="74A22E1B" w14:textId="77777777" w:rsidR="00506C4B" w:rsidRDefault="00506C4B" w:rsidP="00506C4B">
            <w:r>
              <w:rPr>
                <w:b/>
                <w:color w:val="FFFFFF" w:themeColor="background1"/>
              </w:rPr>
              <w:t xml:space="preserve">Initial UI </w:t>
            </w:r>
            <w:commentRangeStart w:id="37"/>
            <w:r>
              <w:rPr>
                <w:b/>
                <w:color w:val="FFFFFF" w:themeColor="background1"/>
              </w:rPr>
              <w:t>design</w:t>
            </w:r>
            <w:commentRangeEnd w:id="37"/>
            <w:r>
              <w:rPr>
                <w:rStyle w:val="CommentReference"/>
              </w:rPr>
              <w:commentReference w:id="37"/>
            </w:r>
          </w:p>
        </w:tc>
      </w:tr>
      <w:tr w:rsidR="00506C4B" w14:paraId="47EE0F68" w14:textId="77777777" w:rsidTr="00E73C65">
        <w:trPr>
          <w:trHeight w:val="340"/>
        </w:trPr>
        <w:tc>
          <w:tcPr>
            <w:tcW w:w="9634" w:type="dxa"/>
            <w:gridSpan w:val="3"/>
            <w:shd w:val="clear" w:color="auto" w:fill="auto"/>
            <w:vAlign w:val="center"/>
          </w:tcPr>
          <w:p w14:paraId="17C050F2" w14:textId="6C88DFBD" w:rsidR="00506C4B" w:rsidRDefault="00CD4DC2" w:rsidP="00506C4B">
            <w:r>
              <w:rPr>
                <w:noProof/>
              </w:rPr>
              <w:drawing>
                <wp:inline distT="0" distB="0" distL="0" distR="0" wp14:anchorId="59FC4BAC" wp14:editId="3EEFE29F">
                  <wp:extent cx="4778338" cy="4191000"/>
                  <wp:effectExtent l="0" t="0" r="0" b="0"/>
                  <wp:docPr id="477884058" name="Picture 47788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78338" cy="4191000"/>
                          </a:xfrm>
                          <a:prstGeom prst="rect">
                            <a:avLst/>
                          </a:prstGeom>
                        </pic:spPr>
                      </pic:pic>
                    </a:graphicData>
                  </a:graphic>
                </wp:inline>
              </w:drawing>
            </w:r>
          </w:p>
        </w:tc>
      </w:tr>
      <w:tr w:rsidR="00506C4B" w14:paraId="1A3770B1" w14:textId="77777777" w:rsidTr="00E73C65">
        <w:trPr>
          <w:trHeight w:val="340"/>
        </w:trPr>
        <w:tc>
          <w:tcPr>
            <w:tcW w:w="9634" w:type="dxa"/>
            <w:gridSpan w:val="3"/>
            <w:shd w:val="clear" w:color="auto" w:fill="4BACC6" w:themeFill="accent5"/>
            <w:vAlign w:val="center"/>
          </w:tcPr>
          <w:p w14:paraId="12D1EB2A" w14:textId="77777777" w:rsidR="00506C4B" w:rsidRPr="008467B2" w:rsidRDefault="00506C4B" w:rsidP="00506C4B">
            <w:pPr>
              <w:rPr>
                <w:b/>
                <w:color w:val="FFFFFF" w:themeColor="background1"/>
              </w:rPr>
            </w:pPr>
            <w:r w:rsidRPr="008467B2">
              <w:rPr>
                <w:b/>
                <w:color w:val="FFFFFF" w:themeColor="background1"/>
              </w:rPr>
              <w:lastRenderedPageBreak/>
              <w:t xml:space="preserve">Final </w:t>
            </w:r>
            <w:commentRangeStart w:id="38"/>
            <w:r w:rsidRPr="008467B2">
              <w:rPr>
                <w:b/>
                <w:color w:val="FFFFFF" w:themeColor="background1"/>
              </w:rPr>
              <w:t>UI</w:t>
            </w:r>
            <w:commentRangeEnd w:id="38"/>
            <w:r>
              <w:rPr>
                <w:rStyle w:val="CommentReference"/>
              </w:rPr>
              <w:commentReference w:id="38"/>
            </w:r>
          </w:p>
        </w:tc>
      </w:tr>
      <w:tr w:rsidR="00506C4B" w14:paraId="625B97D2" w14:textId="77777777" w:rsidTr="00E73C65">
        <w:trPr>
          <w:trHeight w:val="340"/>
        </w:trPr>
        <w:tc>
          <w:tcPr>
            <w:tcW w:w="9634" w:type="dxa"/>
            <w:gridSpan w:val="3"/>
            <w:shd w:val="clear" w:color="auto" w:fill="auto"/>
            <w:vAlign w:val="center"/>
          </w:tcPr>
          <w:p w14:paraId="5BEB063F" w14:textId="43A943CA" w:rsidR="00506C4B" w:rsidRDefault="001D7D6B" w:rsidP="00506C4B">
            <w:r>
              <w:rPr>
                <w:noProof/>
              </w:rPr>
              <w:lastRenderedPageBreak/>
              <w:drawing>
                <wp:inline distT="0" distB="0" distL="0" distR="0" wp14:anchorId="37E2A35C" wp14:editId="56119B9C">
                  <wp:extent cx="6188710" cy="42189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6188710" cy="4218940"/>
                          </a:xfrm>
                          <a:prstGeom prst="rect">
                            <a:avLst/>
                          </a:prstGeom>
                        </pic:spPr>
                      </pic:pic>
                    </a:graphicData>
                  </a:graphic>
                </wp:inline>
              </w:drawing>
            </w:r>
            <w:r>
              <w:rPr>
                <w:noProof/>
              </w:rPr>
              <w:lastRenderedPageBreak/>
              <w:drawing>
                <wp:inline distT="0" distB="0" distL="0" distR="0" wp14:anchorId="32C38437" wp14:editId="246F92C1">
                  <wp:extent cx="4978656" cy="4692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4978656" cy="4692891"/>
                          </a:xfrm>
                          <a:prstGeom prst="rect">
                            <a:avLst/>
                          </a:prstGeom>
                        </pic:spPr>
                      </pic:pic>
                    </a:graphicData>
                  </a:graphic>
                </wp:inline>
              </w:drawing>
            </w:r>
            <w:r>
              <w:rPr>
                <w:noProof/>
              </w:rPr>
              <w:lastRenderedPageBreak/>
              <w:drawing>
                <wp:inline distT="0" distB="0" distL="0" distR="0" wp14:anchorId="4F9A6A62" wp14:editId="11D0A520">
                  <wp:extent cx="5715294" cy="4692891"/>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15294" cy="4692891"/>
                          </a:xfrm>
                          <a:prstGeom prst="rect">
                            <a:avLst/>
                          </a:prstGeom>
                        </pic:spPr>
                      </pic:pic>
                    </a:graphicData>
                  </a:graphic>
                </wp:inline>
              </w:drawing>
            </w:r>
          </w:p>
        </w:tc>
      </w:tr>
    </w:tbl>
    <w:p w14:paraId="65B2CCF9" w14:textId="7AF07967" w:rsidR="002B1291" w:rsidRDefault="002B1291" w:rsidP="004A4B16"/>
    <w:p w14:paraId="766E6F42" w14:textId="05AF32B0" w:rsidR="008E0128" w:rsidRDefault="008E0128" w:rsidP="004A4B16"/>
    <w:p w14:paraId="2D383938" w14:textId="60F7E46C" w:rsidR="008E0128" w:rsidRDefault="008E0128" w:rsidP="004A4B16"/>
    <w:p w14:paraId="05EDB352" w14:textId="77777777" w:rsidR="008E0128" w:rsidRDefault="008E0128" w:rsidP="008E0128">
      <w:pPr>
        <w:pStyle w:val="Heading3"/>
      </w:pPr>
      <w:bookmarkStart w:id="39" w:name="_Toc116387824"/>
      <w:r>
        <w:t>Designed by Mpendulo Mthembu</w:t>
      </w:r>
      <w:bookmarkEnd w:id="39"/>
    </w:p>
    <w:p w14:paraId="2102DD3A" w14:textId="77777777" w:rsidR="008E0128" w:rsidRDefault="008E0128" w:rsidP="004A4B16"/>
    <w:tbl>
      <w:tblPr>
        <w:tblStyle w:val="TableGrid"/>
        <w:tblW w:w="0" w:type="auto"/>
        <w:tblLook w:val="04A0" w:firstRow="1" w:lastRow="0" w:firstColumn="1" w:lastColumn="0" w:noHBand="0" w:noVBand="1"/>
      </w:tblPr>
      <w:tblGrid>
        <w:gridCol w:w="2395"/>
        <w:gridCol w:w="1920"/>
        <w:gridCol w:w="5421"/>
      </w:tblGrid>
      <w:tr w:rsidR="000B4437" w:rsidRPr="003E4BDF" w14:paraId="0E28550F" w14:textId="77777777" w:rsidTr="00E73C65">
        <w:trPr>
          <w:trHeight w:val="340"/>
        </w:trPr>
        <w:tc>
          <w:tcPr>
            <w:tcW w:w="2152" w:type="dxa"/>
            <w:shd w:val="clear" w:color="auto" w:fill="4BACC6" w:themeFill="accent5"/>
            <w:vAlign w:val="center"/>
          </w:tcPr>
          <w:p w14:paraId="5488D649" w14:textId="77777777" w:rsidR="000B4437" w:rsidRPr="003E4BDF" w:rsidRDefault="000B4437" w:rsidP="00E73C65">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2091A309" w14:textId="77777777" w:rsidR="000B4437" w:rsidRPr="003E4BDF" w:rsidRDefault="000B4437" w:rsidP="00E73C65">
            <w:pPr>
              <w:rPr>
                <w:b/>
                <w:color w:val="FFFFFF" w:themeColor="background1"/>
              </w:rPr>
            </w:pPr>
            <w:r w:rsidRPr="003E4BDF">
              <w:rPr>
                <w:b/>
                <w:color w:val="FFFFFF" w:themeColor="background1"/>
              </w:rPr>
              <w:t xml:space="preserve">Use Case Name </w:t>
            </w:r>
          </w:p>
        </w:tc>
      </w:tr>
      <w:tr w:rsidR="00477CBB" w14:paraId="562D252B" w14:textId="77777777" w:rsidTr="00E73C65">
        <w:trPr>
          <w:trHeight w:val="340"/>
        </w:trPr>
        <w:tc>
          <w:tcPr>
            <w:tcW w:w="2152" w:type="dxa"/>
            <w:vAlign w:val="center"/>
          </w:tcPr>
          <w:p w14:paraId="3C53CA2F" w14:textId="0AEADD4F" w:rsidR="00477CBB" w:rsidRDefault="00D231DD" w:rsidP="00477CBB">
            <w:r w:rsidRPr="008F1E3B">
              <w:t>B0800</w:t>
            </w:r>
          </w:p>
        </w:tc>
        <w:tc>
          <w:tcPr>
            <w:tcW w:w="7482" w:type="dxa"/>
            <w:gridSpan w:val="2"/>
            <w:vAlign w:val="center"/>
          </w:tcPr>
          <w:p w14:paraId="75804D94" w14:textId="1DCADE7C" w:rsidR="00477CBB" w:rsidRDefault="00477CBB" w:rsidP="00477CBB">
            <w:r w:rsidRPr="00EB3E09">
              <w:t>View Resources</w:t>
            </w:r>
          </w:p>
        </w:tc>
      </w:tr>
      <w:tr w:rsidR="00477CBB" w:rsidRPr="003E4BDF" w14:paraId="2907A378" w14:textId="77777777" w:rsidTr="00E73C65">
        <w:trPr>
          <w:trHeight w:val="340"/>
        </w:trPr>
        <w:tc>
          <w:tcPr>
            <w:tcW w:w="4144" w:type="dxa"/>
            <w:gridSpan w:val="2"/>
            <w:shd w:val="clear" w:color="auto" w:fill="4BACC6" w:themeFill="accent5"/>
            <w:vAlign w:val="center"/>
          </w:tcPr>
          <w:p w14:paraId="1CF7CCF2" w14:textId="77777777" w:rsidR="00477CBB" w:rsidRPr="003E4BDF" w:rsidRDefault="00477CBB" w:rsidP="00477CBB">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697E3016" w14:textId="77777777" w:rsidR="00477CBB" w:rsidRPr="003E4BDF" w:rsidRDefault="00477CBB" w:rsidP="00477CBB">
            <w:pPr>
              <w:rPr>
                <w:b/>
                <w:color w:val="FFFFFF" w:themeColor="background1"/>
              </w:rPr>
            </w:pPr>
            <w:r w:rsidRPr="003E4BDF">
              <w:rPr>
                <w:b/>
                <w:color w:val="FFFFFF" w:themeColor="background1"/>
              </w:rPr>
              <w:t>Other participating Actors</w:t>
            </w:r>
          </w:p>
        </w:tc>
      </w:tr>
      <w:tr w:rsidR="008C5C6A" w14:paraId="633195A9" w14:textId="77777777" w:rsidTr="00E73C65">
        <w:trPr>
          <w:trHeight w:val="340"/>
        </w:trPr>
        <w:tc>
          <w:tcPr>
            <w:tcW w:w="4144" w:type="dxa"/>
            <w:gridSpan w:val="2"/>
            <w:vAlign w:val="center"/>
          </w:tcPr>
          <w:p w14:paraId="25170684" w14:textId="72846B5F" w:rsidR="008C5C6A" w:rsidRDefault="008C5C6A" w:rsidP="008C5C6A">
            <w:r>
              <w:t>Housemate (Leader)</w:t>
            </w:r>
          </w:p>
        </w:tc>
        <w:tc>
          <w:tcPr>
            <w:tcW w:w="5490" w:type="dxa"/>
            <w:vAlign w:val="center"/>
          </w:tcPr>
          <w:p w14:paraId="7F61BA36" w14:textId="597ABA46" w:rsidR="008C5C6A" w:rsidRDefault="008C5C6A" w:rsidP="008C5C6A">
            <w:r>
              <w:t>Housemate (</w:t>
            </w:r>
            <w:r w:rsidR="00515332">
              <w:t>Non-</w:t>
            </w:r>
            <w:r>
              <w:t>Leader)</w:t>
            </w:r>
          </w:p>
        </w:tc>
      </w:tr>
      <w:tr w:rsidR="00E70797" w14:paraId="484429F1" w14:textId="77777777" w:rsidTr="00E73C65">
        <w:trPr>
          <w:trHeight w:val="340"/>
        </w:trPr>
        <w:tc>
          <w:tcPr>
            <w:tcW w:w="2152" w:type="dxa"/>
            <w:shd w:val="clear" w:color="auto" w:fill="4BACC6" w:themeFill="accent5"/>
            <w:vAlign w:val="center"/>
          </w:tcPr>
          <w:p w14:paraId="004771E7" w14:textId="77777777" w:rsidR="00E70797" w:rsidRPr="003E4BDF" w:rsidRDefault="00E70797" w:rsidP="00E70797">
            <w:pPr>
              <w:rPr>
                <w:b/>
                <w:color w:val="FFFFFF" w:themeColor="background1"/>
              </w:rPr>
            </w:pPr>
            <w:r w:rsidRPr="003E4BDF">
              <w:rPr>
                <w:b/>
                <w:color w:val="FFFFFF" w:themeColor="background1"/>
              </w:rPr>
              <w:t>Description</w:t>
            </w:r>
          </w:p>
        </w:tc>
        <w:tc>
          <w:tcPr>
            <w:tcW w:w="7482" w:type="dxa"/>
            <w:gridSpan w:val="2"/>
            <w:vAlign w:val="center"/>
          </w:tcPr>
          <w:p w14:paraId="4FE967E9" w14:textId="69F0CF9B" w:rsidR="00E70797" w:rsidRDefault="00E70797" w:rsidP="00E70797">
            <w:r>
              <w:t>A housemate can view resource and has the option to view related details such as chores associated with that resource and housemate who bought that resource using B0700 and A0700 respectively.</w:t>
            </w:r>
          </w:p>
        </w:tc>
      </w:tr>
      <w:tr w:rsidR="004577EA" w14:paraId="388F451A" w14:textId="77777777" w:rsidTr="00E73C65">
        <w:trPr>
          <w:trHeight w:val="340"/>
        </w:trPr>
        <w:tc>
          <w:tcPr>
            <w:tcW w:w="2152" w:type="dxa"/>
            <w:shd w:val="clear" w:color="auto" w:fill="4BACC6" w:themeFill="accent5"/>
            <w:vAlign w:val="center"/>
          </w:tcPr>
          <w:p w14:paraId="7A09D1AC" w14:textId="77777777" w:rsidR="004577EA" w:rsidRPr="003E4BDF" w:rsidRDefault="004577EA" w:rsidP="004577EA">
            <w:pPr>
              <w:rPr>
                <w:b/>
                <w:color w:val="FFFFFF" w:themeColor="background1"/>
              </w:rPr>
            </w:pPr>
            <w:r w:rsidRPr="003E4BDF">
              <w:rPr>
                <w:b/>
                <w:color w:val="FFFFFF" w:themeColor="background1"/>
              </w:rPr>
              <w:t>Pre-Conditions</w:t>
            </w:r>
          </w:p>
        </w:tc>
        <w:tc>
          <w:tcPr>
            <w:tcW w:w="7482" w:type="dxa"/>
            <w:gridSpan w:val="2"/>
            <w:vAlign w:val="center"/>
          </w:tcPr>
          <w:p w14:paraId="65BDAC7E" w14:textId="0E4ADB22" w:rsidR="004577EA" w:rsidRDefault="004577EA" w:rsidP="004577EA">
            <w:r>
              <w:t>A connection must already have been made to a particular house.</w:t>
            </w:r>
          </w:p>
        </w:tc>
      </w:tr>
      <w:tr w:rsidR="00C85A2D" w14:paraId="587B5E3D" w14:textId="77777777" w:rsidTr="00E73C65">
        <w:trPr>
          <w:trHeight w:val="340"/>
        </w:trPr>
        <w:tc>
          <w:tcPr>
            <w:tcW w:w="2152" w:type="dxa"/>
            <w:shd w:val="clear" w:color="auto" w:fill="4BACC6" w:themeFill="accent5"/>
            <w:vAlign w:val="center"/>
          </w:tcPr>
          <w:p w14:paraId="6B5ABC6D" w14:textId="77777777" w:rsidR="00C85A2D" w:rsidRPr="003E4BDF" w:rsidRDefault="00C85A2D" w:rsidP="00C85A2D">
            <w:pPr>
              <w:rPr>
                <w:b/>
                <w:color w:val="FFFFFF" w:themeColor="background1"/>
              </w:rPr>
            </w:pPr>
            <w:r w:rsidRPr="003E4BDF">
              <w:rPr>
                <w:b/>
                <w:color w:val="FFFFFF" w:themeColor="background1"/>
              </w:rPr>
              <w:t>Triggers</w:t>
            </w:r>
          </w:p>
        </w:tc>
        <w:tc>
          <w:tcPr>
            <w:tcW w:w="7482" w:type="dxa"/>
            <w:gridSpan w:val="2"/>
            <w:vAlign w:val="center"/>
          </w:tcPr>
          <w:p w14:paraId="12FB9477" w14:textId="5D8FDFAE" w:rsidR="00C85A2D" w:rsidRDefault="00C85A2D" w:rsidP="00C85A2D">
            <w:r>
              <w:t>A housemate selects to view resources.</w:t>
            </w:r>
          </w:p>
        </w:tc>
      </w:tr>
      <w:tr w:rsidR="006772B6" w14:paraId="1D737296" w14:textId="77777777" w:rsidTr="00E73C65">
        <w:trPr>
          <w:trHeight w:val="340"/>
        </w:trPr>
        <w:tc>
          <w:tcPr>
            <w:tcW w:w="2152" w:type="dxa"/>
            <w:shd w:val="clear" w:color="auto" w:fill="4BACC6" w:themeFill="accent5"/>
            <w:vAlign w:val="center"/>
          </w:tcPr>
          <w:p w14:paraId="0FDB2F2B" w14:textId="77777777" w:rsidR="006772B6" w:rsidRPr="003E4BDF" w:rsidRDefault="006772B6" w:rsidP="006772B6">
            <w:pPr>
              <w:rPr>
                <w:b/>
                <w:color w:val="FFFFFF" w:themeColor="background1"/>
              </w:rPr>
            </w:pPr>
            <w:r w:rsidRPr="003E4BDF">
              <w:rPr>
                <w:b/>
                <w:color w:val="FFFFFF" w:themeColor="background1"/>
              </w:rPr>
              <w:t>Post-Conditions</w:t>
            </w:r>
          </w:p>
        </w:tc>
        <w:tc>
          <w:tcPr>
            <w:tcW w:w="7482" w:type="dxa"/>
            <w:gridSpan w:val="2"/>
            <w:vAlign w:val="center"/>
          </w:tcPr>
          <w:p w14:paraId="66AD3266" w14:textId="53358545" w:rsidR="006772B6" w:rsidRDefault="006772B6" w:rsidP="006772B6">
            <w:r>
              <w:t xml:space="preserve">A </w:t>
            </w:r>
            <w:r w:rsidR="00742A5E">
              <w:t>table</w:t>
            </w:r>
            <w:r>
              <w:t xml:space="preserve"> of resources and the option to view related detail is displayed.</w:t>
            </w:r>
          </w:p>
        </w:tc>
      </w:tr>
      <w:tr w:rsidR="0030720A" w14:paraId="15313A11" w14:textId="77777777" w:rsidTr="00E73C65">
        <w:trPr>
          <w:trHeight w:val="340"/>
        </w:trPr>
        <w:tc>
          <w:tcPr>
            <w:tcW w:w="2152" w:type="dxa"/>
            <w:shd w:val="clear" w:color="auto" w:fill="4BACC6" w:themeFill="accent5"/>
            <w:vAlign w:val="center"/>
          </w:tcPr>
          <w:p w14:paraId="70FF9DCF" w14:textId="77777777" w:rsidR="0030720A" w:rsidRPr="003E4BDF" w:rsidRDefault="0030720A" w:rsidP="0030720A">
            <w:pPr>
              <w:rPr>
                <w:b/>
                <w:color w:val="FFFFFF" w:themeColor="background1"/>
              </w:rPr>
            </w:pPr>
            <w:r w:rsidRPr="003E4BDF">
              <w:rPr>
                <w:b/>
                <w:color w:val="FFFFFF" w:themeColor="background1"/>
              </w:rPr>
              <w:t>Basic Flow of Events</w:t>
            </w:r>
          </w:p>
        </w:tc>
        <w:tc>
          <w:tcPr>
            <w:tcW w:w="7482" w:type="dxa"/>
            <w:gridSpan w:val="2"/>
            <w:vAlign w:val="center"/>
          </w:tcPr>
          <w:p w14:paraId="19560CAE" w14:textId="05D60AFF" w:rsidR="0030720A" w:rsidRDefault="0030720A" w:rsidP="0030720A">
            <w:pPr>
              <w:pStyle w:val="ListParagraph"/>
              <w:numPr>
                <w:ilvl w:val="0"/>
                <w:numId w:val="37"/>
              </w:numPr>
            </w:pPr>
            <w:r>
              <w:t>A view resources page is displayed.</w:t>
            </w:r>
          </w:p>
        </w:tc>
      </w:tr>
      <w:tr w:rsidR="0090054B" w14:paraId="7F4E284C" w14:textId="77777777" w:rsidTr="00E73C65">
        <w:trPr>
          <w:trHeight w:val="340"/>
        </w:trPr>
        <w:tc>
          <w:tcPr>
            <w:tcW w:w="2152" w:type="dxa"/>
            <w:shd w:val="clear" w:color="auto" w:fill="4BACC6" w:themeFill="accent5"/>
            <w:vAlign w:val="center"/>
          </w:tcPr>
          <w:p w14:paraId="1C8D6343" w14:textId="77777777" w:rsidR="0090054B" w:rsidRPr="003E4BDF" w:rsidRDefault="0090054B" w:rsidP="0090054B">
            <w:pPr>
              <w:rPr>
                <w:b/>
                <w:color w:val="FFFFFF" w:themeColor="background1"/>
              </w:rPr>
            </w:pPr>
            <w:r>
              <w:rPr>
                <w:b/>
                <w:color w:val="FFFFFF" w:themeColor="background1"/>
              </w:rPr>
              <w:t>Alternate Flow of events</w:t>
            </w:r>
          </w:p>
        </w:tc>
        <w:tc>
          <w:tcPr>
            <w:tcW w:w="7482" w:type="dxa"/>
            <w:gridSpan w:val="2"/>
            <w:vAlign w:val="center"/>
          </w:tcPr>
          <w:p w14:paraId="41E2C517" w14:textId="26F086A7" w:rsidR="00780BE8" w:rsidRDefault="00780BE8" w:rsidP="00780BE8">
            <w:r>
              <w:t>View resources:</w:t>
            </w:r>
          </w:p>
          <w:p w14:paraId="0E7D90E1" w14:textId="74BBAB4C" w:rsidR="007C2CFA" w:rsidRDefault="007C2CFA" w:rsidP="00FD400C">
            <w:pPr>
              <w:pStyle w:val="ListParagraph"/>
              <w:numPr>
                <w:ilvl w:val="1"/>
                <w:numId w:val="37"/>
              </w:numPr>
            </w:pPr>
            <w:r>
              <w:t xml:space="preserve">Housemates selects a </w:t>
            </w:r>
            <w:r w:rsidR="004E5103">
              <w:t>resource</w:t>
            </w:r>
            <w:r>
              <w:t xml:space="preserve"> from table</w:t>
            </w:r>
          </w:p>
          <w:p w14:paraId="143C9F65" w14:textId="77777777" w:rsidR="00FD400C" w:rsidRDefault="00FD400C" w:rsidP="00FD400C">
            <w:pPr>
              <w:ind w:left="360"/>
            </w:pPr>
          </w:p>
          <w:p w14:paraId="022BBFF0" w14:textId="090AF47C" w:rsidR="007C2CFA" w:rsidRDefault="0018102F" w:rsidP="007C2CFA">
            <w:r>
              <w:t>View resource’s chores:</w:t>
            </w:r>
          </w:p>
          <w:p w14:paraId="636F1681" w14:textId="0BFBD9F0" w:rsidR="007C2CFA" w:rsidRDefault="007C2CFA" w:rsidP="00B12247">
            <w:pPr>
              <w:pStyle w:val="ListParagraph"/>
              <w:numPr>
                <w:ilvl w:val="2"/>
                <w:numId w:val="37"/>
              </w:numPr>
            </w:pPr>
            <w:r>
              <w:t xml:space="preserve">Housemate selects to view that </w:t>
            </w:r>
            <w:r w:rsidR="00C40F11">
              <w:t>chores that use that resource</w:t>
            </w:r>
          </w:p>
          <w:p w14:paraId="37BF352C" w14:textId="0D10AC98" w:rsidR="007C2CFA" w:rsidRDefault="007C2CFA" w:rsidP="00B12247">
            <w:pPr>
              <w:pStyle w:val="ListParagraph"/>
              <w:numPr>
                <w:ilvl w:val="2"/>
                <w:numId w:val="37"/>
              </w:numPr>
            </w:pPr>
            <w:r>
              <w:lastRenderedPageBreak/>
              <w:t xml:space="preserve">A view </w:t>
            </w:r>
            <w:r w:rsidR="00A83388">
              <w:t>resource</w:t>
            </w:r>
            <w:r>
              <w:t xml:space="preserve"> chores page is displayed.</w:t>
            </w:r>
          </w:p>
          <w:p w14:paraId="3D67AF74" w14:textId="50213D74" w:rsidR="007C2CFA" w:rsidRDefault="007C2CFA" w:rsidP="007C2CFA">
            <w:pPr>
              <w:pStyle w:val="ListParagraph"/>
              <w:ind w:left="1080"/>
            </w:pPr>
          </w:p>
          <w:p w14:paraId="263F6E6C" w14:textId="3A2CDCB5" w:rsidR="00F376B2" w:rsidRDefault="00F376B2" w:rsidP="00F376B2">
            <w:r>
              <w:t>View resource’s housemate:</w:t>
            </w:r>
          </w:p>
          <w:p w14:paraId="43521E76" w14:textId="3EF7F0C8" w:rsidR="007C2CFA" w:rsidRDefault="007C2CFA" w:rsidP="004C1438">
            <w:pPr>
              <w:pStyle w:val="ListParagraph"/>
              <w:numPr>
                <w:ilvl w:val="2"/>
                <w:numId w:val="40"/>
              </w:numPr>
            </w:pPr>
            <w:r>
              <w:t xml:space="preserve">Housemate selects to view </w:t>
            </w:r>
            <w:r w:rsidR="0004680A">
              <w:t>housemate who bought that resource</w:t>
            </w:r>
            <w:r w:rsidR="00A728F0">
              <w:t>.</w:t>
            </w:r>
          </w:p>
          <w:p w14:paraId="40677899" w14:textId="59B58790" w:rsidR="007C2CFA" w:rsidRDefault="007C2CFA" w:rsidP="00BF7C59">
            <w:pPr>
              <w:pStyle w:val="ListParagraph"/>
              <w:numPr>
                <w:ilvl w:val="2"/>
                <w:numId w:val="40"/>
              </w:numPr>
            </w:pPr>
            <w:r>
              <w:t>A view resource</w:t>
            </w:r>
            <w:r w:rsidR="00D00202">
              <w:t xml:space="preserve"> housemate</w:t>
            </w:r>
            <w:r>
              <w:t xml:space="preserve"> page is displayed.</w:t>
            </w:r>
          </w:p>
          <w:p w14:paraId="7725C6F2" w14:textId="77777777" w:rsidR="0090054B" w:rsidRDefault="0090054B" w:rsidP="0090054B"/>
        </w:tc>
      </w:tr>
      <w:tr w:rsidR="0090054B" w14:paraId="1193DCD4" w14:textId="77777777" w:rsidTr="00E73C65">
        <w:trPr>
          <w:trHeight w:val="340"/>
        </w:trPr>
        <w:tc>
          <w:tcPr>
            <w:tcW w:w="9634" w:type="dxa"/>
            <w:gridSpan w:val="3"/>
            <w:shd w:val="clear" w:color="auto" w:fill="4BACC6" w:themeFill="accent5"/>
            <w:vAlign w:val="center"/>
          </w:tcPr>
          <w:p w14:paraId="746CEB82" w14:textId="77777777" w:rsidR="0090054B" w:rsidRDefault="0090054B" w:rsidP="0090054B">
            <w:r>
              <w:rPr>
                <w:b/>
                <w:color w:val="FFFFFF" w:themeColor="background1"/>
              </w:rPr>
              <w:lastRenderedPageBreak/>
              <w:t xml:space="preserve">Initial UI </w:t>
            </w:r>
            <w:commentRangeStart w:id="40"/>
            <w:r>
              <w:rPr>
                <w:b/>
                <w:color w:val="FFFFFF" w:themeColor="background1"/>
              </w:rPr>
              <w:t>design</w:t>
            </w:r>
            <w:commentRangeEnd w:id="40"/>
            <w:r>
              <w:rPr>
                <w:rStyle w:val="CommentReference"/>
              </w:rPr>
              <w:commentReference w:id="40"/>
            </w:r>
          </w:p>
        </w:tc>
      </w:tr>
      <w:tr w:rsidR="0090054B" w14:paraId="32105F9D" w14:textId="77777777" w:rsidTr="00E73C65">
        <w:trPr>
          <w:trHeight w:val="340"/>
        </w:trPr>
        <w:tc>
          <w:tcPr>
            <w:tcW w:w="9634" w:type="dxa"/>
            <w:gridSpan w:val="3"/>
            <w:shd w:val="clear" w:color="auto" w:fill="auto"/>
            <w:vAlign w:val="center"/>
          </w:tcPr>
          <w:p w14:paraId="708B7B91" w14:textId="27B90AD1" w:rsidR="0090054B" w:rsidRDefault="00845906" w:rsidP="0090054B">
            <w:r>
              <w:rPr>
                <w:noProof/>
              </w:rPr>
              <w:drawing>
                <wp:inline distT="0" distB="0" distL="0" distR="0" wp14:anchorId="00E0BFFB" wp14:editId="4931C1AC">
                  <wp:extent cx="4864608" cy="3800475"/>
                  <wp:effectExtent l="0" t="0" r="0" b="0"/>
                  <wp:docPr id="2133665604" name="Picture 213366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64608" cy="3800475"/>
                          </a:xfrm>
                          <a:prstGeom prst="rect">
                            <a:avLst/>
                          </a:prstGeom>
                        </pic:spPr>
                      </pic:pic>
                    </a:graphicData>
                  </a:graphic>
                </wp:inline>
              </w:drawing>
            </w:r>
          </w:p>
        </w:tc>
      </w:tr>
      <w:tr w:rsidR="0090054B" w14:paraId="2318E042" w14:textId="77777777" w:rsidTr="00E73C65">
        <w:trPr>
          <w:trHeight w:val="340"/>
        </w:trPr>
        <w:tc>
          <w:tcPr>
            <w:tcW w:w="9634" w:type="dxa"/>
            <w:gridSpan w:val="3"/>
            <w:shd w:val="clear" w:color="auto" w:fill="4BACC6" w:themeFill="accent5"/>
            <w:vAlign w:val="center"/>
          </w:tcPr>
          <w:p w14:paraId="3930E047" w14:textId="77777777" w:rsidR="0090054B" w:rsidRPr="008467B2" w:rsidRDefault="0090054B" w:rsidP="0090054B">
            <w:pPr>
              <w:rPr>
                <w:b/>
                <w:color w:val="FFFFFF" w:themeColor="background1"/>
              </w:rPr>
            </w:pPr>
            <w:r w:rsidRPr="008467B2">
              <w:rPr>
                <w:b/>
                <w:color w:val="FFFFFF" w:themeColor="background1"/>
              </w:rPr>
              <w:t xml:space="preserve">Final </w:t>
            </w:r>
            <w:commentRangeStart w:id="41"/>
            <w:r w:rsidRPr="008467B2">
              <w:rPr>
                <w:b/>
                <w:color w:val="FFFFFF" w:themeColor="background1"/>
              </w:rPr>
              <w:t>UI</w:t>
            </w:r>
            <w:commentRangeEnd w:id="41"/>
            <w:r>
              <w:rPr>
                <w:rStyle w:val="CommentReference"/>
              </w:rPr>
              <w:commentReference w:id="41"/>
            </w:r>
          </w:p>
        </w:tc>
      </w:tr>
      <w:tr w:rsidR="0090054B" w14:paraId="5979A53E" w14:textId="77777777" w:rsidTr="00E73C65">
        <w:trPr>
          <w:trHeight w:val="340"/>
        </w:trPr>
        <w:tc>
          <w:tcPr>
            <w:tcW w:w="9634" w:type="dxa"/>
            <w:gridSpan w:val="3"/>
            <w:shd w:val="clear" w:color="auto" w:fill="auto"/>
            <w:vAlign w:val="center"/>
          </w:tcPr>
          <w:p w14:paraId="0C5FFD00" w14:textId="7CEAAD73" w:rsidR="0090054B" w:rsidRDefault="00971654" w:rsidP="0090054B">
            <w:r>
              <w:rPr>
                <w:noProof/>
              </w:rPr>
              <w:lastRenderedPageBreak/>
              <w:drawing>
                <wp:inline distT="0" distB="0" distL="0" distR="0" wp14:anchorId="4D887F85" wp14:editId="0890E577">
                  <wp:extent cx="5715294" cy="46928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715294" cy="4692891"/>
                          </a:xfrm>
                          <a:prstGeom prst="rect">
                            <a:avLst/>
                          </a:prstGeom>
                        </pic:spPr>
                      </pic:pic>
                    </a:graphicData>
                  </a:graphic>
                </wp:inline>
              </w:drawing>
            </w:r>
            <w:r>
              <w:rPr>
                <w:noProof/>
              </w:rPr>
              <w:lastRenderedPageBreak/>
              <w:drawing>
                <wp:inline distT="0" distB="0" distL="0" distR="0" wp14:anchorId="520D0D1D" wp14:editId="59BCE095">
                  <wp:extent cx="4978656" cy="46928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4978656" cy="4692891"/>
                          </a:xfrm>
                          <a:prstGeom prst="rect">
                            <a:avLst/>
                          </a:prstGeom>
                        </pic:spPr>
                      </pic:pic>
                    </a:graphicData>
                  </a:graphic>
                </wp:inline>
              </w:drawing>
            </w:r>
            <w:r w:rsidR="007823DA">
              <w:rPr>
                <w:noProof/>
              </w:rPr>
              <w:lastRenderedPageBreak/>
              <w:drawing>
                <wp:inline distT="0" distB="0" distL="0" distR="0" wp14:anchorId="7C516F00" wp14:editId="50EA433A">
                  <wp:extent cx="6188710" cy="42189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6188710" cy="4218940"/>
                          </a:xfrm>
                          <a:prstGeom prst="rect">
                            <a:avLst/>
                          </a:prstGeom>
                        </pic:spPr>
                      </pic:pic>
                    </a:graphicData>
                  </a:graphic>
                </wp:inline>
              </w:drawing>
            </w:r>
          </w:p>
        </w:tc>
      </w:tr>
    </w:tbl>
    <w:p w14:paraId="41F7A52F" w14:textId="77777777" w:rsidR="000B4437" w:rsidRDefault="000B4437" w:rsidP="004A4B16"/>
    <w:p w14:paraId="45713988" w14:textId="77777777" w:rsidR="007935CC" w:rsidRDefault="007935CC" w:rsidP="004A4B16"/>
    <w:p w14:paraId="0F4B2F7F" w14:textId="77777777" w:rsidR="007935CC" w:rsidRPr="004A4B16" w:rsidRDefault="007935CC" w:rsidP="004A4B16"/>
    <w:p w14:paraId="2204B184" w14:textId="77777777" w:rsidR="0063765E" w:rsidRDefault="00507C70">
      <w:pPr>
        <w:rPr>
          <w:rFonts w:cs="Arial"/>
          <w:b/>
          <w:bCs/>
          <w:sz w:val="22"/>
          <w:szCs w:val="26"/>
        </w:rPr>
      </w:pPr>
      <w:r>
        <w:br w:type="page"/>
      </w:r>
    </w:p>
    <w:p w14:paraId="45C3E00B" w14:textId="5FF5693A" w:rsidR="004C4A05" w:rsidRDefault="00E11926" w:rsidP="008A1DE4">
      <w:pPr>
        <w:pStyle w:val="Heading1"/>
        <w:pBdr>
          <w:bottom w:val="single" w:sz="4" w:space="1" w:color="auto"/>
        </w:pBdr>
      </w:pPr>
      <w:bookmarkStart w:id="42" w:name="_Toc116387825"/>
      <w:bookmarkEnd w:id="4"/>
      <w:r>
        <w:lastRenderedPageBreak/>
        <w:t>DATA REQUIREMENTS</w:t>
      </w:r>
      <w:bookmarkEnd w:id="42"/>
    </w:p>
    <w:p w14:paraId="3FE949EA" w14:textId="7C3DA0C9" w:rsidR="00A64F09" w:rsidRDefault="008A1DE4" w:rsidP="00EB7898">
      <w:pPr>
        <w:pStyle w:val="Heading2"/>
      </w:pPr>
      <w:bookmarkStart w:id="43" w:name="_Toc116387826"/>
      <w:r>
        <w:t xml:space="preserve">Implementation </w:t>
      </w:r>
      <w:r w:rsidR="001437E4">
        <w:t xml:space="preserve">Ready </w:t>
      </w:r>
      <w:r>
        <w:t xml:space="preserve">Class </w:t>
      </w:r>
      <w:commentRangeStart w:id="44"/>
      <w:r>
        <w:t>Diagram</w:t>
      </w:r>
      <w:commentRangeEnd w:id="44"/>
      <w:r w:rsidR="003E5056">
        <w:rPr>
          <w:rStyle w:val="CommentReference"/>
          <w:rFonts w:cs="Times New Roman"/>
          <w:b w:val="0"/>
          <w:bCs w:val="0"/>
          <w:iCs w:val="0"/>
        </w:rPr>
        <w:commentReference w:id="44"/>
      </w:r>
      <w:bookmarkEnd w:id="43"/>
    </w:p>
    <w:p w14:paraId="5122636E" w14:textId="60E3023F" w:rsidR="003E5056" w:rsidRDefault="00141FAC" w:rsidP="003E5056">
      <w:pPr>
        <w:rPr>
          <w:rFonts w:cs="Arial"/>
          <w:szCs w:val="22"/>
        </w:rPr>
      </w:pPr>
      <w:r>
        <w:rPr>
          <w:rFonts w:cs="Arial"/>
          <w:noProof/>
          <w:szCs w:val="22"/>
        </w:rPr>
        <w:drawing>
          <wp:inline distT="0" distB="0" distL="0" distR="0" wp14:anchorId="7FDA1954" wp14:editId="39CE3075">
            <wp:extent cx="6188710" cy="3878580"/>
            <wp:effectExtent l="0" t="0" r="2540" b="762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88710" cy="3878580"/>
                    </a:xfrm>
                    <a:prstGeom prst="rect">
                      <a:avLst/>
                    </a:prstGeom>
                  </pic:spPr>
                </pic:pic>
              </a:graphicData>
            </a:graphic>
          </wp:inline>
        </w:drawing>
      </w:r>
    </w:p>
    <w:p w14:paraId="76295CEB" w14:textId="77777777" w:rsidR="00E73EA6" w:rsidRDefault="00E73EA6"/>
    <w:p w14:paraId="1475CFE9" w14:textId="77777777" w:rsidR="00E73EA6" w:rsidRDefault="00E73EA6"/>
    <w:p w14:paraId="0BFE5794" w14:textId="77777777" w:rsidR="00E73EA6" w:rsidRDefault="00E73EA6"/>
    <w:p w14:paraId="3EE6FEC1" w14:textId="77777777" w:rsidR="00E73EA6" w:rsidRDefault="00E73EA6"/>
    <w:p w14:paraId="634E327B" w14:textId="377281B6" w:rsidR="00BC5437" w:rsidRDefault="00BC5437">
      <w:r>
        <w:br w:type="page"/>
      </w:r>
    </w:p>
    <w:p w14:paraId="7EF2D86A" w14:textId="61F7CCB7" w:rsidR="003E5056" w:rsidRDefault="003E5056" w:rsidP="003E5056">
      <w:pPr>
        <w:pStyle w:val="Heading2"/>
      </w:pPr>
      <w:bookmarkStart w:id="45" w:name="_Toc67755743"/>
      <w:bookmarkStart w:id="46" w:name="_Toc116387827"/>
      <w:bookmarkEnd w:id="45"/>
      <w:r>
        <w:lastRenderedPageBreak/>
        <w:t>Implemented database structure</w:t>
      </w:r>
      <w:bookmarkEnd w:id="46"/>
    </w:p>
    <w:p w14:paraId="79E3BFE0" w14:textId="70D3FBD1" w:rsidR="003E5056" w:rsidRDefault="003E5056" w:rsidP="003E5056">
      <w:pPr>
        <w:jc w:val="both"/>
      </w:pPr>
      <w:r>
        <w:t xml:space="preserve">We have used </w:t>
      </w:r>
      <w:r w:rsidR="000B75AB">
        <w:rPr>
          <w:b/>
          <w:i/>
        </w:rPr>
        <w:t xml:space="preserve">MS SQL </w:t>
      </w:r>
      <w:r>
        <w:t xml:space="preserve">to create our database in.  The name of the database for our project is </w:t>
      </w:r>
      <w:r w:rsidR="00B87FDD">
        <w:rPr>
          <w:b/>
          <w:i/>
        </w:rPr>
        <w:t>HMS</w:t>
      </w:r>
      <w:r w:rsidR="00ED05F1">
        <w:rPr>
          <w:b/>
          <w:i/>
        </w:rPr>
        <w:t>4</w:t>
      </w:r>
    </w:p>
    <w:p w14:paraId="59CD4F9B" w14:textId="77777777" w:rsidR="001F1864" w:rsidRPr="003E5056" w:rsidRDefault="001F1864" w:rsidP="003E5056">
      <w:pPr>
        <w:jc w:val="both"/>
      </w:pPr>
    </w:p>
    <w:p w14:paraId="63AFD274" w14:textId="77777777" w:rsidR="00EC331F" w:rsidRDefault="00EC331F">
      <w:pPr>
        <w:rPr>
          <w:rFonts w:cs="Arial"/>
          <w:noProof/>
          <w:szCs w:val="22"/>
        </w:rPr>
      </w:pPr>
      <w:r>
        <w:rPr>
          <w:rFonts w:cs="Arial"/>
          <w:noProof/>
          <w:szCs w:val="22"/>
        </w:rPr>
        <w:drawing>
          <wp:inline distT="0" distB="0" distL="0" distR="0" wp14:anchorId="6600F786" wp14:editId="1AF97C1E">
            <wp:extent cx="2768742" cy="130816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a:extLst>
                        <a:ext uri="{28A0092B-C50C-407E-A947-70E740481C1C}">
                          <a14:useLocalDpi xmlns:a14="http://schemas.microsoft.com/office/drawing/2010/main" val="0"/>
                        </a:ext>
                      </a:extLst>
                    </a:blip>
                    <a:stretch>
                      <a:fillRect/>
                    </a:stretch>
                  </pic:blipFill>
                  <pic:spPr>
                    <a:xfrm>
                      <a:off x="0" y="0"/>
                      <a:ext cx="2768742" cy="1308167"/>
                    </a:xfrm>
                    <a:prstGeom prst="rect">
                      <a:avLst/>
                    </a:prstGeom>
                  </pic:spPr>
                </pic:pic>
              </a:graphicData>
            </a:graphic>
          </wp:inline>
        </w:drawing>
      </w:r>
    </w:p>
    <w:p w14:paraId="36F99255" w14:textId="77777777" w:rsidR="00EC331F" w:rsidRDefault="00EC331F">
      <w:pPr>
        <w:rPr>
          <w:rFonts w:cs="Arial"/>
          <w:noProof/>
          <w:szCs w:val="22"/>
        </w:rPr>
      </w:pPr>
    </w:p>
    <w:p w14:paraId="0269A13F" w14:textId="77777777" w:rsidR="00EC331F" w:rsidRDefault="00EC331F">
      <w:pPr>
        <w:rPr>
          <w:rFonts w:cs="Arial"/>
          <w:noProof/>
          <w:szCs w:val="22"/>
        </w:rPr>
      </w:pPr>
      <w:r>
        <w:rPr>
          <w:rFonts w:cs="Arial"/>
          <w:noProof/>
          <w:szCs w:val="22"/>
        </w:rPr>
        <w:drawing>
          <wp:inline distT="0" distB="0" distL="0" distR="0" wp14:anchorId="4C6B5E30" wp14:editId="463F8DEC">
            <wp:extent cx="2825895" cy="781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2825895" cy="781090"/>
                    </a:xfrm>
                    <a:prstGeom prst="rect">
                      <a:avLst/>
                    </a:prstGeom>
                  </pic:spPr>
                </pic:pic>
              </a:graphicData>
            </a:graphic>
          </wp:inline>
        </w:drawing>
      </w:r>
    </w:p>
    <w:p w14:paraId="3C725124" w14:textId="77777777" w:rsidR="00EC331F" w:rsidRDefault="00EC331F">
      <w:pPr>
        <w:rPr>
          <w:rFonts w:cs="Arial"/>
          <w:noProof/>
          <w:szCs w:val="22"/>
        </w:rPr>
      </w:pPr>
    </w:p>
    <w:p w14:paraId="4C037AEC" w14:textId="295BA915" w:rsidR="00EC331F" w:rsidRDefault="00EC331F">
      <w:pPr>
        <w:rPr>
          <w:rFonts w:cs="Arial"/>
          <w:szCs w:val="22"/>
        </w:rPr>
      </w:pPr>
      <w:r>
        <w:rPr>
          <w:rFonts w:cs="Arial"/>
          <w:noProof/>
          <w:szCs w:val="22"/>
        </w:rPr>
        <w:drawing>
          <wp:inline distT="0" distB="0" distL="0" distR="0" wp14:anchorId="63A93FD8" wp14:editId="0F346EA1">
            <wp:extent cx="2838596" cy="1790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2838596" cy="1790792"/>
                    </a:xfrm>
                    <a:prstGeom prst="rect">
                      <a:avLst/>
                    </a:prstGeom>
                  </pic:spPr>
                </pic:pic>
              </a:graphicData>
            </a:graphic>
          </wp:inline>
        </w:drawing>
      </w:r>
    </w:p>
    <w:p w14:paraId="6C49BF4B" w14:textId="77777777" w:rsidR="00EC331F" w:rsidRDefault="00EC331F">
      <w:pPr>
        <w:rPr>
          <w:rFonts w:cs="Arial"/>
          <w:szCs w:val="22"/>
        </w:rPr>
      </w:pPr>
    </w:p>
    <w:p w14:paraId="019153CF" w14:textId="77777777" w:rsidR="00EC331F" w:rsidRDefault="00EC331F">
      <w:pPr>
        <w:rPr>
          <w:rFonts w:cs="Arial"/>
          <w:szCs w:val="22"/>
        </w:rPr>
      </w:pPr>
    </w:p>
    <w:p w14:paraId="1C896382" w14:textId="77777777" w:rsidR="00EC331F" w:rsidRDefault="00EC331F">
      <w:pPr>
        <w:rPr>
          <w:rFonts w:cs="Arial"/>
          <w:noProof/>
          <w:szCs w:val="22"/>
        </w:rPr>
      </w:pPr>
      <w:r>
        <w:rPr>
          <w:rFonts w:cs="Arial"/>
          <w:noProof/>
          <w:szCs w:val="22"/>
        </w:rPr>
        <w:drawing>
          <wp:inline distT="0" distB="0" distL="0" distR="0" wp14:anchorId="1D366009" wp14:editId="28E8D566">
            <wp:extent cx="2768742" cy="8400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2768742" cy="840087"/>
                    </a:xfrm>
                    <a:prstGeom prst="rect">
                      <a:avLst/>
                    </a:prstGeom>
                  </pic:spPr>
                </pic:pic>
              </a:graphicData>
            </a:graphic>
          </wp:inline>
        </w:drawing>
      </w:r>
    </w:p>
    <w:p w14:paraId="72C9F7B8" w14:textId="77777777" w:rsidR="00EC331F" w:rsidRDefault="00EC331F">
      <w:pPr>
        <w:rPr>
          <w:rFonts w:cs="Arial"/>
          <w:noProof/>
          <w:szCs w:val="22"/>
        </w:rPr>
      </w:pPr>
    </w:p>
    <w:p w14:paraId="3792BCB3" w14:textId="5DBB3AC1" w:rsidR="00EC331F" w:rsidRDefault="00EC331F">
      <w:pPr>
        <w:rPr>
          <w:rFonts w:cs="Arial"/>
          <w:szCs w:val="22"/>
        </w:rPr>
      </w:pPr>
      <w:r>
        <w:rPr>
          <w:rFonts w:cs="Arial"/>
          <w:noProof/>
          <w:szCs w:val="22"/>
        </w:rPr>
        <w:drawing>
          <wp:inline distT="0" distB="0" distL="0" distR="0" wp14:anchorId="165487DF" wp14:editId="26A3B623">
            <wp:extent cx="2971953" cy="9017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2971953" cy="901746"/>
                    </a:xfrm>
                    <a:prstGeom prst="rect">
                      <a:avLst/>
                    </a:prstGeom>
                  </pic:spPr>
                </pic:pic>
              </a:graphicData>
            </a:graphic>
          </wp:inline>
        </w:drawing>
      </w:r>
    </w:p>
    <w:p w14:paraId="168BB50C" w14:textId="77777777" w:rsidR="00EC331F" w:rsidRDefault="00EC331F">
      <w:pPr>
        <w:rPr>
          <w:rFonts w:cs="Arial"/>
          <w:szCs w:val="22"/>
        </w:rPr>
      </w:pPr>
    </w:p>
    <w:p w14:paraId="7CEA3D64" w14:textId="77777777" w:rsidR="00EC331F" w:rsidRDefault="00EC331F">
      <w:pPr>
        <w:rPr>
          <w:rFonts w:cs="Arial"/>
          <w:szCs w:val="22"/>
        </w:rPr>
      </w:pPr>
    </w:p>
    <w:p w14:paraId="1E3CCB78" w14:textId="77777777" w:rsidR="00EC331F" w:rsidRDefault="00EC331F">
      <w:pPr>
        <w:rPr>
          <w:rFonts w:cs="Arial"/>
          <w:szCs w:val="22"/>
        </w:rPr>
      </w:pPr>
    </w:p>
    <w:p w14:paraId="1409C62C" w14:textId="41420EC1" w:rsidR="00BC5437" w:rsidRDefault="00EC331F">
      <w:pPr>
        <w:rPr>
          <w:rFonts w:cs="Arial"/>
          <w:szCs w:val="22"/>
        </w:rPr>
      </w:pPr>
      <w:r>
        <w:rPr>
          <w:rFonts w:cs="Arial"/>
          <w:noProof/>
          <w:szCs w:val="22"/>
        </w:rPr>
        <w:drawing>
          <wp:inline distT="0" distB="0" distL="0" distR="0" wp14:anchorId="5747620C" wp14:editId="0CDAA407">
            <wp:extent cx="2045497" cy="6921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a:extLst>
                        <a:ext uri="{28A0092B-C50C-407E-A947-70E740481C1C}">
                          <a14:useLocalDpi xmlns:a14="http://schemas.microsoft.com/office/drawing/2010/main" val="0"/>
                        </a:ext>
                      </a:extLst>
                    </a:blip>
                    <a:stretch>
                      <a:fillRect/>
                    </a:stretch>
                  </pic:blipFill>
                  <pic:spPr>
                    <a:xfrm>
                      <a:off x="0" y="0"/>
                      <a:ext cx="2045497" cy="692186"/>
                    </a:xfrm>
                    <a:prstGeom prst="rect">
                      <a:avLst/>
                    </a:prstGeom>
                  </pic:spPr>
                </pic:pic>
              </a:graphicData>
            </a:graphic>
          </wp:inline>
        </w:drawing>
      </w:r>
      <w:r w:rsidR="00BC5437">
        <w:rPr>
          <w:rFonts w:cs="Arial"/>
          <w:szCs w:val="22"/>
        </w:rPr>
        <w:br w:type="page"/>
      </w:r>
    </w:p>
    <w:p w14:paraId="336B874C" w14:textId="739CA4D2" w:rsidR="00BC5437" w:rsidRDefault="00BC5437" w:rsidP="00BC5437">
      <w:pPr>
        <w:pStyle w:val="Heading2"/>
      </w:pPr>
      <w:bookmarkStart w:id="47" w:name="_Toc116387828"/>
      <w:r>
        <w:lastRenderedPageBreak/>
        <w:t xml:space="preserve">Test </w:t>
      </w:r>
      <w:commentRangeStart w:id="48"/>
      <w:r>
        <w:t>Data</w:t>
      </w:r>
      <w:commentRangeEnd w:id="48"/>
      <w:r>
        <w:rPr>
          <w:rStyle w:val="CommentReference"/>
          <w:rFonts w:cs="Times New Roman"/>
          <w:b w:val="0"/>
          <w:bCs w:val="0"/>
          <w:iCs w:val="0"/>
        </w:rPr>
        <w:commentReference w:id="48"/>
      </w:r>
      <w:bookmarkEnd w:id="47"/>
    </w:p>
    <w:tbl>
      <w:tblPr>
        <w:tblStyle w:val="GridTable5Dark-Accent5"/>
        <w:tblW w:w="0" w:type="auto"/>
        <w:tblLook w:val="04A0" w:firstRow="1" w:lastRow="0" w:firstColumn="1" w:lastColumn="0" w:noHBand="0" w:noVBand="1"/>
      </w:tblPr>
      <w:tblGrid>
        <w:gridCol w:w="1695"/>
        <w:gridCol w:w="1056"/>
        <w:gridCol w:w="941"/>
        <w:gridCol w:w="1023"/>
        <w:gridCol w:w="692"/>
        <w:gridCol w:w="713"/>
        <w:gridCol w:w="692"/>
        <w:gridCol w:w="692"/>
        <w:gridCol w:w="848"/>
        <w:gridCol w:w="692"/>
        <w:gridCol w:w="692"/>
      </w:tblGrid>
      <w:tr w:rsidR="00BC5437" w:rsidRPr="00BC5437" w14:paraId="40DCE721" w14:textId="77777777" w:rsidTr="00B15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099C00F2" w14:textId="5E7D28D3" w:rsidR="00BC5437" w:rsidRPr="00BC5437" w:rsidRDefault="00F8467E" w:rsidP="00B15A9A">
            <w:pPr>
              <w:jc w:val="center"/>
              <w:rPr>
                <w:sz w:val="24"/>
              </w:rPr>
            </w:pPr>
            <w:r>
              <w:rPr>
                <w:sz w:val="24"/>
              </w:rPr>
              <w:t>Chore</w:t>
            </w:r>
          </w:p>
        </w:tc>
      </w:tr>
      <w:tr w:rsidR="00CB059F" w14:paraId="71A3CC45" w14:textId="77777777" w:rsidTr="00274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759BC510" w14:textId="2F61CF05" w:rsidR="00BC5437" w:rsidRPr="00BC5437" w:rsidRDefault="00BC5437" w:rsidP="00B15A9A">
            <w:pPr>
              <w:rPr>
                <w:sz w:val="22"/>
              </w:rPr>
            </w:pPr>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3E3DC1D"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commentRangeStart w:id="49"/>
            <w:r w:rsidRPr="00BC5437">
              <w:rPr>
                <w:b/>
              </w:rPr>
              <w:t>1</w:t>
            </w:r>
            <w:commentRangeEnd w:id="49"/>
            <w:r w:rsidR="00DD6BE6">
              <w:rPr>
                <w:rStyle w:val="CommentReference"/>
              </w:rPr>
              <w:commentReference w:id="49"/>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780348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C6CF457"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AE695C1"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B0BF962"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56B107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764C78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60487052"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609DC8B"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35EA9C5"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CB059F" w14:paraId="03CE724A" w14:textId="77777777" w:rsidTr="0027404E">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33E06DE0" w14:textId="554F4A13" w:rsidR="00BC5437" w:rsidRPr="00BC5437" w:rsidRDefault="00796944" w:rsidP="00B15A9A">
            <w:pPr>
              <w:rPr>
                <w:sz w:val="22"/>
              </w:rPr>
            </w:pPr>
            <w:proofErr w:type="spellStart"/>
            <w:r>
              <w:rPr>
                <w:sz w:val="22"/>
              </w:rPr>
              <w:t>choreID</w:t>
            </w:r>
            <w:proofErr w:type="spellEnd"/>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E3F920" w14:textId="1512446C" w:rsidR="00BC5437" w:rsidRDefault="00736CE6" w:rsidP="00B15A9A">
            <w:pPr>
              <w:cnfStyle w:val="000000000000" w:firstRow="0" w:lastRow="0" w:firstColumn="0" w:lastColumn="0" w:oddVBand="0" w:evenVBand="0" w:oddHBand="0" w:evenHBand="0" w:firstRowFirstColumn="0" w:firstRowLastColumn="0" w:lastRowFirstColumn="0" w:lastRowLastColumn="0"/>
            </w:pPr>
            <w:r>
              <w:t>3</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D916CC" w14:textId="7ABCBC47" w:rsidR="00BC5437" w:rsidRDefault="00735022" w:rsidP="00B15A9A">
            <w:pPr>
              <w:cnfStyle w:val="000000000000" w:firstRow="0" w:lastRow="0" w:firstColumn="0" w:lastColumn="0" w:oddVBand="0" w:evenVBand="0" w:oddHBand="0" w:evenHBand="0" w:firstRowFirstColumn="0" w:firstRowLastColumn="0" w:lastRowFirstColumn="0" w:lastRowLastColumn="0"/>
            </w:pPr>
            <w:r>
              <w:t>5</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4C3F3D" w14:textId="358FDEB0" w:rsidR="00BC5437" w:rsidRDefault="00735022" w:rsidP="00B15A9A">
            <w:pPr>
              <w:cnfStyle w:val="000000000000" w:firstRow="0" w:lastRow="0" w:firstColumn="0" w:lastColumn="0" w:oddVBand="0" w:evenVBand="0" w:oddHBand="0" w:evenHBand="0" w:firstRowFirstColumn="0" w:firstRowLastColumn="0" w:lastRowFirstColumn="0" w:lastRowLastColumn="0"/>
            </w:pPr>
            <w:r>
              <w:t>7</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22EAAA" w14:textId="6B5ED92E" w:rsidR="00BC5437" w:rsidRDefault="00735022" w:rsidP="00B15A9A">
            <w:pPr>
              <w:cnfStyle w:val="000000000000" w:firstRow="0" w:lastRow="0" w:firstColumn="0" w:lastColumn="0" w:oddVBand="0" w:evenVBand="0" w:oddHBand="0" w:evenHBand="0" w:firstRowFirstColumn="0" w:firstRowLastColumn="0" w:lastRowFirstColumn="0" w:lastRowLastColumn="0"/>
            </w:pPr>
            <w:r>
              <w:t>9</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915DFD" w14:textId="1ECCC4E5" w:rsidR="00BC5437" w:rsidRDefault="00735022" w:rsidP="00B15A9A">
            <w:pPr>
              <w:cnfStyle w:val="000000000000" w:firstRow="0" w:lastRow="0" w:firstColumn="0" w:lastColumn="0" w:oddVBand="0" w:evenVBand="0" w:oddHBand="0" w:evenHBand="0" w:firstRowFirstColumn="0" w:firstRowLastColumn="0" w:lastRowFirstColumn="0" w:lastRowLastColumn="0"/>
            </w:pPr>
            <w:r>
              <w:t>14</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3CF91D9" w14:textId="0E74DC7A" w:rsidR="00BC5437" w:rsidRDefault="00735022" w:rsidP="00B15A9A">
            <w:pPr>
              <w:cnfStyle w:val="000000000000" w:firstRow="0" w:lastRow="0" w:firstColumn="0" w:lastColumn="0" w:oddVBand="0" w:evenVBand="0" w:oddHBand="0" w:evenHBand="0" w:firstRowFirstColumn="0" w:firstRowLastColumn="0" w:lastRowFirstColumn="0" w:lastRowLastColumn="0"/>
            </w:pPr>
            <w:r>
              <w:t>15</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1AEAA0" w14:textId="526B33D3" w:rsidR="00BC5437" w:rsidRDefault="00735022" w:rsidP="00B15A9A">
            <w:pPr>
              <w:cnfStyle w:val="000000000000" w:firstRow="0" w:lastRow="0" w:firstColumn="0" w:lastColumn="0" w:oddVBand="0" w:evenVBand="0" w:oddHBand="0" w:evenHBand="0" w:firstRowFirstColumn="0" w:firstRowLastColumn="0" w:lastRowFirstColumn="0" w:lastRowLastColumn="0"/>
            </w:pPr>
            <w:r>
              <w:t>16</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A7F031" w14:textId="7CEEEAAC" w:rsidR="00BC5437" w:rsidRDefault="00735022" w:rsidP="00B15A9A">
            <w:pPr>
              <w:cnfStyle w:val="000000000000" w:firstRow="0" w:lastRow="0" w:firstColumn="0" w:lastColumn="0" w:oddVBand="0" w:evenVBand="0" w:oddHBand="0" w:evenHBand="0" w:firstRowFirstColumn="0" w:firstRowLastColumn="0" w:lastRowFirstColumn="0" w:lastRowLastColumn="0"/>
            </w:pPr>
            <w:r>
              <w:t>17</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B64937" w14:textId="4B350B75" w:rsidR="00BC5437" w:rsidRDefault="00735022" w:rsidP="00B15A9A">
            <w:pPr>
              <w:cnfStyle w:val="000000000000" w:firstRow="0" w:lastRow="0" w:firstColumn="0" w:lastColumn="0" w:oddVBand="0" w:evenVBand="0" w:oddHBand="0" w:evenHBand="0" w:firstRowFirstColumn="0" w:firstRowLastColumn="0" w:lastRowFirstColumn="0" w:lastRowLastColumn="0"/>
            </w:pPr>
            <w:r>
              <w:t>18</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238C6A" w14:textId="647F671A" w:rsidR="00BC5437" w:rsidRDefault="00735022" w:rsidP="00B15A9A">
            <w:pPr>
              <w:cnfStyle w:val="000000000000" w:firstRow="0" w:lastRow="0" w:firstColumn="0" w:lastColumn="0" w:oddVBand="0" w:evenVBand="0" w:oddHBand="0" w:evenHBand="0" w:firstRowFirstColumn="0" w:firstRowLastColumn="0" w:lastRowFirstColumn="0" w:lastRowLastColumn="0"/>
            </w:pPr>
            <w:r>
              <w:t>19</w:t>
            </w:r>
          </w:p>
        </w:tc>
      </w:tr>
      <w:tr w:rsidR="00CB059F" w14:paraId="49E69011" w14:textId="77777777" w:rsidTr="00274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220321B4" w14:textId="6934BA9F" w:rsidR="00BC5437" w:rsidRPr="00BC5437" w:rsidRDefault="00796944" w:rsidP="00B15A9A">
            <w:pPr>
              <w:rPr>
                <w:sz w:val="22"/>
              </w:rPr>
            </w:pPr>
            <w:r>
              <w:rPr>
                <w:sz w:val="22"/>
              </w:rPr>
              <w:t>description</w:t>
            </w:r>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30BF4B" w14:textId="12EA0100" w:rsidR="00BC5437" w:rsidRDefault="00736CE6" w:rsidP="00B15A9A">
            <w:pPr>
              <w:cnfStyle w:val="000000100000" w:firstRow="0" w:lastRow="0" w:firstColumn="0" w:lastColumn="0" w:oddVBand="0" w:evenVBand="0" w:oddHBand="1" w:evenHBand="0" w:firstRowFirstColumn="0" w:firstRowLastColumn="0" w:lastRowFirstColumn="0" w:lastRowLastColumn="0"/>
            </w:pPr>
            <w:r w:rsidRPr="00736CE6">
              <w:t>A chore for the kitchen.</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279656" w14:textId="6EF3BECC" w:rsidR="00BC5437" w:rsidRDefault="00944A7B" w:rsidP="00B15A9A">
            <w:pPr>
              <w:cnfStyle w:val="000000100000" w:firstRow="0" w:lastRow="0" w:firstColumn="0" w:lastColumn="0" w:oddVBand="0" w:evenVBand="0" w:oddHBand="1" w:evenHBand="0" w:firstRowFirstColumn="0" w:firstRowLastColumn="0" w:lastRowFirstColumn="0" w:lastRowLastColumn="0"/>
            </w:pPr>
            <w:r w:rsidRPr="00944A7B">
              <w:t>A chore for the veranda.</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BF1EE9" w14:textId="55311F44" w:rsidR="00BC5437" w:rsidRDefault="00944A7B" w:rsidP="00B15A9A">
            <w:pPr>
              <w:cnfStyle w:val="000000100000" w:firstRow="0" w:lastRow="0" w:firstColumn="0" w:lastColumn="0" w:oddVBand="0" w:evenVBand="0" w:oddHBand="1" w:evenHBand="0" w:firstRowFirstColumn="0" w:firstRowLastColumn="0" w:lastRowFirstColumn="0" w:lastRowLastColumn="0"/>
            </w:pPr>
            <w:r w:rsidRPr="00944A7B">
              <w:t>A chore for the backyard.</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1196EF" w14:textId="3AFE3472" w:rsidR="00BC5437" w:rsidRDefault="005969FB" w:rsidP="00B15A9A">
            <w:pPr>
              <w:cnfStyle w:val="000000100000" w:firstRow="0" w:lastRow="0" w:firstColumn="0" w:lastColumn="0" w:oddVBand="0" w:evenVBand="0" w:oddHBand="1" w:evenHBand="0" w:firstRowFirstColumn="0" w:firstRowLastColumn="0" w:lastRowFirstColumn="0" w:lastRowLastColumn="0"/>
            </w:pPr>
            <w:r w:rsidRPr="005969FB">
              <w:t>A chore for the left side of the roof.</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BD8017A" w14:textId="44C53B98" w:rsidR="00BC5437" w:rsidRDefault="00381AE5" w:rsidP="00B15A9A">
            <w:pPr>
              <w:cnfStyle w:val="000000100000" w:firstRow="0" w:lastRow="0" w:firstColumn="0" w:lastColumn="0" w:oddVBand="0" w:evenVBand="0" w:oddHBand="1" w:evenHBand="0" w:firstRowFirstColumn="0" w:firstRowLastColumn="0" w:lastRowFirstColumn="0" w:lastRowLastColumn="0"/>
            </w:pPr>
            <w:r w:rsidRPr="00381AE5">
              <w:t>A chore for the stairs.</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8BD7711" w14:textId="0E29C0E8" w:rsidR="00BC5437" w:rsidRDefault="00543771" w:rsidP="00B15A9A">
            <w:pPr>
              <w:cnfStyle w:val="000000100000" w:firstRow="0" w:lastRow="0" w:firstColumn="0" w:lastColumn="0" w:oddVBand="0" w:evenVBand="0" w:oddHBand="1" w:evenHBand="0" w:firstRowFirstColumn="0" w:firstRowLastColumn="0" w:lastRowFirstColumn="0" w:lastRowLastColumn="0"/>
            </w:pPr>
            <w:r w:rsidRPr="00543771">
              <w:t>A chore for the right side of the roof.</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8DA789" w14:textId="2E88447E" w:rsidR="00BC5437" w:rsidRDefault="004F3BB4" w:rsidP="00B15A9A">
            <w:pPr>
              <w:cnfStyle w:val="000000100000" w:firstRow="0" w:lastRow="0" w:firstColumn="0" w:lastColumn="0" w:oddVBand="0" w:evenVBand="0" w:oddHBand="1" w:evenHBand="0" w:firstRowFirstColumn="0" w:firstRowLastColumn="0" w:lastRowFirstColumn="0" w:lastRowLastColumn="0"/>
            </w:pPr>
            <w:r w:rsidRPr="004F3BB4">
              <w:t>A chore for the lawn.</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060FCE0" w14:textId="71B3B2D4" w:rsidR="00BC5437" w:rsidRDefault="004A5588" w:rsidP="00B15A9A">
            <w:pPr>
              <w:cnfStyle w:val="000000100000" w:firstRow="0" w:lastRow="0" w:firstColumn="0" w:lastColumn="0" w:oddVBand="0" w:evenVBand="0" w:oddHBand="1" w:evenHBand="0" w:firstRowFirstColumn="0" w:firstRowLastColumn="0" w:lastRowFirstColumn="0" w:lastRowLastColumn="0"/>
            </w:pPr>
            <w:r w:rsidRPr="004A5588">
              <w:t xml:space="preserve">A chore for the </w:t>
            </w:r>
            <w:proofErr w:type="spellStart"/>
            <w:r w:rsidRPr="004A5588">
              <w:t>dinning</w:t>
            </w:r>
            <w:proofErr w:type="spellEnd"/>
            <w:r w:rsidRPr="004A5588">
              <w:t xml:space="preserve"> room.</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D1E981" w14:textId="4EB249AB" w:rsidR="00BC5437" w:rsidRDefault="00243AC5" w:rsidP="00B15A9A">
            <w:pPr>
              <w:cnfStyle w:val="000000100000" w:firstRow="0" w:lastRow="0" w:firstColumn="0" w:lastColumn="0" w:oddVBand="0" w:evenVBand="0" w:oddHBand="1" w:evenHBand="0" w:firstRowFirstColumn="0" w:firstRowLastColumn="0" w:lastRowFirstColumn="0" w:lastRowLastColumn="0"/>
            </w:pPr>
            <w:r w:rsidRPr="00243AC5">
              <w:t xml:space="preserve">A chore for the </w:t>
            </w:r>
            <w:proofErr w:type="gramStart"/>
            <w:r w:rsidRPr="00243AC5">
              <w:t>drive way</w:t>
            </w:r>
            <w:proofErr w:type="gramEnd"/>
            <w:r w:rsidRPr="00243AC5">
              <w:t>.</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F7C251" w14:textId="473AAA8B" w:rsidR="00BC5437" w:rsidRDefault="00E50174" w:rsidP="00B15A9A">
            <w:pPr>
              <w:cnfStyle w:val="000000100000" w:firstRow="0" w:lastRow="0" w:firstColumn="0" w:lastColumn="0" w:oddVBand="0" w:evenVBand="0" w:oddHBand="1" w:evenHBand="0" w:firstRowFirstColumn="0" w:firstRowLastColumn="0" w:lastRowFirstColumn="0" w:lastRowLastColumn="0"/>
            </w:pPr>
            <w:r w:rsidRPr="00E50174">
              <w:t xml:space="preserve">A chore for the main </w:t>
            </w:r>
            <w:proofErr w:type="gramStart"/>
            <w:r w:rsidRPr="00E50174">
              <w:t>bed room</w:t>
            </w:r>
            <w:proofErr w:type="gramEnd"/>
            <w:r w:rsidRPr="00E50174">
              <w:t>.</w:t>
            </w:r>
          </w:p>
        </w:tc>
      </w:tr>
      <w:tr w:rsidR="00CB059F" w14:paraId="1A64E8B5" w14:textId="77777777" w:rsidTr="0027404E">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2D31B292" w14:textId="46F55513" w:rsidR="00BC5437" w:rsidRPr="00BC5437" w:rsidRDefault="00290FF9" w:rsidP="00B15A9A">
            <w:pPr>
              <w:rPr>
                <w:sz w:val="22"/>
              </w:rPr>
            </w:pPr>
            <w:proofErr w:type="spellStart"/>
            <w:r>
              <w:rPr>
                <w:sz w:val="22"/>
              </w:rPr>
              <w:t>isCompleted</w:t>
            </w:r>
            <w:proofErr w:type="spellEnd"/>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9C4F12" w14:textId="363517F8" w:rsidR="00BC5437" w:rsidRDefault="00736CE6" w:rsidP="00B15A9A">
            <w:pPr>
              <w:cnfStyle w:val="000000000000" w:firstRow="0" w:lastRow="0" w:firstColumn="0" w:lastColumn="0" w:oddVBand="0" w:evenVBand="0" w:oddHBand="0" w:evenHBand="0" w:firstRowFirstColumn="0" w:firstRowLastColumn="0" w:lastRowFirstColumn="0" w:lastRowLastColumn="0"/>
            </w:pPr>
            <w:r>
              <w:t>0</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592630C" w14:textId="47ECD805" w:rsidR="00BC5437" w:rsidRDefault="009A6BF5" w:rsidP="00B15A9A">
            <w:pPr>
              <w:cnfStyle w:val="000000000000" w:firstRow="0" w:lastRow="0" w:firstColumn="0" w:lastColumn="0" w:oddVBand="0" w:evenVBand="0" w:oddHBand="0" w:evenHBand="0" w:firstRowFirstColumn="0" w:firstRowLastColumn="0" w:lastRowFirstColumn="0" w:lastRowLastColumn="0"/>
            </w:pPr>
            <w:r>
              <w:t>0</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BEE805A" w14:textId="6FBBB164" w:rsidR="00BC5437" w:rsidRDefault="009A6BF5"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BED0FD" w14:textId="33DD12A7" w:rsidR="00BC5437" w:rsidRDefault="007D099E" w:rsidP="00B15A9A">
            <w:pPr>
              <w:cnfStyle w:val="000000000000" w:firstRow="0" w:lastRow="0" w:firstColumn="0" w:lastColumn="0" w:oddVBand="0" w:evenVBand="0" w:oddHBand="0" w:evenHBand="0" w:firstRowFirstColumn="0" w:firstRowLastColumn="0" w:lastRowFirstColumn="0" w:lastRowLastColumn="0"/>
            </w:pPr>
            <w:r>
              <w:t>0</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E646102" w14:textId="74058EA3" w:rsidR="00BC5437" w:rsidRDefault="007D099E"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EA8789" w14:textId="077CD5A9" w:rsidR="00BC5437" w:rsidRDefault="00EA53F1"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F5E4559" w14:textId="245CE123" w:rsidR="00BC5437" w:rsidRDefault="007411C1" w:rsidP="00B15A9A">
            <w:pPr>
              <w:cnfStyle w:val="000000000000" w:firstRow="0" w:lastRow="0" w:firstColumn="0" w:lastColumn="0" w:oddVBand="0" w:evenVBand="0" w:oddHBand="0" w:evenHBand="0" w:firstRowFirstColumn="0" w:firstRowLastColumn="0" w:lastRowFirstColumn="0" w:lastRowLastColumn="0"/>
            </w:pPr>
            <w:r>
              <w:t>0</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97321D" w14:textId="0C1060FF" w:rsidR="00BC5437" w:rsidRDefault="00FB364F"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96A40A6" w14:textId="57462253" w:rsidR="00BC5437" w:rsidRDefault="001348DB"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C3F1065" w14:textId="2758A160" w:rsidR="00BC5437" w:rsidRDefault="0019109A" w:rsidP="00B15A9A">
            <w:pPr>
              <w:cnfStyle w:val="000000000000" w:firstRow="0" w:lastRow="0" w:firstColumn="0" w:lastColumn="0" w:oddVBand="0" w:evenVBand="0" w:oddHBand="0" w:evenHBand="0" w:firstRowFirstColumn="0" w:firstRowLastColumn="0" w:lastRowFirstColumn="0" w:lastRowLastColumn="0"/>
            </w:pPr>
            <w:r>
              <w:t>0</w:t>
            </w:r>
          </w:p>
        </w:tc>
      </w:tr>
      <w:tr w:rsidR="00CB059F" w14:paraId="0C2B6DD7" w14:textId="77777777" w:rsidTr="00274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2C401E87" w14:textId="101A5AC8" w:rsidR="00BC5437" w:rsidRPr="00BC5437" w:rsidRDefault="00B77AD1" w:rsidP="00B15A9A">
            <w:pPr>
              <w:rPr>
                <w:sz w:val="22"/>
              </w:rPr>
            </w:pPr>
            <w:proofErr w:type="spellStart"/>
            <w:r>
              <w:rPr>
                <w:sz w:val="22"/>
              </w:rPr>
              <w:t>dateCompleted</w:t>
            </w:r>
            <w:proofErr w:type="spellEnd"/>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2DFF26B" w14:textId="0E5BF934" w:rsidR="00BC5437" w:rsidRDefault="00736CE6" w:rsidP="00B15A9A">
            <w:pPr>
              <w:cnfStyle w:val="000000100000" w:firstRow="0" w:lastRow="0" w:firstColumn="0" w:lastColumn="0" w:oddVBand="0" w:evenVBand="0" w:oddHBand="1" w:evenHBand="0" w:firstRowFirstColumn="0" w:firstRowLastColumn="0" w:lastRowFirstColumn="0" w:lastRowLastColumn="0"/>
            </w:pPr>
            <w:r>
              <w:t>NULL</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463B063" w14:textId="2B33B93F"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F72A4AD" w14:textId="6AD7B4C8"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244B1A" w14:textId="703F5C55"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61FE82" w14:textId="49C61680"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56DA7CD" w14:textId="4F59FC73"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CB56DD" w14:textId="4A369A59"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5D02BA3" w14:textId="2BCC289E"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E26CD67" w14:textId="523EF889"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A2C34E" w14:textId="54D17004"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r>
      <w:tr w:rsidR="0027404E" w14:paraId="31D71B85" w14:textId="77777777" w:rsidTr="0027404E">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79219729" w14:textId="6A7D939A" w:rsidR="0027404E" w:rsidRPr="00BC5437" w:rsidRDefault="0027404E" w:rsidP="0027404E">
            <w:pPr>
              <w:rPr>
                <w:sz w:val="22"/>
              </w:rPr>
            </w:pPr>
            <w:proofErr w:type="spellStart"/>
            <w:r>
              <w:rPr>
                <w:sz w:val="22"/>
              </w:rPr>
              <w:t>areaName</w:t>
            </w:r>
            <w:proofErr w:type="spellEnd"/>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8B0F9BB" w14:textId="26064720" w:rsidR="0027404E" w:rsidRDefault="0027404E" w:rsidP="0027404E">
            <w:pPr>
              <w:cnfStyle w:val="000000000000" w:firstRow="0" w:lastRow="0" w:firstColumn="0" w:lastColumn="0" w:oddVBand="0" w:evenVBand="0" w:oddHBand="0" w:evenHBand="0" w:firstRowFirstColumn="0" w:firstRowLastColumn="0" w:lastRowFirstColumn="0" w:lastRowLastColumn="0"/>
            </w:pPr>
            <w:r>
              <w:t>Kitchen</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693BE5" w14:textId="6A9387C9" w:rsidR="0027404E" w:rsidRDefault="0027404E" w:rsidP="0027404E">
            <w:pPr>
              <w:cnfStyle w:val="000000000000" w:firstRow="0" w:lastRow="0" w:firstColumn="0" w:lastColumn="0" w:oddVBand="0" w:evenVBand="0" w:oddHBand="0" w:evenHBand="0" w:firstRowFirstColumn="0" w:firstRowLastColumn="0" w:lastRowFirstColumn="0" w:lastRowLastColumn="0"/>
            </w:pPr>
            <w:r>
              <w:t>Veranda</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2BAC89" w14:textId="38CD188A" w:rsidR="0027404E" w:rsidRDefault="0027404E" w:rsidP="0027404E">
            <w:pPr>
              <w:cnfStyle w:val="000000000000" w:firstRow="0" w:lastRow="0" w:firstColumn="0" w:lastColumn="0" w:oddVBand="0" w:evenVBand="0" w:oddHBand="0" w:evenHBand="0" w:firstRowFirstColumn="0" w:firstRowLastColumn="0" w:lastRowFirstColumn="0" w:lastRowLastColumn="0"/>
            </w:pPr>
            <w:r>
              <w:t>Backyard</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E86F6A3" w14:textId="2F333CE7" w:rsidR="0027404E" w:rsidRDefault="0027404E" w:rsidP="0027404E">
            <w:pPr>
              <w:cnfStyle w:val="000000000000" w:firstRow="0" w:lastRow="0" w:firstColumn="0" w:lastColumn="0" w:oddVBand="0" w:evenVBand="0" w:oddHBand="0" w:evenHBand="0" w:firstRowFirstColumn="0" w:firstRowLastColumn="0" w:lastRowFirstColumn="0" w:lastRowLastColumn="0"/>
            </w:pPr>
            <w:r>
              <w:t>Left roof</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B09026" w14:textId="5BB42A6E" w:rsidR="0027404E" w:rsidRDefault="0027404E" w:rsidP="0027404E">
            <w:pPr>
              <w:cnfStyle w:val="000000000000" w:firstRow="0" w:lastRow="0" w:firstColumn="0" w:lastColumn="0" w:oddVBand="0" w:evenVBand="0" w:oddHBand="0" w:evenHBand="0" w:firstRowFirstColumn="0" w:firstRowLastColumn="0" w:lastRowFirstColumn="0" w:lastRowLastColumn="0"/>
            </w:pPr>
            <w:r>
              <w:t>Stairs</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296DFD8" w14:textId="29CCA6DD" w:rsidR="0027404E" w:rsidRDefault="0027404E" w:rsidP="0027404E">
            <w:pPr>
              <w:cnfStyle w:val="000000000000" w:firstRow="0" w:lastRow="0" w:firstColumn="0" w:lastColumn="0" w:oddVBand="0" w:evenVBand="0" w:oddHBand="0" w:evenHBand="0" w:firstRowFirstColumn="0" w:firstRowLastColumn="0" w:lastRowFirstColumn="0" w:lastRowLastColumn="0"/>
            </w:pPr>
            <w:r>
              <w:t>Right roof</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161360" w14:textId="2B2A2B27" w:rsidR="0027404E" w:rsidRDefault="0027404E" w:rsidP="0027404E">
            <w:pPr>
              <w:cnfStyle w:val="000000000000" w:firstRow="0" w:lastRow="0" w:firstColumn="0" w:lastColumn="0" w:oddVBand="0" w:evenVBand="0" w:oddHBand="0" w:evenHBand="0" w:firstRowFirstColumn="0" w:firstRowLastColumn="0" w:lastRowFirstColumn="0" w:lastRowLastColumn="0"/>
            </w:pPr>
            <w:r>
              <w:t>Lawn</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F1FC4E" w14:textId="0BC639DC" w:rsidR="0027404E" w:rsidRDefault="0027404E" w:rsidP="0027404E">
            <w:pPr>
              <w:cnfStyle w:val="000000000000" w:firstRow="0" w:lastRow="0" w:firstColumn="0" w:lastColumn="0" w:oddVBand="0" w:evenVBand="0" w:oddHBand="0" w:evenHBand="0" w:firstRowFirstColumn="0" w:firstRowLastColumn="0" w:lastRowFirstColumn="0" w:lastRowLastColumn="0"/>
            </w:pPr>
            <w:proofErr w:type="spellStart"/>
            <w:r>
              <w:t>Dinning</w:t>
            </w:r>
            <w:proofErr w:type="spellEnd"/>
            <w:r>
              <w:t xml:space="preserve"> room</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C68F92D" w14:textId="4EA6535C" w:rsidR="0027404E" w:rsidRDefault="0027404E" w:rsidP="0027404E">
            <w:pPr>
              <w:cnfStyle w:val="000000000000" w:firstRow="0" w:lastRow="0" w:firstColumn="0" w:lastColumn="0" w:oddVBand="0" w:evenVBand="0" w:oddHBand="0" w:evenHBand="0" w:firstRowFirstColumn="0" w:firstRowLastColumn="0" w:lastRowFirstColumn="0" w:lastRowLastColumn="0"/>
            </w:pPr>
            <w:proofErr w:type="gramStart"/>
            <w:r>
              <w:t>Drive way</w:t>
            </w:r>
            <w:proofErr w:type="gramEnd"/>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22C2012" w14:textId="5DD8D13A" w:rsidR="0027404E" w:rsidRDefault="0027404E" w:rsidP="0027404E">
            <w:pPr>
              <w:cnfStyle w:val="000000000000" w:firstRow="0" w:lastRow="0" w:firstColumn="0" w:lastColumn="0" w:oddVBand="0" w:evenVBand="0" w:oddHBand="0" w:evenHBand="0" w:firstRowFirstColumn="0" w:firstRowLastColumn="0" w:lastRowFirstColumn="0" w:lastRowLastColumn="0"/>
            </w:pPr>
            <w:r>
              <w:t xml:space="preserve">Mad </w:t>
            </w:r>
            <w:proofErr w:type="gramStart"/>
            <w:r>
              <w:t>bed room</w:t>
            </w:r>
            <w:proofErr w:type="gramEnd"/>
          </w:p>
        </w:tc>
      </w:tr>
    </w:tbl>
    <w:p w14:paraId="6F5B9BEF" w14:textId="77777777" w:rsidR="00DD6BE6" w:rsidRPr="00BC5437" w:rsidRDefault="00DD6BE6" w:rsidP="00BC5437"/>
    <w:tbl>
      <w:tblPr>
        <w:tblStyle w:val="GridTable5Dark-Accent5"/>
        <w:tblW w:w="0" w:type="auto"/>
        <w:tblLook w:val="04A0" w:firstRow="1" w:lastRow="0" w:firstColumn="1" w:lastColumn="0" w:noHBand="0" w:noVBand="1"/>
      </w:tblPr>
      <w:tblGrid>
        <w:gridCol w:w="1086"/>
        <w:gridCol w:w="865"/>
        <w:gridCol w:w="865"/>
        <w:gridCol w:w="865"/>
        <w:gridCol w:w="865"/>
        <w:gridCol w:w="865"/>
        <w:gridCol w:w="865"/>
        <w:gridCol w:w="865"/>
        <w:gridCol w:w="865"/>
        <w:gridCol w:w="865"/>
        <w:gridCol w:w="865"/>
      </w:tblGrid>
      <w:tr w:rsidR="00791F40" w:rsidRPr="00BC5437" w14:paraId="68FE5776"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63C71F08" w14:textId="0AEDF8FC" w:rsidR="00791F40" w:rsidRPr="00BC5437" w:rsidRDefault="0055448F" w:rsidP="00E73C65">
            <w:pPr>
              <w:jc w:val="center"/>
              <w:rPr>
                <w:sz w:val="24"/>
              </w:rPr>
            </w:pPr>
            <w:r>
              <w:rPr>
                <w:sz w:val="24"/>
              </w:rPr>
              <w:t>Housemate</w:t>
            </w:r>
          </w:p>
        </w:tc>
      </w:tr>
      <w:tr w:rsidR="004024FC" w14:paraId="0E857FD4"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006E36BE" w14:textId="77777777" w:rsidR="00791F40" w:rsidRPr="00BC5437" w:rsidRDefault="00791F40" w:rsidP="00E73C65">
            <w:pPr>
              <w:rPr>
                <w:sz w:val="22"/>
              </w:rPr>
            </w:pP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F36C79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commentRangeStart w:id="50"/>
            <w:r w:rsidRPr="00BC5437">
              <w:rPr>
                <w:b/>
              </w:rPr>
              <w:t>1</w:t>
            </w:r>
            <w:commentRangeEnd w:id="50"/>
            <w:r>
              <w:rPr>
                <w:rStyle w:val="CommentReference"/>
              </w:rPr>
              <w:commentReference w:id="50"/>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393473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41FF52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90C345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440D00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5795347"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A7CABE7"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BDB7FFB"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EC9897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4AB666F"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4024FC" w14:paraId="1E7BB478"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328590C7" w14:textId="16612C46" w:rsidR="00791F40" w:rsidRPr="00BC5437" w:rsidRDefault="00E13FD8" w:rsidP="00E73C65">
            <w:pPr>
              <w:rPr>
                <w:sz w:val="22"/>
              </w:rPr>
            </w:pPr>
            <w:proofErr w:type="spellStart"/>
            <w:r>
              <w:rPr>
                <w:sz w:val="22"/>
              </w:rPr>
              <w:t>housemateID</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90FF4F0" w14:textId="77ACA8EE" w:rsidR="00791F40" w:rsidRDefault="00880E3A" w:rsidP="00E73C65">
            <w:pPr>
              <w:cnfStyle w:val="000000000000" w:firstRow="0" w:lastRow="0" w:firstColumn="0" w:lastColumn="0" w:oddVBand="0" w:evenVBand="0" w:oddHBand="0" w:evenHBand="0" w:firstRowFirstColumn="0" w:firstRowLastColumn="0" w:lastRowFirstColumn="0" w:lastRowLastColumn="0"/>
            </w:pPr>
            <w:r>
              <w:t>1</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348271" w14:textId="35D9A866" w:rsidR="00791F40" w:rsidRDefault="00880E3A" w:rsidP="00E73C65">
            <w:pPr>
              <w:cnfStyle w:val="000000000000" w:firstRow="0" w:lastRow="0" w:firstColumn="0" w:lastColumn="0" w:oddVBand="0" w:evenVBand="0" w:oddHBand="0" w:evenHBand="0" w:firstRowFirstColumn="0" w:firstRowLastColumn="0" w:lastRowFirstColumn="0" w:lastRowLastColumn="0"/>
            </w:pPr>
            <w:r>
              <w:t>2</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7CE810" w14:textId="7A1E274B" w:rsidR="00791F40" w:rsidRDefault="00880E3A" w:rsidP="00E73C65">
            <w:pPr>
              <w:cnfStyle w:val="000000000000" w:firstRow="0" w:lastRow="0" w:firstColumn="0" w:lastColumn="0" w:oddVBand="0" w:evenVBand="0" w:oddHBand="0" w:evenHBand="0" w:firstRowFirstColumn="0" w:firstRowLastColumn="0" w:lastRowFirstColumn="0" w:lastRowLastColumn="0"/>
            </w:pPr>
            <w:r>
              <w:t>4</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BDFA4CC" w14:textId="71D66B11" w:rsidR="00791F40" w:rsidRDefault="00880E3A" w:rsidP="00E73C65">
            <w:pPr>
              <w:cnfStyle w:val="000000000000" w:firstRow="0" w:lastRow="0" w:firstColumn="0" w:lastColumn="0" w:oddVBand="0" w:evenVBand="0" w:oddHBand="0" w:evenHBand="0" w:firstRowFirstColumn="0" w:firstRowLastColumn="0" w:lastRowFirstColumn="0" w:lastRowLastColumn="0"/>
            </w:pPr>
            <w:r>
              <w:t>5</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C21107" w14:textId="49D67113" w:rsidR="00791F40" w:rsidRDefault="00880E3A" w:rsidP="00E73C65">
            <w:pPr>
              <w:cnfStyle w:val="000000000000" w:firstRow="0" w:lastRow="0" w:firstColumn="0" w:lastColumn="0" w:oddVBand="0" w:evenVBand="0" w:oddHBand="0" w:evenHBand="0" w:firstRowFirstColumn="0" w:firstRowLastColumn="0" w:lastRowFirstColumn="0" w:lastRowLastColumn="0"/>
            </w:pPr>
            <w:r>
              <w:t>6</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14418A" w14:textId="42BCB028" w:rsidR="00791F40" w:rsidRDefault="00880E3A" w:rsidP="00E73C65">
            <w:pPr>
              <w:cnfStyle w:val="000000000000" w:firstRow="0" w:lastRow="0" w:firstColumn="0" w:lastColumn="0" w:oddVBand="0" w:evenVBand="0" w:oddHBand="0" w:evenHBand="0" w:firstRowFirstColumn="0" w:firstRowLastColumn="0" w:lastRowFirstColumn="0" w:lastRowLastColumn="0"/>
            </w:pPr>
            <w:r>
              <w:t>7</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2318AF" w14:textId="412255CC" w:rsidR="00791F40" w:rsidRDefault="00880E3A" w:rsidP="00E73C65">
            <w:pPr>
              <w:cnfStyle w:val="000000000000" w:firstRow="0" w:lastRow="0" w:firstColumn="0" w:lastColumn="0" w:oddVBand="0" w:evenVBand="0" w:oddHBand="0" w:evenHBand="0" w:firstRowFirstColumn="0" w:firstRowLastColumn="0" w:lastRowFirstColumn="0" w:lastRowLastColumn="0"/>
            </w:pPr>
            <w:r>
              <w:t>10</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276CB57" w14:textId="51A34E10" w:rsidR="00791F40" w:rsidRDefault="00880E3A" w:rsidP="00E73C65">
            <w:pPr>
              <w:cnfStyle w:val="000000000000" w:firstRow="0" w:lastRow="0" w:firstColumn="0" w:lastColumn="0" w:oddVBand="0" w:evenVBand="0" w:oddHBand="0" w:evenHBand="0" w:firstRowFirstColumn="0" w:firstRowLastColumn="0" w:lastRowFirstColumn="0" w:lastRowLastColumn="0"/>
            </w:pPr>
            <w:r>
              <w:t>11</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63934E" w14:textId="10E601AD" w:rsidR="00791F40" w:rsidRDefault="00880E3A" w:rsidP="00E73C65">
            <w:pPr>
              <w:cnfStyle w:val="000000000000" w:firstRow="0" w:lastRow="0" w:firstColumn="0" w:lastColumn="0" w:oddVBand="0" w:evenVBand="0" w:oddHBand="0" w:evenHBand="0" w:firstRowFirstColumn="0" w:firstRowLastColumn="0" w:lastRowFirstColumn="0" w:lastRowLastColumn="0"/>
            </w:pPr>
            <w:r>
              <w:t>12</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171B35" w14:textId="081B0079" w:rsidR="00791F40" w:rsidRDefault="00880E3A" w:rsidP="00E73C65">
            <w:pPr>
              <w:cnfStyle w:val="000000000000" w:firstRow="0" w:lastRow="0" w:firstColumn="0" w:lastColumn="0" w:oddVBand="0" w:evenVBand="0" w:oddHBand="0" w:evenHBand="0" w:firstRowFirstColumn="0" w:firstRowLastColumn="0" w:lastRowFirstColumn="0" w:lastRowLastColumn="0"/>
            </w:pPr>
            <w:r>
              <w:t>13</w:t>
            </w:r>
          </w:p>
        </w:tc>
      </w:tr>
      <w:tr w:rsidR="004024FC" w14:paraId="3F09B522"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0AC72EF2" w14:textId="07D3DE2F" w:rsidR="00791F40" w:rsidRPr="00BC5437" w:rsidRDefault="00AD4FE6" w:rsidP="00E73C65">
            <w:pPr>
              <w:rPr>
                <w:sz w:val="22"/>
              </w:rPr>
            </w:pPr>
            <w:r>
              <w:rPr>
                <w:sz w:val="22"/>
              </w:rPr>
              <w:t>username</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60BB1B" w14:textId="24F650EB" w:rsidR="00791F40" w:rsidRDefault="0093527B" w:rsidP="00E73C65">
            <w:pPr>
              <w:cnfStyle w:val="000000100000" w:firstRow="0" w:lastRow="0" w:firstColumn="0" w:lastColumn="0" w:oddVBand="0" w:evenVBand="0" w:oddHBand="1" w:evenHBand="0" w:firstRowFirstColumn="0" w:firstRowLastColumn="0" w:lastRowFirstColumn="0" w:lastRowLastColumn="0"/>
            </w:pPr>
            <w:r>
              <w:t>bill</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F6AF56" w14:textId="225DFDE5" w:rsidR="00791F40" w:rsidRDefault="0093527B" w:rsidP="00E73C65">
            <w:pPr>
              <w:cnfStyle w:val="000000100000" w:firstRow="0" w:lastRow="0" w:firstColumn="0" w:lastColumn="0" w:oddVBand="0" w:evenVBand="0" w:oddHBand="1" w:evenHBand="0" w:firstRowFirstColumn="0" w:firstRowLastColumn="0" w:lastRowFirstColumn="0" w:lastRowLastColumn="0"/>
            </w:pPr>
            <w:r>
              <w:t>junior</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B13661" w14:textId="1A63A60A" w:rsidR="00791F40" w:rsidRDefault="0093527B" w:rsidP="00E73C65">
            <w:pPr>
              <w:cnfStyle w:val="000000100000" w:firstRow="0" w:lastRow="0" w:firstColumn="0" w:lastColumn="0" w:oddVBand="0" w:evenVBand="0" w:oddHBand="1" w:evenHBand="0" w:firstRowFirstColumn="0" w:firstRowLastColumn="0" w:lastRowFirstColumn="0" w:lastRowLastColumn="0"/>
            </w:pPr>
            <w:proofErr w:type="spellStart"/>
            <w:r>
              <w:t>benn</w:t>
            </w:r>
            <w:proofErr w:type="spellEnd"/>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28013A9" w14:textId="11983A3D" w:rsidR="00791F40" w:rsidRDefault="0093527B" w:rsidP="00E73C65">
            <w:pPr>
              <w:cnfStyle w:val="000000100000" w:firstRow="0" w:lastRow="0" w:firstColumn="0" w:lastColumn="0" w:oddVBand="0" w:evenVBand="0" w:oddHBand="1" w:evenHBand="0" w:firstRowFirstColumn="0" w:firstRowLastColumn="0" w:lastRowFirstColumn="0" w:lastRowLastColumn="0"/>
            </w:pPr>
            <w:proofErr w:type="spellStart"/>
            <w:r>
              <w:t>zach</w:t>
            </w:r>
            <w:proofErr w:type="spellEnd"/>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67F0DF1" w14:textId="7E2FAEEC" w:rsidR="00791F40" w:rsidRDefault="0093527B" w:rsidP="00E73C65">
            <w:pPr>
              <w:cnfStyle w:val="000000100000" w:firstRow="0" w:lastRow="0" w:firstColumn="0" w:lastColumn="0" w:oddVBand="0" w:evenVBand="0" w:oddHBand="1" w:evenHBand="0" w:firstRowFirstColumn="0" w:firstRowLastColumn="0" w:lastRowFirstColumn="0" w:lastRowLastColumn="0"/>
            </w:pPr>
            <w:r>
              <w:t>harry</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469E56" w14:textId="6DC35DB9" w:rsidR="00791F40" w:rsidRDefault="00EF6E5E" w:rsidP="00E73C65">
            <w:pPr>
              <w:cnfStyle w:val="000000100000" w:firstRow="0" w:lastRow="0" w:firstColumn="0" w:lastColumn="0" w:oddVBand="0" w:evenVBand="0" w:oddHBand="1" w:evenHBand="0" w:firstRowFirstColumn="0" w:firstRowLastColumn="0" w:lastRowFirstColumn="0" w:lastRowLastColumn="0"/>
            </w:pPr>
            <w:r>
              <w:t>eve</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34FD2C" w14:textId="3647746A" w:rsidR="00791F40" w:rsidRDefault="00EF6E5E" w:rsidP="00E73C65">
            <w:pPr>
              <w:cnfStyle w:val="000000100000" w:firstRow="0" w:lastRow="0" w:firstColumn="0" w:lastColumn="0" w:oddVBand="0" w:evenVBand="0" w:oddHBand="1" w:evenHBand="0" w:firstRowFirstColumn="0" w:firstRowLastColumn="0" w:lastRowFirstColumn="0" w:lastRowLastColumn="0"/>
            </w:pPr>
            <w:r>
              <w:t>joe</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E12FBD" w14:textId="05383D08" w:rsidR="00791F40" w:rsidRDefault="00EF6E5E" w:rsidP="00E73C65">
            <w:pPr>
              <w:cnfStyle w:val="000000100000" w:firstRow="0" w:lastRow="0" w:firstColumn="0" w:lastColumn="0" w:oddVBand="0" w:evenVBand="0" w:oddHBand="1" w:evenHBand="0" w:firstRowFirstColumn="0" w:firstRowLastColumn="0" w:lastRowFirstColumn="0" w:lastRowLastColumn="0"/>
            </w:pPr>
            <w:r>
              <w:t>ava</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F14CAF" w14:textId="7C86952C" w:rsidR="00791F40" w:rsidRDefault="00EF6E5E" w:rsidP="00E73C65">
            <w:pPr>
              <w:cnfStyle w:val="000000100000" w:firstRow="0" w:lastRow="0" w:firstColumn="0" w:lastColumn="0" w:oddVBand="0" w:evenVBand="0" w:oddHBand="1" w:evenHBand="0" w:firstRowFirstColumn="0" w:firstRowLastColumn="0" w:lastRowFirstColumn="0" w:lastRowLastColumn="0"/>
            </w:pPr>
            <w:r>
              <w:t>mad</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F17CC69" w14:textId="3B544AB9" w:rsidR="00791F40" w:rsidRDefault="00EF6E5E" w:rsidP="00E73C65">
            <w:pPr>
              <w:cnfStyle w:val="000000100000" w:firstRow="0" w:lastRow="0" w:firstColumn="0" w:lastColumn="0" w:oddVBand="0" w:evenVBand="0" w:oddHBand="1" w:evenHBand="0" w:firstRowFirstColumn="0" w:firstRowLastColumn="0" w:lastRowFirstColumn="0" w:lastRowLastColumn="0"/>
            </w:pPr>
            <w:r>
              <w:t>max</w:t>
            </w:r>
          </w:p>
        </w:tc>
      </w:tr>
      <w:tr w:rsidR="004024FC" w14:paraId="34F61F33"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72769CC9" w14:textId="3DF0986D" w:rsidR="00584459" w:rsidRPr="00BC5437" w:rsidRDefault="00584459" w:rsidP="00584459">
            <w:pPr>
              <w:rPr>
                <w:sz w:val="22"/>
              </w:rPr>
            </w:pPr>
            <w:proofErr w:type="spellStart"/>
            <w:r>
              <w:rPr>
                <w:sz w:val="22"/>
              </w:rPr>
              <w:t>firstName</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B69B724" w14:textId="64533D68" w:rsidR="00584459" w:rsidRDefault="007644F9" w:rsidP="00584459">
            <w:pPr>
              <w:tabs>
                <w:tab w:val="left" w:pos="840"/>
              </w:tabs>
              <w:cnfStyle w:val="000000000000" w:firstRow="0" w:lastRow="0" w:firstColumn="0" w:lastColumn="0" w:oddVBand="0" w:evenVBand="0" w:oddHBand="0" w:evenHBand="0" w:firstRowFirstColumn="0" w:firstRowLastColumn="0" w:lastRowFirstColumn="0" w:lastRowLastColumn="0"/>
            </w:pPr>
            <w:r>
              <w:t>B</w:t>
            </w:r>
            <w:r w:rsidR="00584459">
              <w:t>ill</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A3BE1D" w14:textId="6A4572B2" w:rsidR="00584459" w:rsidRDefault="007644F9" w:rsidP="00584459">
            <w:pPr>
              <w:cnfStyle w:val="000000000000" w:firstRow="0" w:lastRow="0" w:firstColumn="0" w:lastColumn="0" w:oddVBand="0" w:evenVBand="0" w:oddHBand="0" w:evenHBand="0" w:firstRowFirstColumn="0" w:firstRowLastColumn="0" w:lastRowFirstColumn="0" w:lastRowLastColumn="0"/>
            </w:pPr>
            <w:r>
              <w:t>J</w:t>
            </w:r>
            <w:r w:rsidR="00584459">
              <w:t>unior</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C136CC" w14:textId="203A6F8A" w:rsidR="00584459" w:rsidRDefault="007644F9" w:rsidP="00584459">
            <w:pPr>
              <w:cnfStyle w:val="000000000000" w:firstRow="0" w:lastRow="0" w:firstColumn="0" w:lastColumn="0" w:oddVBand="0" w:evenVBand="0" w:oddHBand="0" w:evenHBand="0" w:firstRowFirstColumn="0" w:firstRowLastColumn="0" w:lastRowFirstColumn="0" w:lastRowLastColumn="0"/>
            </w:pPr>
            <w:r>
              <w:t>B</w:t>
            </w:r>
            <w:r w:rsidR="00584459">
              <w:t>enn</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602F44" w14:textId="2D92B571" w:rsidR="00584459" w:rsidRDefault="007644F9" w:rsidP="00584459">
            <w:pPr>
              <w:cnfStyle w:val="000000000000" w:firstRow="0" w:lastRow="0" w:firstColumn="0" w:lastColumn="0" w:oddVBand="0" w:evenVBand="0" w:oddHBand="0" w:evenHBand="0" w:firstRowFirstColumn="0" w:firstRowLastColumn="0" w:lastRowFirstColumn="0" w:lastRowLastColumn="0"/>
            </w:pPr>
            <w:r>
              <w:t>Z</w:t>
            </w:r>
            <w:r w:rsidR="00584459">
              <w:t>ach</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02009F" w14:textId="0795D7FC" w:rsidR="00584459" w:rsidRDefault="00220CF1" w:rsidP="00584459">
            <w:pPr>
              <w:cnfStyle w:val="000000000000" w:firstRow="0" w:lastRow="0" w:firstColumn="0" w:lastColumn="0" w:oddVBand="0" w:evenVBand="0" w:oddHBand="0" w:evenHBand="0" w:firstRowFirstColumn="0" w:firstRowLastColumn="0" w:lastRowFirstColumn="0" w:lastRowLastColumn="0"/>
            </w:pPr>
            <w:r>
              <w:t>H</w:t>
            </w:r>
            <w:r w:rsidR="00584459">
              <w:t>arry</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DEA117" w14:textId="26A91E59" w:rsidR="00584459" w:rsidRDefault="00AE53A5" w:rsidP="00584459">
            <w:pPr>
              <w:cnfStyle w:val="000000000000" w:firstRow="0" w:lastRow="0" w:firstColumn="0" w:lastColumn="0" w:oddVBand="0" w:evenVBand="0" w:oddHBand="0" w:evenHBand="0" w:firstRowFirstColumn="0" w:firstRowLastColumn="0" w:lastRowFirstColumn="0" w:lastRowLastColumn="0"/>
            </w:pPr>
            <w:r>
              <w:t>E</w:t>
            </w:r>
            <w:r w:rsidR="00584459">
              <w:t>ve</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BD6B437" w14:textId="6AB4750C" w:rsidR="00584459" w:rsidRDefault="00AE53A5" w:rsidP="00584459">
            <w:pPr>
              <w:cnfStyle w:val="000000000000" w:firstRow="0" w:lastRow="0" w:firstColumn="0" w:lastColumn="0" w:oddVBand="0" w:evenVBand="0" w:oddHBand="0" w:evenHBand="0" w:firstRowFirstColumn="0" w:firstRowLastColumn="0" w:lastRowFirstColumn="0" w:lastRowLastColumn="0"/>
            </w:pPr>
            <w:r>
              <w:t>J</w:t>
            </w:r>
            <w:r w:rsidR="00584459">
              <w:t>oe</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6CC790C" w14:textId="6D181349" w:rsidR="00584459" w:rsidRDefault="00AE53A5" w:rsidP="00584459">
            <w:pPr>
              <w:cnfStyle w:val="000000000000" w:firstRow="0" w:lastRow="0" w:firstColumn="0" w:lastColumn="0" w:oddVBand="0" w:evenVBand="0" w:oddHBand="0" w:evenHBand="0" w:firstRowFirstColumn="0" w:firstRowLastColumn="0" w:lastRowFirstColumn="0" w:lastRowLastColumn="0"/>
            </w:pPr>
            <w:r>
              <w:t>A</w:t>
            </w:r>
            <w:r w:rsidR="00584459">
              <w:t>va</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4C9DBE" w14:textId="1A910F95" w:rsidR="00584459" w:rsidRDefault="00AE53A5" w:rsidP="00584459">
            <w:pPr>
              <w:cnfStyle w:val="000000000000" w:firstRow="0" w:lastRow="0" w:firstColumn="0" w:lastColumn="0" w:oddVBand="0" w:evenVBand="0" w:oddHBand="0" w:evenHBand="0" w:firstRowFirstColumn="0" w:firstRowLastColumn="0" w:lastRowFirstColumn="0" w:lastRowLastColumn="0"/>
            </w:pPr>
            <w:r>
              <w:t>M</w:t>
            </w:r>
            <w:r w:rsidR="00584459">
              <w:t>ad</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F4C80CC" w14:textId="4F217B01" w:rsidR="00584459" w:rsidRDefault="00AE53A5" w:rsidP="00584459">
            <w:pPr>
              <w:cnfStyle w:val="000000000000" w:firstRow="0" w:lastRow="0" w:firstColumn="0" w:lastColumn="0" w:oddVBand="0" w:evenVBand="0" w:oddHBand="0" w:evenHBand="0" w:firstRowFirstColumn="0" w:firstRowLastColumn="0" w:lastRowFirstColumn="0" w:lastRowLastColumn="0"/>
            </w:pPr>
            <w:r>
              <w:t>M</w:t>
            </w:r>
            <w:r w:rsidR="00584459">
              <w:t>ax</w:t>
            </w:r>
          </w:p>
        </w:tc>
      </w:tr>
      <w:tr w:rsidR="004024FC" w14:paraId="0462F504"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117C290" w14:textId="5B7E1E3A" w:rsidR="00584459" w:rsidRPr="00BC5437" w:rsidRDefault="00584459" w:rsidP="00584459">
            <w:pPr>
              <w:rPr>
                <w:sz w:val="22"/>
              </w:rPr>
            </w:pPr>
            <w:proofErr w:type="spellStart"/>
            <w:r>
              <w:rPr>
                <w:sz w:val="22"/>
              </w:rPr>
              <w:t>lastName</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9002C0" w14:textId="1E412B64" w:rsidR="00584459" w:rsidRDefault="004024FC" w:rsidP="00584459">
            <w:pPr>
              <w:cnfStyle w:val="000000100000" w:firstRow="0" w:lastRow="0" w:firstColumn="0" w:lastColumn="0" w:oddVBand="0" w:evenVBand="0" w:oddHBand="1" w:evenHBand="0" w:firstRowFirstColumn="0" w:firstRowLastColumn="0" w:lastRowFirstColumn="0" w:lastRowLastColumn="0"/>
            </w:pPr>
            <w:r>
              <w:t>Bob</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AC663EF" w14:textId="656A5CD2" w:rsidR="00584459" w:rsidRDefault="004024FC" w:rsidP="00584459">
            <w:pPr>
              <w:cnfStyle w:val="000000100000" w:firstRow="0" w:lastRow="0" w:firstColumn="0" w:lastColumn="0" w:oddVBand="0" w:evenVBand="0" w:oddHBand="1" w:evenHBand="0" w:firstRowFirstColumn="0" w:firstRowLastColumn="0" w:lastRowFirstColumn="0" w:lastRowLastColumn="0"/>
            </w:pPr>
            <w:r>
              <w:t>Bob</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F475AE" w14:textId="6307C206" w:rsidR="00584459" w:rsidRDefault="004024FC" w:rsidP="00584459">
            <w:pPr>
              <w:cnfStyle w:val="000000100000" w:firstRow="0" w:lastRow="0" w:firstColumn="0" w:lastColumn="0" w:oddVBand="0" w:evenVBand="0" w:oddHBand="1" w:evenHBand="0" w:firstRowFirstColumn="0" w:firstRowLastColumn="0" w:lastRowFirstColumn="0" w:lastRowLastColumn="0"/>
            </w:pPr>
            <w:r>
              <w:t>Stealer</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537459" w14:textId="6A38A813" w:rsidR="00584459" w:rsidRDefault="004024FC" w:rsidP="00584459">
            <w:pPr>
              <w:cnfStyle w:val="000000100000" w:firstRow="0" w:lastRow="0" w:firstColumn="0" w:lastColumn="0" w:oddVBand="0" w:evenVBand="0" w:oddHBand="1" w:evenHBand="0" w:firstRowFirstColumn="0" w:firstRowLastColumn="0" w:lastRowFirstColumn="0" w:lastRowLastColumn="0"/>
            </w:pPr>
            <w:r>
              <w:t>Russel</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A32F89" w14:textId="697C3DB5" w:rsidR="00584459" w:rsidRDefault="004024FC" w:rsidP="00584459">
            <w:pPr>
              <w:cnfStyle w:val="000000100000" w:firstRow="0" w:lastRow="0" w:firstColumn="0" w:lastColumn="0" w:oddVBand="0" w:evenVBand="0" w:oddHBand="1" w:evenHBand="0" w:firstRowFirstColumn="0" w:firstRowLastColumn="0" w:lastRowFirstColumn="0" w:lastRowLastColumn="0"/>
            </w:pPr>
            <w:r>
              <w:t>Garner</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3634CE7" w14:textId="3331CA5A" w:rsidR="00584459" w:rsidRDefault="004024FC" w:rsidP="00584459">
            <w:pPr>
              <w:cnfStyle w:val="000000100000" w:firstRow="0" w:lastRow="0" w:firstColumn="0" w:lastColumn="0" w:oddVBand="0" w:evenVBand="0" w:oddHBand="1" w:evenHBand="0" w:firstRowFirstColumn="0" w:firstRowLastColumn="0" w:lastRowFirstColumn="0" w:lastRowLastColumn="0"/>
            </w:pPr>
            <w:r>
              <w:t>Black</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89DAE4" w14:textId="4B5376F4" w:rsidR="00584459" w:rsidRDefault="004024FC" w:rsidP="00584459">
            <w:pPr>
              <w:cnfStyle w:val="000000100000" w:firstRow="0" w:lastRow="0" w:firstColumn="0" w:lastColumn="0" w:oddVBand="0" w:evenVBand="0" w:oddHBand="1" w:evenHBand="0" w:firstRowFirstColumn="0" w:firstRowLastColumn="0" w:lastRowFirstColumn="0" w:lastRowLastColumn="0"/>
            </w:pPr>
            <w:r>
              <w:t>Parkinson</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A9F0D4F" w14:textId="5277778F" w:rsidR="00584459" w:rsidRDefault="004024FC" w:rsidP="00584459">
            <w:pPr>
              <w:cnfStyle w:val="000000100000" w:firstRow="0" w:lastRow="0" w:firstColumn="0" w:lastColumn="0" w:oddVBand="0" w:evenVBand="0" w:oddHBand="1" w:evenHBand="0" w:firstRowFirstColumn="0" w:firstRowLastColumn="0" w:lastRowFirstColumn="0" w:lastRowLastColumn="0"/>
            </w:pPr>
            <w:r>
              <w:t>Harding</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2CE572F" w14:textId="5DC6FE03" w:rsidR="00584459" w:rsidRDefault="004024FC" w:rsidP="00584459">
            <w:pPr>
              <w:cnfStyle w:val="000000100000" w:firstRow="0" w:lastRow="0" w:firstColumn="0" w:lastColumn="0" w:oddVBand="0" w:evenVBand="0" w:oddHBand="1" w:evenHBand="0" w:firstRowFirstColumn="0" w:firstRowLastColumn="0" w:lastRowFirstColumn="0" w:lastRowLastColumn="0"/>
            </w:pPr>
            <w:r>
              <w:t>Reynolds</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0F3647E" w14:textId="5F30FBD6" w:rsidR="00584459" w:rsidRDefault="004024FC" w:rsidP="00584459">
            <w:pPr>
              <w:cnfStyle w:val="000000100000" w:firstRow="0" w:lastRow="0" w:firstColumn="0" w:lastColumn="0" w:oddVBand="0" w:evenVBand="0" w:oddHBand="1" w:evenHBand="0" w:firstRowFirstColumn="0" w:firstRowLastColumn="0" w:lastRowFirstColumn="0" w:lastRowLastColumn="0"/>
            </w:pPr>
            <w:r>
              <w:t>Ryan</w:t>
            </w:r>
          </w:p>
        </w:tc>
      </w:tr>
      <w:tr w:rsidR="004024FC" w14:paraId="7FCCD821"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35E599E" w14:textId="33FF9C07" w:rsidR="00584459" w:rsidRPr="00BC5437" w:rsidRDefault="00584459" w:rsidP="00584459">
            <w:pPr>
              <w:rPr>
                <w:sz w:val="22"/>
              </w:rPr>
            </w:pPr>
            <w:proofErr w:type="spellStart"/>
            <w:r>
              <w:rPr>
                <w:sz w:val="22"/>
              </w:rPr>
              <w:t>phoneNumber</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A0E0F5" w14:textId="4A95892F" w:rsidR="00584459" w:rsidRDefault="002869EE" w:rsidP="00584459">
            <w:pPr>
              <w:cnfStyle w:val="000000000000" w:firstRow="0" w:lastRow="0" w:firstColumn="0" w:lastColumn="0" w:oddVBand="0" w:evenVBand="0" w:oddHBand="0" w:evenHBand="0" w:firstRowFirstColumn="0" w:firstRowLastColumn="0" w:lastRowFirstColumn="0" w:lastRowLastColumn="0"/>
            </w:pPr>
            <w:r w:rsidRPr="002869EE">
              <w:t>0894748632</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E2F9AE" w14:textId="1B1647EA" w:rsidR="00584459" w:rsidRDefault="002869EE" w:rsidP="00584459">
            <w:pPr>
              <w:cnfStyle w:val="000000000000" w:firstRow="0" w:lastRow="0" w:firstColumn="0" w:lastColumn="0" w:oddVBand="0" w:evenVBand="0" w:oddHBand="0" w:evenHBand="0" w:firstRowFirstColumn="0" w:firstRowLastColumn="0" w:lastRowFirstColumn="0" w:lastRowLastColumn="0"/>
            </w:pPr>
            <w:r w:rsidRPr="002869EE">
              <w:t>0838263872</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9190E1" w14:textId="0A529812"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0897987897</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6FED91" w14:textId="30947AC3"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0897987498</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0F9A7BF" w14:textId="09DC4632"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0773823848</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4A51C96" w14:textId="65E54045"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0727473822</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4663EE" w14:textId="41A71A66"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0639493234</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749F91" w14:textId="2181F56C"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0622838483</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1A4C20" w14:textId="4AD96BB5"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0782837473</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CE74848" w14:textId="13AA5C56"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0873828732</w:t>
            </w:r>
          </w:p>
        </w:tc>
      </w:tr>
      <w:tr w:rsidR="004024FC" w14:paraId="6AE004D5"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A25A24D" w14:textId="4AD74B58" w:rsidR="00584459" w:rsidRDefault="00584459" w:rsidP="00584459">
            <w:pPr>
              <w:rPr>
                <w:sz w:val="22"/>
              </w:rPr>
            </w:pPr>
            <w:proofErr w:type="spellStart"/>
            <w:r>
              <w:rPr>
                <w:sz w:val="22"/>
              </w:rPr>
              <w:t>isLeader</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D05E8E" w14:textId="48735489" w:rsidR="00584459" w:rsidRDefault="00FD07FB" w:rsidP="00584459">
            <w:pPr>
              <w:cnfStyle w:val="000000100000" w:firstRow="0" w:lastRow="0" w:firstColumn="0" w:lastColumn="0" w:oddVBand="0" w:evenVBand="0" w:oddHBand="1" w:evenHBand="0" w:firstRowFirstColumn="0" w:firstRowLastColumn="0" w:lastRowFirstColumn="0" w:lastRowLastColumn="0"/>
            </w:pPr>
            <w:r>
              <w:t>1</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4C84DB9" w14:textId="0B7EF6D8"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5A6767" w14:textId="20D0859A"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E3DD946" w14:textId="7AA22335"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5C519C3" w14:textId="392DA649"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7A24AF" w14:textId="27510614"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9DE150F" w14:textId="6A62F2A6"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DA9EDD" w14:textId="7103ABC9"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90D69E4" w14:textId="34E223EC"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A40EFF" w14:textId="6288EFC5"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r>
      <w:tr w:rsidR="004024FC" w14:paraId="385262FE"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0F742C01" w14:textId="102A93FC" w:rsidR="00584459" w:rsidRDefault="00584459" w:rsidP="00584459">
            <w:pPr>
              <w:rPr>
                <w:sz w:val="22"/>
              </w:rPr>
            </w:pPr>
            <w:r>
              <w:rPr>
                <w:sz w:val="22"/>
              </w:rPr>
              <w:t>password</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6C8E426" w14:textId="4B1AF85F" w:rsidR="00584459" w:rsidRDefault="008D7100" w:rsidP="00584459">
            <w:pPr>
              <w:cnfStyle w:val="000000000000" w:firstRow="0" w:lastRow="0" w:firstColumn="0" w:lastColumn="0" w:oddVBand="0" w:evenVBand="0" w:oddHBand="0" w:evenHBand="0" w:firstRowFirstColumn="0" w:firstRowLastColumn="0" w:lastRowFirstColumn="0" w:lastRowLastColumn="0"/>
            </w:pPr>
            <w:r w:rsidRPr="008D7100">
              <w:t>1234</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E57214" w14:textId="05924604" w:rsidR="00584459" w:rsidRDefault="008D7100" w:rsidP="00584459">
            <w:pPr>
              <w:cnfStyle w:val="000000000000" w:firstRow="0" w:lastRow="0" w:firstColumn="0" w:lastColumn="0" w:oddVBand="0" w:evenVBand="0" w:oddHBand="0" w:evenHBand="0" w:firstRowFirstColumn="0" w:firstRowLastColumn="0" w:lastRowFirstColumn="0" w:lastRowLastColumn="0"/>
            </w:pPr>
            <w:r>
              <w:t>2345</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4562EDF" w14:textId="34E6E5B7" w:rsidR="00584459" w:rsidRDefault="008D7100" w:rsidP="00584459">
            <w:pPr>
              <w:cnfStyle w:val="000000000000" w:firstRow="0" w:lastRow="0" w:firstColumn="0" w:lastColumn="0" w:oddVBand="0" w:evenVBand="0" w:oddHBand="0" w:evenHBand="0" w:firstRowFirstColumn="0" w:firstRowLastColumn="0" w:lastRowFirstColumn="0" w:lastRowLastColumn="0"/>
            </w:pPr>
            <w:r>
              <w:t>3456</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511766" w14:textId="66BE0196" w:rsidR="00584459" w:rsidRDefault="008D7100" w:rsidP="00584459">
            <w:pPr>
              <w:cnfStyle w:val="000000000000" w:firstRow="0" w:lastRow="0" w:firstColumn="0" w:lastColumn="0" w:oddVBand="0" w:evenVBand="0" w:oddHBand="0" w:evenHBand="0" w:firstRowFirstColumn="0" w:firstRowLastColumn="0" w:lastRowFirstColumn="0" w:lastRowLastColumn="0"/>
            </w:pPr>
            <w:r w:rsidRPr="008D7100">
              <w:t>789734</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FB7D99" w14:textId="30FF9536" w:rsidR="00584459" w:rsidRDefault="008D7100" w:rsidP="00584459">
            <w:pPr>
              <w:cnfStyle w:val="000000000000" w:firstRow="0" w:lastRow="0" w:firstColumn="0" w:lastColumn="0" w:oddVBand="0" w:evenVBand="0" w:oddHBand="0" w:evenHBand="0" w:firstRowFirstColumn="0" w:firstRowLastColumn="0" w:lastRowFirstColumn="0" w:lastRowLastColumn="0"/>
            </w:pPr>
            <w:proofErr w:type="spellStart"/>
            <w:r w:rsidRPr="008D7100">
              <w:t>dhjds</w:t>
            </w:r>
            <w:proofErr w:type="spellEnd"/>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90E0C61" w14:textId="0EFA9064" w:rsidR="00584459" w:rsidRDefault="008D7100" w:rsidP="00584459">
            <w:pPr>
              <w:cnfStyle w:val="000000000000" w:firstRow="0" w:lastRow="0" w:firstColumn="0" w:lastColumn="0" w:oddVBand="0" w:evenVBand="0" w:oddHBand="0" w:evenHBand="0" w:firstRowFirstColumn="0" w:firstRowLastColumn="0" w:lastRowFirstColumn="0" w:lastRowLastColumn="0"/>
            </w:pPr>
            <w:r w:rsidRPr="008D7100">
              <w:t>eoiuwe8</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FDCF1D" w14:textId="57CDEA5F" w:rsidR="00584459" w:rsidRDefault="008F16CC" w:rsidP="00584459">
            <w:pPr>
              <w:cnfStyle w:val="000000000000" w:firstRow="0" w:lastRow="0" w:firstColumn="0" w:lastColumn="0" w:oddVBand="0" w:evenVBand="0" w:oddHBand="0" w:evenHBand="0" w:firstRowFirstColumn="0" w:firstRowLastColumn="0" w:lastRowFirstColumn="0" w:lastRowLastColumn="0"/>
            </w:pPr>
            <w:r w:rsidRPr="008F16CC">
              <w:t>iowe798</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FF5843" w14:textId="62F5BA9E" w:rsidR="00584459" w:rsidRDefault="008F16CC" w:rsidP="00584459">
            <w:pPr>
              <w:cnfStyle w:val="000000000000" w:firstRow="0" w:lastRow="0" w:firstColumn="0" w:lastColumn="0" w:oddVBand="0" w:evenVBand="0" w:oddHBand="0" w:evenHBand="0" w:firstRowFirstColumn="0" w:firstRowLastColumn="0" w:lastRowFirstColumn="0" w:lastRowLastColumn="0"/>
            </w:pPr>
            <w:r w:rsidRPr="008F16CC">
              <w:t>987ewtyug</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FE9DC2E" w14:textId="123B5B1E" w:rsidR="00584459" w:rsidRDefault="008F16CC" w:rsidP="00584459">
            <w:pPr>
              <w:cnfStyle w:val="000000000000" w:firstRow="0" w:lastRow="0" w:firstColumn="0" w:lastColumn="0" w:oddVBand="0" w:evenVBand="0" w:oddHBand="0" w:evenHBand="0" w:firstRowFirstColumn="0" w:firstRowLastColumn="0" w:lastRowFirstColumn="0" w:lastRowLastColumn="0"/>
            </w:pPr>
            <w:proofErr w:type="spellStart"/>
            <w:r w:rsidRPr="008F16CC">
              <w:t>iyiigy</w:t>
            </w:r>
            <w:proofErr w:type="spellEnd"/>
            <w:r w:rsidRPr="008F16CC">
              <w:t>*&amp;</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9B0A261" w14:textId="790969ED" w:rsidR="00584459" w:rsidRDefault="008F16CC" w:rsidP="00584459">
            <w:pPr>
              <w:cnfStyle w:val="000000000000" w:firstRow="0" w:lastRow="0" w:firstColumn="0" w:lastColumn="0" w:oddVBand="0" w:evenVBand="0" w:oddHBand="0" w:evenHBand="0" w:firstRowFirstColumn="0" w:firstRowLastColumn="0" w:lastRowFirstColumn="0" w:lastRowLastColumn="0"/>
            </w:pPr>
            <w:r w:rsidRPr="008F16CC">
              <w:t>98432</w:t>
            </w:r>
          </w:p>
        </w:tc>
      </w:tr>
      <w:tr w:rsidR="004024FC" w14:paraId="27FBCA79"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4D204AB" w14:textId="2030C8DC" w:rsidR="00584459" w:rsidRDefault="00584459" w:rsidP="00584459">
            <w:pPr>
              <w:rPr>
                <w:sz w:val="22"/>
              </w:rPr>
            </w:pPr>
            <w:proofErr w:type="spellStart"/>
            <w:r>
              <w:rPr>
                <w:sz w:val="22"/>
              </w:rPr>
              <w:t>houseName</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80A05C9" w14:textId="2AEB96C3"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8CDEE9" w14:textId="2AEA16D6"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508A41" w14:textId="04923F9C"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2D4B1E2" w14:textId="717AE036"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4B915E1" w14:textId="11F87AF8"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8905FF" w14:textId="799EEA08"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B7D662" w14:textId="6085351B"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A86A23" w14:textId="715344EA"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FC7000" w14:textId="2287CBBB"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6154B7" w14:textId="4E9F8F30"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r>
    </w:tbl>
    <w:p w14:paraId="2937E24C" w14:textId="77777777" w:rsidR="00791F40" w:rsidRDefault="00791F40"/>
    <w:tbl>
      <w:tblPr>
        <w:tblStyle w:val="GridTable5Dark-Accent5"/>
        <w:tblW w:w="0" w:type="auto"/>
        <w:tblLook w:val="04A0" w:firstRow="1" w:lastRow="0" w:firstColumn="1" w:lastColumn="0" w:noHBand="0" w:noVBand="1"/>
      </w:tblPr>
      <w:tblGrid>
        <w:gridCol w:w="1745"/>
        <w:gridCol w:w="1119"/>
        <w:gridCol w:w="734"/>
        <w:gridCol w:w="734"/>
        <w:gridCol w:w="687"/>
        <w:gridCol w:w="687"/>
        <w:gridCol w:w="806"/>
        <w:gridCol w:w="806"/>
        <w:gridCol w:w="806"/>
        <w:gridCol w:w="806"/>
        <w:gridCol w:w="806"/>
      </w:tblGrid>
      <w:tr w:rsidR="00791F40" w:rsidRPr="00BC5437" w14:paraId="480DEFF3"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5FF1531A" w14:textId="0A286FE1" w:rsidR="00791F40" w:rsidRPr="00BC5437" w:rsidRDefault="002E25BA" w:rsidP="00E73C65">
            <w:pPr>
              <w:jc w:val="center"/>
              <w:rPr>
                <w:sz w:val="24"/>
              </w:rPr>
            </w:pPr>
            <w:r>
              <w:rPr>
                <w:sz w:val="24"/>
              </w:rPr>
              <w:t>Resource</w:t>
            </w:r>
          </w:p>
        </w:tc>
      </w:tr>
      <w:tr w:rsidR="00CB3D6C" w14:paraId="3402AAF1" w14:textId="77777777" w:rsidTr="00BE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59BB1F82"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AB49D15"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commentRangeStart w:id="51"/>
            <w:r w:rsidRPr="00BC5437">
              <w:rPr>
                <w:b/>
              </w:rPr>
              <w:t>1</w:t>
            </w:r>
            <w:commentRangeEnd w:id="51"/>
            <w:r>
              <w:rPr>
                <w:rStyle w:val="CommentReference"/>
              </w:rPr>
              <w:commentReference w:id="51"/>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DFB2D2E"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80135F9"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180597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43F4F31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71D7592"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03423D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B4F41E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AA0E6A2"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9BC9DE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CB3D6C" w14:paraId="09DF646D" w14:textId="77777777" w:rsidTr="00BE3548">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6564BB56" w14:textId="21410880" w:rsidR="00791F40" w:rsidRPr="00BC5437" w:rsidRDefault="0039417F" w:rsidP="00E73C65">
            <w:pPr>
              <w:rPr>
                <w:sz w:val="22"/>
              </w:rPr>
            </w:pPr>
            <w:proofErr w:type="spellStart"/>
            <w:r>
              <w:rPr>
                <w:sz w:val="22"/>
              </w:rPr>
              <w:t>resourceName</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473BFA3" w14:textId="42C3A992" w:rsidR="00791F40" w:rsidRDefault="00CB3D6C" w:rsidP="00E73C65">
            <w:pPr>
              <w:cnfStyle w:val="000000000000" w:firstRow="0" w:lastRow="0" w:firstColumn="0" w:lastColumn="0" w:oddVBand="0" w:evenVBand="0" w:oddHBand="0" w:evenHBand="0" w:firstRowFirstColumn="0" w:firstRowLastColumn="0" w:lastRowFirstColumn="0" w:lastRowLastColumn="0"/>
            </w:pPr>
            <w:r>
              <w:t>Bags</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8BB18C" w14:textId="2826D6D5" w:rsidR="00791F40" w:rsidRDefault="00CB3D6C" w:rsidP="00E73C65">
            <w:pPr>
              <w:cnfStyle w:val="000000000000" w:firstRow="0" w:lastRow="0" w:firstColumn="0" w:lastColumn="0" w:oddVBand="0" w:evenVBand="0" w:oddHBand="0" w:evenHBand="0" w:firstRowFirstColumn="0" w:firstRowLastColumn="0" w:lastRowFirstColumn="0" w:lastRowLastColumn="0"/>
            </w:pPr>
            <w:r>
              <w:t>Bags</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271FD3" w14:textId="01F3724C" w:rsidR="00791F40" w:rsidRDefault="00CB3D6C" w:rsidP="00E73C65">
            <w:pPr>
              <w:cnfStyle w:val="000000000000" w:firstRow="0" w:lastRow="0" w:firstColumn="0" w:lastColumn="0" w:oddVBand="0" w:evenVBand="0" w:oddHBand="0" w:evenHBand="0" w:firstRowFirstColumn="0" w:firstRowLastColumn="0" w:lastRowFirstColumn="0" w:lastRowLastColumn="0"/>
            </w:pPr>
            <w:r>
              <w:t>Bags</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FCC4EE" w14:textId="12559483" w:rsidR="00791F40" w:rsidRDefault="00CB3D6C" w:rsidP="00E73C65">
            <w:pPr>
              <w:cnfStyle w:val="000000000000" w:firstRow="0" w:lastRow="0" w:firstColumn="0" w:lastColumn="0" w:oddVBand="0" w:evenVBand="0" w:oddHBand="0" w:evenHBand="0" w:firstRowFirstColumn="0" w:firstRowLastColumn="0" w:lastRowFirstColumn="0" w:lastRowLastColumn="0"/>
            </w:pPr>
            <w:r>
              <w:t>Bin</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41BD226" w14:textId="3464C3BE" w:rsidR="00791F40" w:rsidRDefault="00CB3D6C" w:rsidP="00E73C65">
            <w:pPr>
              <w:cnfStyle w:val="000000000000" w:firstRow="0" w:lastRow="0" w:firstColumn="0" w:lastColumn="0" w:oddVBand="0" w:evenVBand="0" w:oddHBand="0" w:evenHBand="0" w:firstRowFirstColumn="0" w:firstRowLastColumn="0" w:lastRowFirstColumn="0" w:lastRowLastColumn="0"/>
            </w:pPr>
            <w:r>
              <w:t>Bin</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59E706" w14:textId="1277C09D"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00CEB0" w14:textId="07EA7387"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805F2EE" w14:textId="06CB2834"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4568C1" w14:textId="29D14AF8"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D09B38" w14:textId="416EF6D0"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r>
      <w:tr w:rsidR="00CB3D6C" w14:paraId="6CA3FED7" w14:textId="77777777" w:rsidTr="00BE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5A1C5C19" w14:textId="15114FE4" w:rsidR="00791F40" w:rsidRPr="00BC5437" w:rsidRDefault="0039417F" w:rsidP="00E73C65">
            <w:pPr>
              <w:rPr>
                <w:sz w:val="22"/>
              </w:rPr>
            </w:pPr>
            <w:proofErr w:type="spellStart"/>
            <w:r>
              <w:rPr>
                <w:sz w:val="22"/>
              </w:rPr>
              <w:t>isFinished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D061542" w14:textId="02E06CD5"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D6A4737" w14:textId="76BBCC5A"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3AD256" w14:textId="1D9B9E42"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8A4006A" w14:textId="76131F04"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B0ADD1" w14:textId="5699E2E0"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08CD18" w14:textId="68A1801E"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B0E4F7" w14:textId="16BCE973"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44CAA00" w14:textId="68549F7D"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22ACC6" w14:textId="11777FE4"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4AFBA1" w14:textId="3071FC82"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r>
      <w:tr w:rsidR="00CB3D6C" w14:paraId="072C0085" w14:textId="77777777" w:rsidTr="00BE3548">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6A747683" w14:textId="5A675B6D" w:rsidR="00791F40" w:rsidRPr="00BC5437" w:rsidRDefault="0039417F" w:rsidP="00E73C65">
            <w:pPr>
              <w:rPr>
                <w:sz w:val="22"/>
              </w:rPr>
            </w:pPr>
            <w:proofErr w:type="spellStart"/>
            <w:r>
              <w:rPr>
                <w:sz w:val="22"/>
              </w:rPr>
              <w:t>housemateID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0F37BE6" w14:textId="4DD9420A" w:rsidR="00791F40" w:rsidRDefault="00C60E0D" w:rsidP="00E73C65">
            <w:pPr>
              <w:cnfStyle w:val="000000000000" w:firstRow="0" w:lastRow="0" w:firstColumn="0" w:lastColumn="0" w:oddVBand="0" w:evenVBand="0" w:oddHBand="0" w:evenHBand="0" w:firstRowFirstColumn="0" w:firstRowLastColumn="0" w:lastRowFirstColumn="0" w:lastRowLastColumn="0"/>
            </w:pPr>
            <w:r>
              <w:t>4</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E4E724" w14:textId="22C758DE" w:rsidR="00791F40" w:rsidRDefault="00C60E0D" w:rsidP="00E73C65">
            <w:pPr>
              <w:cnfStyle w:val="000000000000" w:firstRow="0" w:lastRow="0" w:firstColumn="0" w:lastColumn="0" w:oddVBand="0" w:evenVBand="0" w:oddHBand="0" w:evenHBand="0" w:firstRowFirstColumn="0" w:firstRowLastColumn="0" w:lastRowFirstColumn="0" w:lastRowLastColumn="0"/>
            </w:pPr>
            <w:r>
              <w:t>6</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843FF2" w14:textId="750A3401" w:rsidR="00791F40" w:rsidRDefault="00C60E0D"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960806" w14:textId="2379F391" w:rsidR="00791F40" w:rsidRDefault="00C60E0D" w:rsidP="00E73C65">
            <w:pPr>
              <w:cnfStyle w:val="000000000000" w:firstRow="0" w:lastRow="0" w:firstColumn="0" w:lastColumn="0" w:oddVBand="0" w:evenVBand="0" w:oddHBand="0" w:evenHBand="0" w:firstRowFirstColumn="0" w:firstRowLastColumn="0" w:lastRowFirstColumn="0" w:lastRowLastColumn="0"/>
            </w:pPr>
            <w: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BE913D" w14:textId="4331E94A" w:rsidR="00791F40" w:rsidRDefault="00C60E0D" w:rsidP="00E73C65">
            <w:pPr>
              <w:cnfStyle w:val="000000000000" w:firstRow="0" w:lastRow="0" w:firstColumn="0" w:lastColumn="0" w:oddVBand="0" w:evenVBand="0" w:oddHBand="0" w:evenHBand="0" w:firstRowFirstColumn="0" w:firstRowLastColumn="0" w:lastRowFirstColumn="0" w:lastRowLastColumn="0"/>
            </w:pPr>
            <w:r>
              <w:t>13</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2D6C0CE" w14:textId="6CCF8A2E" w:rsidR="00791F40" w:rsidRDefault="00C60E0D" w:rsidP="00E73C65">
            <w:pPr>
              <w:cnfStyle w:val="000000000000" w:firstRow="0" w:lastRow="0" w:firstColumn="0" w:lastColumn="0" w:oddVBand="0" w:evenVBand="0" w:oddHBand="0" w:evenHBand="0" w:firstRowFirstColumn="0" w:firstRowLastColumn="0" w:lastRowFirstColumn="0" w:lastRowLastColumn="0"/>
            </w:pPr>
            <w:r>
              <w:t>1</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AF6B30" w14:textId="0C453A11" w:rsidR="00791F40" w:rsidRDefault="00C60E0D" w:rsidP="00E73C65">
            <w:pPr>
              <w:cnfStyle w:val="000000000000" w:firstRow="0" w:lastRow="0" w:firstColumn="0" w:lastColumn="0" w:oddVBand="0" w:evenVBand="0" w:oddHBand="0" w:evenHBand="0" w:firstRowFirstColumn="0" w:firstRowLastColumn="0" w:lastRowFirstColumn="0" w:lastRowLastColumn="0"/>
            </w:pPr>
            <w: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BAFEDCD" w14:textId="368F8CD7" w:rsidR="00791F40" w:rsidRDefault="00C60E0D"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429162" w14:textId="7472081C" w:rsidR="00791F40" w:rsidRDefault="00C60E0D" w:rsidP="00E73C65">
            <w:pPr>
              <w:cnfStyle w:val="000000000000" w:firstRow="0" w:lastRow="0" w:firstColumn="0" w:lastColumn="0" w:oddVBand="0" w:evenVBand="0" w:oddHBand="0" w:evenHBand="0" w:firstRowFirstColumn="0" w:firstRowLastColumn="0" w:lastRowFirstColumn="0" w:lastRowLastColumn="0"/>
            </w:pPr>
            <w:r>
              <w:t>11</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FD05A7B" w14:textId="1087A575" w:rsidR="00791F40" w:rsidRDefault="00C60E0D" w:rsidP="00E73C65">
            <w:pPr>
              <w:cnfStyle w:val="000000000000" w:firstRow="0" w:lastRow="0" w:firstColumn="0" w:lastColumn="0" w:oddVBand="0" w:evenVBand="0" w:oddHBand="0" w:evenHBand="0" w:firstRowFirstColumn="0" w:firstRowLastColumn="0" w:lastRowFirstColumn="0" w:lastRowLastColumn="0"/>
            </w:pPr>
            <w:r>
              <w:t>12</w:t>
            </w:r>
          </w:p>
        </w:tc>
      </w:tr>
    </w:tbl>
    <w:p w14:paraId="3F54F3F0" w14:textId="77777777" w:rsidR="00791F40" w:rsidRDefault="00791F40"/>
    <w:tbl>
      <w:tblPr>
        <w:tblStyle w:val="GridTable5Dark-Accent5"/>
        <w:tblW w:w="0" w:type="auto"/>
        <w:tblLook w:val="04A0" w:firstRow="1" w:lastRow="0" w:firstColumn="1" w:lastColumn="0" w:noHBand="0" w:noVBand="1"/>
      </w:tblPr>
      <w:tblGrid>
        <w:gridCol w:w="1598"/>
        <w:gridCol w:w="1119"/>
        <w:gridCol w:w="777"/>
        <w:gridCol w:w="777"/>
        <w:gridCol w:w="777"/>
        <w:gridCol w:w="777"/>
        <w:gridCol w:w="778"/>
        <w:gridCol w:w="778"/>
        <w:gridCol w:w="778"/>
        <w:gridCol w:w="778"/>
        <w:gridCol w:w="799"/>
      </w:tblGrid>
      <w:tr w:rsidR="00791F40" w:rsidRPr="00BC5437" w14:paraId="775CE80F"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391F0DB0" w14:textId="5A2810E0" w:rsidR="00791F40" w:rsidRPr="00BC5437" w:rsidRDefault="001C58F5" w:rsidP="00E73C65">
            <w:pPr>
              <w:jc w:val="center"/>
              <w:rPr>
                <w:sz w:val="24"/>
              </w:rPr>
            </w:pPr>
            <w:r>
              <w:rPr>
                <w:sz w:val="24"/>
              </w:rPr>
              <w:t>Swap</w:t>
            </w:r>
          </w:p>
        </w:tc>
      </w:tr>
      <w:tr w:rsidR="00CF5882" w14:paraId="04C78E3E" w14:textId="77777777" w:rsidTr="00426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423F8075"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92FEFD5"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commentRangeStart w:id="52"/>
            <w:r w:rsidRPr="00BC5437">
              <w:rPr>
                <w:b/>
              </w:rPr>
              <w:t>1</w:t>
            </w:r>
            <w:commentRangeEnd w:id="52"/>
            <w:r>
              <w:rPr>
                <w:rStyle w:val="CommentReference"/>
              </w:rPr>
              <w:commentReference w:id="52"/>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F10845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7B2B04A"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D21CBD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494EEF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0A02BA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4BB6BEA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CBC7CD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60ED14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17E491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CF5882" w14:paraId="639FE448" w14:textId="77777777" w:rsidTr="004269F5">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76A8968B" w14:textId="0AC0F0EC" w:rsidR="00791F40" w:rsidRPr="00BC5437" w:rsidRDefault="00CF5882" w:rsidP="00E73C65">
            <w:pPr>
              <w:rPr>
                <w:sz w:val="22"/>
              </w:rPr>
            </w:pPr>
            <w:proofErr w:type="spellStart"/>
            <w:r>
              <w:rPr>
                <w:sz w:val="22"/>
              </w:rPr>
              <w:t>housemateID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A45146" w14:textId="7D479D86" w:rsidR="00791F40" w:rsidRDefault="005C1F49" w:rsidP="00E73C65">
            <w:pPr>
              <w:cnfStyle w:val="000000000000" w:firstRow="0" w:lastRow="0" w:firstColumn="0" w:lastColumn="0" w:oddVBand="0" w:evenVBand="0" w:oddHBand="0" w:evenHBand="0" w:firstRowFirstColumn="0" w:firstRowLastColumn="0" w:lastRowFirstColumn="0" w:lastRowLastColumn="0"/>
            </w:pPr>
            <w:r>
              <w:t>1</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CED129" w14:textId="3F73132B" w:rsidR="00791F40" w:rsidRDefault="005C1F49" w:rsidP="00E73C65">
            <w:pPr>
              <w:cnfStyle w:val="000000000000" w:firstRow="0" w:lastRow="0" w:firstColumn="0" w:lastColumn="0" w:oddVBand="0" w:evenVBand="0" w:oddHBand="0" w:evenHBand="0" w:firstRowFirstColumn="0" w:firstRowLastColumn="0" w:lastRowFirstColumn="0" w:lastRowLastColumn="0"/>
            </w:pPr>
            <w:r>
              <w:t>2</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3AC67E" w14:textId="3CB32B44" w:rsidR="00791F40" w:rsidRDefault="005C1F49" w:rsidP="00E73C65">
            <w:pPr>
              <w:cnfStyle w:val="000000000000" w:firstRow="0" w:lastRow="0" w:firstColumn="0" w:lastColumn="0" w:oddVBand="0" w:evenVBand="0" w:oddHBand="0" w:evenHBand="0" w:firstRowFirstColumn="0" w:firstRowLastColumn="0" w:lastRowFirstColumn="0" w:lastRowLastColumn="0"/>
            </w:pPr>
            <w:r>
              <w:t>2</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DDBD3F" w14:textId="408FB6F4" w:rsidR="00791F40" w:rsidRDefault="005C1F49" w:rsidP="00E73C65">
            <w:pPr>
              <w:cnfStyle w:val="000000000000" w:firstRow="0" w:lastRow="0" w:firstColumn="0" w:lastColumn="0" w:oddVBand="0" w:evenVBand="0" w:oddHBand="0" w:evenHBand="0" w:firstRowFirstColumn="0" w:firstRowLastColumn="0" w:lastRowFirstColumn="0" w:lastRowLastColumn="0"/>
            </w:pPr>
            <w:r>
              <w:t>4</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B1DBD3" w14:textId="646A9404" w:rsidR="00791F40" w:rsidRDefault="005C1F49" w:rsidP="00E73C65">
            <w:pPr>
              <w:cnfStyle w:val="000000000000" w:firstRow="0" w:lastRow="0" w:firstColumn="0" w:lastColumn="0" w:oddVBand="0" w:evenVBand="0" w:oddHBand="0" w:evenHBand="0" w:firstRowFirstColumn="0" w:firstRowLastColumn="0" w:lastRowFirstColumn="0" w:lastRowLastColumn="0"/>
            </w:pPr>
            <w:r>
              <w:t>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4B017E" w14:textId="67BD5470" w:rsidR="00791F40" w:rsidRDefault="005C1F49" w:rsidP="00E73C65">
            <w:pPr>
              <w:cnfStyle w:val="000000000000" w:firstRow="0" w:lastRow="0" w:firstColumn="0" w:lastColumn="0" w:oddVBand="0" w:evenVBand="0" w:oddHBand="0" w:evenHBand="0" w:firstRowFirstColumn="0" w:firstRowLastColumn="0" w:lastRowFirstColumn="0" w:lastRowLastColumn="0"/>
            </w:pPr>
            <w:r>
              <w:t>6</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8548CB" w14:textId="655D379C" w:rsidR="00791F40" w:rsidRDefault="005C1F49" w:rsidP="00E73C65">
            <w:pPr>
              <w:cnfStyle w:val="000000000000" w:firstRow="0" w:lastRow="0" w:firstColumn="0" w:lastColumn="0" w:oddVBand="0" w:evenVBand="0" w:oddHBand="0" w:evenHBand="0" w:firstRowFirstColumn="0" w:firstRowLastColumn="0" w:lastRowFirstColumn="0" w:lastRowLastColumn="0"/>
            </w:pPr>
            <w:r>
              <w:t>7</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B465DB2" w14:textId="49D8C6F1" w:rsidR="00791F40" w:rsidRDefault="005C1F49" w:rsidP="00E73C65">
            <w:pPr>
              <w:cnfStyle w:val="000000000000" w:firstRow="0" w:lastRow="0" w:firstColumn="0" w:lastColumn="0" w:oddVBand="0" w:evenVBand="0" w:oddHBand="0" w:evenHBand="0" w:firstRowFirstColumn="0" w:firstRowLastColumn="0" w:lastRowFirstColumn="0" w:lastRowLastColumn="0"/>
            </w:pPr>
            <w:r>
              <w:t>10</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858095" w14:textId="7F80E40A" w:rsidR="00791F40" w:rsidRDefault="005C1F49" w:rsidP="00E73C65">
            <w:pPr>
              <w:cnfStyle w:val="000000000000" w:firstRow="0" w:lastRow="0" w:firstColumn="0" w:lastColumn="0" w:oddVBand="0" w:evenVBand="0" w:oddHBand="0" w:evenHBand="0" w:firstRowFirstColumn="0" w:firstRowLastColumn="0" w:lastRowFirstColumn="0" w:lastRowLastColumn="0"/>
            </w:pPr>
            <w:r>
              <w:t>11</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A2A4F9" w14:textId="77D79ECB" w:rsidR="00791F40" w:rsidRDefault="005C1F49" w:rsidP="00E73C65">
            <w:pPr>
              <w:cnfStyle w:val="000000000000" w:firstRow="0" w:lastRow="0" w:firstColumn="0" w:lastColumn="0" w:oddVBand="0" w:evenVBand="0" w:oddHBand="0" w:evenHBand="0" w:firstRowFirstColumn="0" w:firstRowLastColumn="0" w:lastRowFirstColumn="0" w:lastRowLastColumn="0"/>
            </w:pPr>
            <w:r>
              <w:t>12</w:t>
            </w:r>
          </w:p>
        </w:tc>
      </w:tr>
      <w:tr w:rsidR="00CF5882" w14:paraId="5FD869D2" w14:textId="77777777" w:rsidTr="00426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080599DE" w14:textId="29B9A771" w:rsidR="00791F40" w:rsidRPr="00BC5437" w:rsidRDefault="00CC7187" w:rsidP="00E73C65">
            <w:pPr>
              <w:rPr>
                <w:sz w:val="22"/>
              </w:rPr>
            </w:pPr>
            <w:proofErr w:type="spellStart"/>
            <w:r>
              <w:rPr>
                <w:sz w:val="22"/>
              </w:rPr>
              <w:t>choreID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EC88DA" w14:textId="25F3C1B1" w:rsidR="00791F40" w:rsidRDefault="005C1F49" w:rsidP="00E73C65">
            <w:pPr>
              <w:cnfStyle w:val="000000100000" w:firstRow="0" w:lastRow="0" w:firstColumn="0" w:lastColumn="0" w:oddVBand="0" w:evenVBand="0" w:oddHBand="1" w:evenHBand="0" w:firstRowFirstColumn="0" w:firstRowLastColumn="0" w:lastRowFirstColumn="0" w:lastRowLastColumn="0"/>
            </w:pPr>
            <w:r>
              <w:t>3</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24AFDAB" w14:textId="135A652A" w:rsidR="00791F40" w:rsidRDefault="005C1F49" w:rsidP="00E73C65">
            <w:pPr>
              <w:cnfStyle w:val="000000100000" w:firstRow="0" w:lastRow="0" w:firstColumn="0" w:lastColumn="0" w:oddVBand="0" w:evenVBand="0" w:oddHBand="1" w:evenHBand="0" w:firstRowFirstColumn="0" w:firstRowLastColumn="0" w:lastRowFirstColumn="0" w:lastRowLastColumn="0"/>
            </w:pPr>
            <w:r>
              <w:t>7</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F2673A" w14:textId="101C0521" w:rsidR="00791F40" w:rsidRDefault="005C1F49" w:rsidP="00E73C65">
            <w:pPr>
              <w:cnfStyle w:val="000000100000" w:firstRow="0" w:lastRow="0" w:firstColumn="0" w:lastColumn="0" w:oddVBand="0" w:evenVBand="0" w:oddHBand="1" w:evenHBand="0" w:firstRowFirstColumn="0" w:firstRowLastColumn="0" w:lastRowFirstColumn="0" w:lastRowLastColumn="0"/>
            </w:pPr>
            <w:r>
              <w:t>14</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B6F21AA" w14:textId="1DFD8C6C" w:rsidR="00791F40" w:rsidRDefault="005C1F49" w:rsidP="00E73C65">
            <w:pPr>
              <w:cnfStyle w:val="000000100000" w:firstRow="0" w:lastRow="0" w:firstColumn="0" w:lastColumn="0" w:oddVBand="0" w:evenVBand="0" w:oddHBand="1" w:evenHBand="0" w:firstRowFirstColumn="0" w:firstRowLastColumn="0" w:lastRowFirstColumn="0" w:lastRowLastColumn="0"/>
            </w:pPr>
            <w:r>
              <w:t>9</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6B71DD" w14:textId="6EAC9D45" w:rsidR="00791F40" w:rsidRDefault="005C1F49" w:rsidP="00E73C65">
            <w:pPr>
              <w:cnfStyle w:val="000000100000" w:firstRow="0" w:lastRow="0" w:firstColumn="0" w:lastColumn="0" w:oddVBand="0" w:evenVBand="0" w:oddHBand="1" w:evenHBand="0" w:firstRowFirstColumn="0" w:firstRowLastColumn="0" w:lastRowFirstColumn="0" w:lastRowLastColumn="0"/>
            </w:pPr>
            <w:r>
              <w:t>18</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1FC15E9" w14:textId="6F1A4F55" w:rsidR="00791F40" w:rsidRDefault="005C1F49" w:rsidP="00E73C65">
            <w:pPr>
              <w:cnfStyle w:val="000000100000" w:firstRow="0" w:lastRow="0" w:firstColumn="0" w:lastColumn="0" w:oddVBand="0" w:evenVBand="0" w:oddHBand="1" w:evenHBand="0" w:firstRowFirstColumn="0" w:firstRowLastColumn="0" w:lastRowFirstColumn="0" w:lastRowLastColumn="0"/>
            </w:pPr>
            <w:r>
              <w:t>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EE15166" w14:textId="5CF178B4" w:rsidR="00791F40" w:rsidRDefault="005C1F49" w:rsidP="00E73C65">
            <w:pPr>
              <w:cnfStyle w:val="000000100000" w:firstRow="0" w:lastRow="0" w:firstColumn="0" w:lastColumn="0" w:oddVBand="0" w:evenVBand="0" w:oddHBand="1" w:evenHBand="0" w:firstRowFirstColumn="0" w:firstRowLastColumn="0" w:lastRowFirstColumn="0" w:lastRowLastColumn="0"/>
            </w:pPr>
            <w:r>
              <w:t>16</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4FCBA61" w14:textId="2C4D42BB" w:rsidR="00791F40" w:rsidRDefault="005C1F49" w:rsidP="00E73C65">
            <w:pPr>
              <w:cnfStyle w:val="000000100000" w:firstRow="0" w:lastRow="0" w:firstColumn="0" w:lastColumn="0" w:oddVBand="0" w:evenVBand="0" w:oddHBand="1" w:evenHBand="0" w:firstRowFirstColumn="0" w:firstRowLastColumn="0" w:lastRowFirstColumn="0" w:lastRowLastColumn="0"/>
            </w:pPr>
            <w:r>
              <w:t>15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E86ECB0" w14:textId="1A2CF65B" w:rsidR="00791F40" w:rsidRDefault="005C1F49" w:rsidP="00E73C65">
            <w:pPr>
              <w:cnfStyle w:val="000000100000" w:firstRow="0" w:lastRow="0" w:firstColumn="0" w:lastColumn="0" w:oddVBand="0" w:evenVBand="0" w:oddHBand="1" w:evenHBand="0" w:firstRowFirstColumn="0" w:firstRowLastColumn="0" w:lastRowFirstColumn="0" w:lastRowLastColumn="0"/>
            </w:pPr>
            <w:r>
              <w:t>17</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932E06B" w14:textId="25FA1697" w:rsidR="00791F40" w:rsidRDefault="005C1F49" w:rsidP="00E73C65">
            <w:pPr>
              <w:cnfStyle w:val="000000100000" w:firstRow="0" w:lastRow="0" w:firstColumn="0" w:lastColumn="0" w:oddVBand="0" w:evenVBand="0" w:oddHBand="1" w:evenHBand="0" w:firstRowFirstColumn="0" w:firstRowLastColumn="0" w:lastRowFirstColumn="0" w:lastRowLastColumn="0"/>
            </w:pPr>
            <w:r>
              <w:t>19</w:t>
            </w:r>
          </w:p>
        </w:tc>
      </w:tr>
      <w:tr w:rsidR="00CF5882" w14:paraId="2DF080A0" w14:textId="77777777" w:rsidTr="004269F5">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0C608E49" w14:textId="230C7C10" w:rsidR="00791F40" w:rsidRPr="00BC5437" w:rsidRDefault="00F826E4" w:rsidP="00E73C65">
            <w:pPr>
              <w:rPr>
                <w:sz w:val="22"/>
              </w:rPr>
            </w:pPr>
            <w:proofErr w:type="spellStart"/>
            <w:r>
              <w:rPr>
                <w:sz w:val="22"/>
              </w:rPr>
              <w:t>otherChore</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F3F36B2" w14:textId="504DFF46"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2242FF" w14:textId="5B46F745"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871260D" w14:textId="4C88FFE9"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CD8C67" w14:textId="3ECE726C"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90106D" w14:textId="11087ED7"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D30A9B" w14:textId="0DF6BD46"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34A8A18" w14:textId="4DC7DEA0"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A06D84" w14:textId="07B482CF"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E966701" w14:textId="330AFB25"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FA4331" w14:textId="475179E8"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r>
    </w:tbl>
    <w:p w14:paraId="500D2E3B" w14:textId="77777777" w:rsidR="00791F40" w:rsidRDefault="00791F40"/>
    <w:tbl>
      <w:tblPr>
        <w:tblStyle w:val="GridTable5Dark-Accent5"/>
        <w:tblW w:w="0" w:type="auto"/>
        <w:tblLook w:val="04A0" w:firstRow="1" w:lastRow="0" w:firstColumn="1" w:lastColumn="0" w:noHBand="0" w:noVBand="1"/>
      </w:tblPr>
      <w:tblGrid>
        <w:gridCol w:w="1746"/>
        <w:gridCol w:w="1119"/>
        <w:gridCol w:w="740"/>
        <w:gridCol w:w="806"/>
        <w:gridCol w:w="756"/>
        <w:gridCol w:w="740"/>
        <w:gridCol w:w="806"/>
        <w:gridCol w:w="756"/>
        <w:gridCol w:w="740"/>
        <w:gridCol w:w="806"/>
        <w:gridCol w:w="721"/>
      </w:tblGrid>
      <w:tr w:rsidR="00791F40" w:rsidRPr="00BC5437" w14:paraId="1076E6A6"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24B36002" w14:textId="52845522" w:rsidR="00791F40" w:rsidRPr="00BC5437" w:rsidRDefault="00F1139E" w:rsidP="00E73C65">
            <w:pPr>
              <w:jc w:val="center"/>
              <w:rPr>
                <w:sz w:val="24"/>
              </w:rPr>
            </w:pPr>
            <w:r>
              <w:rPr>
                <w:sz w:val="24"/>
              </w:rPr>
              <w:t>Usage</w:t>
            </w:r>
          </w:p>
        </w:tc>
      </w:tr>
      <w:tr w:rsidR="000573CE" w14:paraId="301228DD" w14:textId="77777777" w:rsidTr="00836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3C7B3171"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D248C4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commentRangeStart w:id="53"/>
            <w:r w:rsidRPr="00BC5437">
              <w:rPr>
                <w:b/>
              </w:rPr>
              <w:t>1</w:t>
            </w:r>
            <w:commentRangeEnd w:id="53"/>
            <w:r>
              <w:rPr>
                <w:rStyle w:val="CommentReference"/>
              </w:rPr>
              <w:commentReference w:id="53"/>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E272E0D"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01E9EE3"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1C22F19"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195BA9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824B51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342D7BF"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65B5EF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6A5682B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3E0BF2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0573CE" w14:paraId="469DDAA7" w14:textId="77777777" w:rsidTr="00836765">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43B67D21" w14:textId="2CA38366" w:rsidR="00791F40" w:rsidRPr="00BC5437" w:rsidRDefault="00836765" w:rsidP="00E73C65">
            <w:pPr>
              <w:rPr>
                <w:sz w:val="22"/>
              </w:rPr>
            </w:pPr>
            <w:proofErr w:type="spellStart"/>
            <w:r>
              <w:rPr>
                <w:sz w:val="22"/>
              </w:rPr>
              <w:lastRenderedPageBreak/>
              <w:t>choreID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AEB2278" w14:textId="57750C3F" w:rsidR="00791F40" w:rsidRDefault="0089213A" w:rsidP="00E73C65">
            <w:pPr>
              <w:cnfStyle w:val="000000000000" w:firstRow="0" w:lastRow="0" w:firstColumn="0" w:lastColumn="0" w:oddVBand="0" w:evenVBand="0" w:oddHBand="0" w:evenHBand="0" w:firstRowFirstColumn="0" w:firstRowLastColumn="0" w:lastRowFirstColumn="0" w:lastRowLastColumn="0"/>
            </w:pPr>
            <w:r>
              <w:t>3</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963A5F" w14:textId="4063A0A8" w:rsidR="00791F40" w:rsidRDefault="0089213A" w:rsidP="00E73C65">
            <w:pPr>
              <w:cnfStyle w:val="000000000000" w:firstRow="0" w:lastRow="0" w:firstColumn="0" w:lastColumn="0" w:oddVBand="0" w:evenVBand="0" w:oddHBand="0" w:evenHBand="0" w:firstRowFirstColumn="0" w:firstRowLastColumn="0" w:lastRowFirstColumn="0" w:lastRowLastColumn="0"/>
            </w:pPr>
            <w:r>
              <w:t>9</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4A341D" w14:textId="491729B8" w:rsidR="00791F40" w:rsidRDefault="0089213A" w:rsidP="00E73C65">
            <w:pPr>
              <w:cnfStyle w:val="000000000000" w:firstRow="0" w:lastRow="0" w:firstColumn="0" w:lastColumn="0" w:oddVBand="0" w:evenVBand="0" w:oddHBand="0" w:evenHBand="0" w:firstRowFirstColumn="0" w:firstRowLastColumn="0" w:lastRowFirstColumn="0" w:lastRowLastColumn="0"/>
            </w:pPr>
            <w:r>
              <w:t>9</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0BE2210" w14:textId="0A896CD0" w:rsidR="00791F40" w:rsidRDefault="0089213A" w:rsidP="00E73C65">
            <w:pPr>
              <w:cnfStyle w:val="000000000000" w:firstRow="0" w:lastRow="0" w:firstColumn="0" w:lastColumn="0" w:oddVBand="0" w:evenVBand="0" w:oddHBand="0" w:evenHBand="0" w:firstRowFirstColumn="0" w:firstRowLastColumn="0" w:lastRowFirstColumn="0" w:lastRowLastColumn="0"/>
            </w:pPr>
            <w:r>
              <w:t>14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92D9E5E" w14:textId="4C1EBBC7" w:rsidR="00791F40" w:rsidRDefault="0089213A" w:rsidP="00E73C65">
            <w:pPr>
              <w:cnfStyle w:val="000000000000" w:firstRow="0" w:lastRow="0" w:firstColumn="0" w:lastColumn="0" w:oddVBand="0" w:evenVBand="0" w:oddHBand="0" w:evenHBand="0" w:firstRowFirstColumn="0" w:firstRowLastColumn="0" w:lastRowFirstColumn="0" w:lastRowLastColumn="0"/>
            </w:pPr>
            <w:r>
              <w:t>15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218531" w14:textId="499A89E4" w:rsidR="00791F40" w:rsidRDefault="0089213A" w:rsidP="00E73C65">
            <w:pPr>
              <w:cnfStyle w:val="000000000000" w:firstRow="0" w:lastRow="0" w:firstColumn="0" w:lastColumn="0" w:oddVBand="0" w:evenVBand="0" w:oddHBand="0" w:evenHBand="0" w:firstRowFirstColumn="0" w:firstRowLastColumn="0" w:lastRowFirstColumn="0" w:lastRowLastColumn="0"/>
            </w:pPr>
            <w:r>
              <w:t>15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FF8B2F" w14:textId="10B77AFE" w:rsidR="00791F40" w:rsidRDefault="0089213A" w:rsidP="00E73C65">
            <w:pPr>
              <w:cnfStyle w:val="000000000000" w:firstRow="0" w:lastRow="0" w:firstColumn="0" w:lastColumn="0" w:oddVBand="0" w:evenVBand="0" w:oddHBand="0" w:evenHBand="0" w:firstRowFirstColumn="0" w:firstRowLastColumn="0" w:lastRowFirstColumn="0" w:lastRowLastColumn="0"/>
            </w:pPr>
            <w:r>
              <w:t>16</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8B5082" w14:textId="200F1F89" w:rsidR="00791F40" w:rsidRDefault="0089213A" w:rsidP="00E73C65">
            <w:pPr>
              <w:cnfStyle w:val="000000000000" w:firstRow="0" w:lastRow="0" w:firstColumn="0" w:lastColumn="0" w:oddVBand="0" w:evenVBand="0" w:oddHBand="0" w:evenHBand="0" w:firstRowFirstColumn="0" w:firstRowLastColumn="0" w:lastRowFirstColumn="0" w:lastRowLastColumn="0"/>
            </w:pPr>
            <w:r>
              <w:t>17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79C5B2D" w14:textId="60D46D32" w:rsidR="00791F40" w:rsidRDefault="0089213A" w:rsidP="00E73C65">
            <w:pPr>
              <w:cnfStyle w:val="000000000000" w:firstRow="0" w:lastRow="0" w:firstColumn="0" w:lastColumn="0" w:oddVBand="0" w:evenVBand="0" w:oddHBand="0" w:evenHBand="0" w:firstRowFirstColumn="0" w:firstRowLastColumn="0" w:lastRowFirstColumn="0" w:lastRowLastColumn="0"/>
            </w:pPr>
            <w:r>
              <w:t>19</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629FEB" w14:textId="28B197C6" w:rsidR="00791F40" w:rsidRDefault="0089213A" w:rsidP="00E73C65">
            <w:pPr>
              <w:cnfStyle w:val="000000000000" w:firstRow="0" w:lastRow="0" w:firstColumn="0" w:lastColumn="0" w:oddVBand="0" w:evenVBand="0" w:oddHBand="0" w:evenHBand="0" w:firstRowFirstColumn="0" w:firstRowLastColumn="0" w:lastRowFirstColumn="0" w:lastRowLastColumn="0"/>
            </w:pPr>
            <w:r>
              <w:t>19</w:t>
            </w:r>
          </w:p>
        </w:tc>
      </w:tr>
      <w:tr w:rsidR="000573CE" w14:paraId="2932D07C" w14:textId="77777777" w:rsidTr="00836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30DA222B" w14:textId="749CDD24" w:rsidR="00791F40" w:rsidRPr="00BC5437" w:rsidRDefault="00836765" w:rsidP="00E73C65">
            <w:pPr>
              <w:rPr>
                <w:sz w:val="22"/>
              </w:rPr>
            </w:pPr>
            <w:proofErr w:type="spellStart"/>
            <w:r>
              <w:rPr>
                <w:sz w:val="22"/>
              </w:rPr>
              <w:t>resourceName</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B5D9BDF" w14:textId="1570959F"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318219" w14:textId="40035B4F" w:rsidR="00791F40" w:rsidRDefault="000573CE" w:rsidP="00E73C65">
            <w:pPr>
              <w:cnfStyle w:val="000000100000" w:firstRow="0" w:lastRow="0" w:firstColumn="0" w:lastColumn="0" w:oddVBand="0" w:evenVBand="0" w:oddHBand="1" w:evenHBand="0" w:firstRowFirstColumn="0" w:firstRowLastColumn="0" w:lastRowFirstColumn="0" w:lastRowLastColumn="0"/>
            </w:pPr>
            <w:r>
              <w:t>Bags</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358A285" w14:textId="0A526D07"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5F8CF3" w14:textId="41778D5C" w:rsidR="00791F40" w:rsidRDefault="000573CE" w:rsidP="00E73C65">
            <w:pPr>
              <w:cnfStyle w:val="000000100000" w:firstRow="0" w:lastRow="0" w:firstColumn="0" w:lastColumn="0" w:oddVBand="0" w:evenVBand="0" w:oddHBand="1" w:evenHBand="0" w:firstRowFirstColumn="0" w:firstRowLastColumn="0" w:lastRowFirstColumn="0" w:lastRowLastColumn="0"/>
            </w:pPr>
            <w:r>
              <w:t>Brush</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EAF2ECD" w14:textId="02074895" w:rsidR="00791F40" w:rsidRDefault="000573CE" w:rsidP="00E73C65">
            <w:pPr>
              <w:cnfStyle w:val="000000100000" w:firstRow="0" w:lastRow="0" w:firstColumn="0" w:lastColumn="0" w:oddVBand="0" w:evenVBand="0" w:oddHBand="1" w:evenHBand="0" w:firstRowFirstColumn="0" w:firstRowLastColumn="0" w:lastRowFirstColumn="0" w:lastRowLastColumn="0"/>
            </w:pPr>
            <w:r>
              <w:t>Bags</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1A35739" w14:textId="561A8125"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55FD27" w14:textId="5C4AE21A" w:rsidR="00791F40" w:rsidRDefault="000573CE" w:rsidP="00E73C65">
            <w:pPr>
              <w:cnfStyle w:val="000000100000" w:firstRow="0" w:lastRow="0" w:firstColumn="0" w:lastColumn="0" w:oddVBand="0" w:evenVBand="0" w:oddHBand="1" w:evenHBand="0" w:firstRowFirstColumn="0" w:firstRowLastColumn="0" w:lastRowFirstColumn="0" w:lastRowLastColumn="0"/>
            </w:pPr>
            <w:r>
              <w:t>Brush</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7DD73AC" w14:textId="5F3C1BF1" w:rsidR="00791F40" w:rsidRDefault="000573CE" w:rsidP="00E73C65">
            <w:pPr>
              <w:cnfStyle w:val="000000100000" w:firstRow="0" w:lastRow="0" w:firstColumn="0" w:lastColumn="0" w:oddVBand="0" w:evenVBand="0" w:oddHBand="1" w:evenHBand="0" w:firstRowFirstColumn="0" w:firstRowLastColumn="0" w:lastRowFirstColumn="0" w:lastRowLastColumn="0"/>
            </w:pPr>
            <w:r>
              <w:t>Bags</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5AB514C" w14:textId="4E371566"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5AA9D9" w14:textId="74010E61" w:rsidR="00791F40" w:rsidRDefault="000573CE" w:rsidP="00E73C65">
            <w:pPr>
              <w:cnfStyle w:val="000000100000" w:firstRow="0" w:lastRow="0" w:firstColumn="0" w:lastColumn="0" w:oddVBand="0" w:evenVBand="0" w:oddHBand="1" w:evenHBand="0" w:firstRowFirstColumn="0" w:firstRowLastColumn="0" w:lastRowFirstColumn="0" w:lastRowLastColumn="0"/>
            </w:pPr>
            <w:r>
              <w:t>Bin</w:t>
            </w:r>
          </w:p>
        </w:tc>
      </w:tr>
      <w:tr w:rsidR="000573CE" w14:paraId="074CACD2" w14:textId="77777777" w:rsidTr="00836765">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1D74F90B" w14:textId="769BDFAC" w:rsidR="00791F40" w:rsidRPr="00BC5437" w:rsidRDefault="00836765" w:rsidP="00E73C65">
            <w:pPr>
              <w:rPr>
                <w:sz w:val="22"/>
              </w:rPr>
            </w:pPr>
            <w:proofErr w:type="spellStart"/>
            <w:r>
              <w:rPr>
                <w:sz w:val="22"/>
              </w:rPr>
              <w:t>housemateID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B82E63A" w14:textId="2F805118" w:rsidR="00791F40" w:rsidRDefault="00B5078F" w:rsidP="00E73C65">
            <w:pPr>
              <w:cnfStyle w:val="000000000000" w:firstRow="0" w:lastRow="0" w:firstColumn="0" w:lastColumn="0" w:oddVBand="0" w:evenVBand="0" w:oddHBand="0" w:evenHBand="0" w:firstRowFirstColumn="0" w:firstRowLastColumn="0" w:lastRowFirstColumn="0" w:lastRowLastColumn="0"/>
            </w:pPr>
            <w:r>
              <w:t>1</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C700A2" w14:textId="68B3CF25" w:rsidR="00791F40" w:rsidRDefault="00B5078F" w:rsidP="00E73C65">
            <w:pPr>
              <w:cnfStyle w:val="000000000000" w:firstRow="0" w:lastRow="0" w:firstColumn="0" w:lastColumn="0" w:oddVBand="0" w:evenVBand="0" w:oddHBand="0" w:evenHBand="0" w:firstRowFirstColumn="0" w:firstRowLastColumn="0" w:lastRowFirstColumn="0" w:lastRowLastColumn="0"/>
            </w:pPr>
            <w:r>
              <w:t>4</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701E39" w14:textId="551EBEF1" w:rsidR="00791F40" w:rsidRDefault="00B5078F" w:rsidP="00E73C65">
            <w:pPr>
              <w:cnfStyle w:val="000000000000" w:firstRow="0" w:lastRow="0" w:firstColumn="0" w:lastColumn="0" w:oddVBand="0" w:evenVBand="0" w:oddHBand="0" w:evenHBand="0" w:firstRowFirstColumn="0" w:firstRowLastColumn="0" w:lastRowFirstColumn="0" w:lastRowLastColumn="0"/>
            </w:pPr>
            <w: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0441C3D" w14:textId="17901119" w:rsidR="00791F40" w:rsidRDefault="00B5078F" w:rsidP="00E73C65">
            <w:pPr>
              <w:cnfStyle w:val="000000000000" w:firstRow="0" w:lastRow="0" w:firstColumn="0" w:lastColumn="0" w:oddVBand="0" w:evenVBand="0" w:oddHBand="0" w:evenHBand="0" w:firstRowFirstColumn="0" w:firstRowLastColumn="0" w:lastRowFirstColumn="0" w:lastRowLastColumn="0"/>
            </w:pPr>
            <w:r>
              <w:t>2</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FFC3E74" w14:textId="6AC896D8" w:rsidR="00791F40" w:rsidRDefault="00B5078F"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F4D05D" w14:textId="0E58C9AB" w:rsidR="00791F40" w:rsidRDefault="00B5078F"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CEA7306" w14:textId="7F3D4C61" w:rsidR="00791F40" w:rsidRDefault="00B5078F" w:rsidP="00E73C65">
            <w:pPr>
              <w:cnfStyle w:val="000000000000" w:firstRow="0" w:lastRow="0" w:firstColumn="0" w:lastColumn="0" w:oddVBand="0" w:evenVBand="0" w:oddHBand="0" w:evenHBand="0" w:firstRowFirstColumn="0" w:firstRowLastColumn="0" w:lastRowFirstColumn="0" w:lastRowLastColumn="0"/>
            </w:pPr>
            <w: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4B951B" w14:textId="67B9A5E6" w:rsidR="00791F40" w:rsidRDefault="00B5078F" w:rsidP="00E73C65">
            <w:pPr>
              <w:cnfStyle w:val="000000000000" w:firstRow="0" w:lastRow="0" w:firstColumn="0" w:lastColumn="0" w:oddVBand="0" w:evenVBand="0" w:oddHBand="0" w:evenHBand="0" w:firstRowFirstColumn="0" w:firstRowLastColumn="0" w:lastRowFirstColumn="0" w:lastRowLastColumn="0"/>
            </w:pPr>
            <w:r>
              <w:t>11</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A4042D" w14:textId="1D8F5B3A" w:rsidR="00791F40" w:rsidRDefault="00B5078F" w:rsidP="00E73C65">
            <w:pPr>
              <w:cnfStyle w:val="000000000000" w:firstRow="0" w:lastRow="0" w:firstColumn="0" w:lastColumn="0" w:oddVBand="0" w:evenVBand="0" w:oddHBand="0" w:evenHBand="0" w:firstRowFirstColumn="0" w:firstRowLastColumn="0" w:lastRowFirstColumn="0" w:lastRowLastColumn="0"/>
            </w:pPr>
            <w:r>
              <w:t>12</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410440" w14:textId="1000CD96" w:rsidR="00791F40" w:rsidRDefault="00B5078F" w:rsidP="00E73C65">
            <w:pPr>
              <w:cnfStyle w:val="000000000000" w:firstRow="0" w:lastRow="0" w:firstColumn="0" w:lastColumn="0" w:oddVBand="0" w:evenVBand="0" w:oddHBand="0" w:evenHBand="0" w:firstRowFirstColumn="0" w:firstRowLastColumn="0" w:lastRowFirstColumn="0" w:lastRowLastColumn="0"/>
            </w:pPr>
            <w:r>
              <w:t>12</w:t>
            </w:r>
          </w:p>
        </w:tc>
      </w:tr>
    </w:tbl>
    <w:p w14:paraId="3E5D65CF" w14:textId="400662E8" w:rsidR="00A61559" w:rsidRDefault="00A61559">
      <w:r>
        <w:br w:type="page"/>
      </w:r>
    </w:p>
    <w:p w14:paraId="09A0B195" w14:textId="688E22F9" w:rsidR="00A61559" w:rsidRDefault="00A61559" w:rsidP="00A61559">
      <w:pPr>
        <w:pStyle w:val="Heading1"/>
        <w:pBdr>
          <w:bottom w:val="single" w:sz="4" w:space="1" w:color="auto"/>
        </w:pBdr>
      </w:pPr>
      <w:bookmarkStart w:id="54" w:name="_Toc116387829"/>
      <w:r>
        <w:lastRenderedPageBreak/>
        <w:t>TECHNICAL REQUIREMENTS</w:t>
      </w:r>
      <w:bookmarkEnd w:id="54"/>
    </w:p>
    <w:p w14:paraId="507A4AEB" w14:textId="45E0A7BB" w:rsidR="00A61559" w:rsidRDefault="00A61559" w:rsidP="00A61559">
      <w:pPr>
        <w:pStyle w:val="Heading2"/>
      </w:pPr>
      <w:bookmarkStart w:id="55" w:name="_Toc116387830"/>
      <w:r>
        <w:t xml:space="preserve">System </w:t>
      </w:r>
      <w:commentRangeStart w:id="56"/>
      <w:r>
        <w:t>Environment</w:t>
      </w:r>
      <w:commentRangeEnd w:id="56"/>
      <w:r w:rsidR="001E54B5">
        <w:rPr>
          <w:rStyle w:val="CommentReference"/>
          <w:rFonts w:cs="Times New Roman"/>
          <w:b w:val="0"/>
          <w:bCs w:val="0"/>
          <w:iCs w:val="0"/>
        </w:rPr>
        <w:commentReference w:id="56"/>
      </w:r>
      <w:bookmarkEnd w:id="55"/>
    </w:p>
    <w:p w14:paraId="568F8B12" w14:textId="6F3D9327" w:rsidR="001E54B5" w:rsidRPr="001E54B5" w:rsidRDefault="0014350A" w:rsidP="001E54B5">
      <w:r>
        <w:t>The system</w:t>
      </w:r>
      <w:r w:rsidR="009866B8">
        <w:t xml:space="preserve"> runs on</w:t>
      </w:r>
      <w:r w:rsidR="005E64B6">
        <w:t xml:space="preserve"> Windows 10</w:t>
      </w:r>
      <w:r w:rsidR="00D21C82">
        <w:t>.</w:t>
      </w:r>
      <w:r w:rsidR="001F2D6F">
        <w:t xml:space="preserve"> </w:t>
      </w:r>
      <w:r w:rsidR="00AF292C">
        <w:t xml:space="preserve">The </w:t>
      </w:r>
      <w:r w:rsidR="005E5149">
        <w:t>WRR.bat file used to run the system</w:t>
      </w:r>
      <w:r w:rsidR="00B14D92">
        <w:t xml:space="preserve"> uses the JAVA_HOME</w:t>
      </w:r>
      <w:r w:rsidR="00A478C2">
        <w:t xml:space="preserve"> environment variable</w:t>
      </w:r>
      <w:r w:rsidR="006E7F32">
        <w:t xml:space="preserve"> therefore the</w:t>
      </w:r>
      <w:r w:rsidR="004E07F1">
        <w:t xml:space="preserve"> operating system</w:t>
      </w:r>
      <w:r w:rsidR="009154AF">
        <w:t xml:space="preserve"> should have</w:t>
      </w:r>
      <w:r w:rsidR="00802258">
        <w:t xml:space="preserve"> java</w:t>
      </w:r>
      <w:r w:rsidR="009E563D">
        <w:t xml:space="preserve"> installed and </w:t>
      </w:r>
      <w:r w:rsidR="00B25223">
        <w:t>the JAVA_HOME environment variable set.</w:t>
      </w:r>
    </w:p>
    <w:p w14:paraId="0DB1CD95" w14:textId="0ABE87A0" w:rsidR="00A61559" w:rsidRDefault="00A61559" w:rsidP="00A61559">
      <w:pPr>
        <w:pStyle w:val="Heading2"/>
      </w:pPr>
      <w:bookmarkStart w:id="57" w:name="_Toc116387831"/>
      <w:r>
        <w:t xml:space="preserve">Start-up </w:t>
      </w:r>
      <w:commentRangeStart w:id="58"/>
      <w:r>
        <w:t>Instructions</w:t>
      </w:r>
      <w:commentRangeEnd w:id="58"/>
      <w:r w:rsidR="001E54B5">
        <w:rPr>
          <w:rStyle w:val="CommentReference"/>
          <w:rFonts w:cs="Times New Roman"/>
          <w:b w:val="0"/>
          <w:bCs w:val="0"/>
          <w:iCs w:val="0"/>
        </w:rPr>
        <w:commentReference w:id="58"/>
      </w:r>
      <w:bookmarkEnd w:id="57"/>
    </w:p>
    <w:p w14:paraId="4A65CC9C" w14:textId="19339B1F" w:rsidR="001E54B5" w:rsidRPr="001E54B5" w:rsidRDefault="00BD1E05" w:rsidP="001E54B5">
      <w:r>
        <w:t xml:space="preserve">The system can be run </w:t>
      </w:r>
      <w:r w:rsidR="005B1A33">
        <w:t xml:space="preserve">by double </w:t>
      </w:r>
      <w:r w:rsidR="00823445">
        <w:t>clicking</w:t>
      </w:r>
      <w:r>
        <w:t xml:space="preserve"> the </w:t>
      </w:r>
      <w:r w:rsidRPr="00C918D7">
        <w:rPr>
          <w:b/>
          <w:bCs/>
          <w:i/>
          <w:iCs/>
        </w:rPr>
        <w:t>WRR.bat</w:t>
      </w:r>
      <w:r>
        <w:t xml:space="preserve"> file</w:t>
      </w:r>
      <w:r w:rsidR="00F24751">
        <w:t xml:space="preserve"> which is </w:t>
      </w:r>
      <w:r w:rsidR="0011078B">
        <w:t>located</w:t>
      </w:r>
      <w:r w:rsidR="00DB31C5">
        <w:t xml:space="preserve"> at</w:t>
      </w:r>
      <w:r w:rsidR="0011078B">
        <w:t xml:space="preserve"> </w:t>
      </w:r>
      <w:r w:rsidR="008A205F" w:rsidRPr="00072B03">
        <w:rPr>
          <w:b/>
          <w:bCs/>
          <w:i/>
          <w:iCs/>
        </w:rPr>
        <w:t>WRR\out\artifacts\</w:t>
      </w:r>
      <w:proofErr w:type="spellStart"/>
      <w:r w:rsidR="008A205F" w:rsidRPr="00072B03">
        <w:rPr>
          <w:b/>
          <w:bCs/>
          <w:i/>
          <w:iCs/>
        </w:rPr>
        <w:t>WRR_jar</w:t>
      </w:r>
      <w:proofErr w:type="spellEnd"/>
      <w:r w:rsidR="004D7B8D">
        <w:t xml:space="preserve"> within the project.</w:t>
      </w:r>
    </w:p>
    <w:p w14:paraId="582B89D6" w14:textId="7382F41A" w:rsidR="00A61559" w:rsidRDefault="00A61559" w:rsidP="00A61559">
      <w:pPr>
        <w:pStyle w:val="Heading2"/>
      </w:pPr>
      <w:bookmarkStart w:id="59" w:name="_Toc116387832"/>
      <w:r>
        <w:t xml:space="preserve">Logins &amp; </w:t>
      </w:r>
      <w:commentRangeStart w:id="60"/>
      <w:r>
        <w:t>Passwords</w:t>
      </w:r>
      <w:commentRangeEnd w:id="60"/>
      <w:r w:rsidR="001E54B5">
        <w:rPr>
          <w:rStyle w:val="CommentReference"/>
          <w:rFonts w:cs="Times New Roman"/>
          <w:b w:val="0"/>
          <w:bCs w:val="0"/>
          <w:iCs w:val="0"/>
        </w:rPr>
        <w:commentReference w:id="60"/>
      </w:r>
      <w:bookmarkEnd w:id="59"/>
    </w:p>
    <w:p w14:paraId="07F2F46A" w14:textId="39A805E7" w:rsidR="00A61559" w:rsidRDefault="00933F4A">
      <w:r>
        <w:rPr>
          <w:noProof/>
        </w:rPr>
        <w:drawing>
          <wp:inline distT="0" distB="0" distL="0" distR="0" wp14:anchorId="7DF738B8" wp14:editId="31956298">
            <wp:extent cx="5219968" cy="19050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5219968" cy="1905098"/>
                    </a:xfrm>
                    <a:prstGeom prst="rect">
                      <a:avLst/>
                    </a:prstGeom>
                  </pic:spPr>
                </pic:pic>
              </a:graphicData>
            </a:graphic>
          </wp:inline>
        </w:drawing>
      </w:r>
    </w:p>
    <w:sectPr w:rsidR="00A61559" w:rsidSect="00EB7898">
      <w:pgSz w:w="11906" w:h="16838" w:code="9"/>
      <w:pgMar w:top="1440" w:right="1080" w:bottom="1440" w:left="1080" w:header="1008" w:footer="100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l, Janine (Ms) (Summerstrand Campus South)" w:date="2020-09-26T11:10:00Z" w:initials="NJ((CS">
    <w:p w14:paraId="24A98673" w14:textId="77777777" w:rsidR="003E5056" w:rsidRDefault="003E5056" w:rsidP="00AB53CE">
      <w:r>
        <w:rPr>
          <w:rStyle w:val="CommentReference"/>
        </w:rPr>
        <w:annotationRef/>
      </w:r>
    </w:p>
    <w:p w14:paraId="7547A215" w14:textId="2972656B" w:rsidR="003E5056" w:rsidRPr="00AB53CE" w:rsidRDefault="003E5056" w:rsidP="00AB53CE">
      <w:r w:rsidRPr="00AB53CE">
        <w:t>The Implementation &amp; Construction document will cover all the required updates from the Elaboration document.  Additionally, the Use Case Development Plan, CRUD Analysis and Final UI Designs as well as Deployment considerations need to be included.</w:t>
      </w:r>
    </w:p>
    <w:p w14:paraId="5821F770" w14:textId="77777777" w:rsidR="003E5056" w:rsidRPr="00AB53CE" w:rsidRDefault="003E5056" w:rsidP="00AB53CE"/>
    <w:p w14:paraId="1CC700DB" w14:textId="6A096727" w:rsidR="003E5056" w:rsidRPr="00AB53CE" w:rsidRDefault="003E5056" w:rsidP="00AB53CE">
      <w:r w:rsidRPr="00AB53CE">
        <w:t>No need to retype all the narratives, etc – just copy and paste and make the required changes as recommend after the Elaboration document assessment</w:t>
      </w:r>
    </w:p>
  </w:comment>
  <w:comment w:id="3" w:author="Nel, Janine (Ms) (Summerstrand Campus South)" w:date="2020-09-26T11:25:00Z" w:initials="NJ((CS">
    <w:p w14:paraId="55D6154C" w14:textId="77777777" w:rsidR="003E5056" w:rsidRDefault="003E5056" w:rsidP="00103A19">
      <w:pPr>
        <w:pStyle w:val="ListParagraph"/>
        <w:ind w:left="0"/>
        <w:rPr>
          <w:rFonts w:cs="Arial"/>
        </w:rPr>
      </w:pPr>
      <w:r>
        <w:rPr>
          <w:rStyle w:val="CommentReference"/>
        </w:rPr>
        <w:annotationRef/>
      </w:r>
    </w:p>
    <w:p w14:paraId="74E4E66D" w14:textId="65AB30D1" w:rsidR="003E5056" w:rsidRDefault="003E5056" w:rsidP="00103A19">
      <w:pPr>
        <w:pStyle w:val="ListParagraph"/>
        <w:ind w:left="0"/>
        <w:rPr>
          <w:rFonts w:cs="Arial"/>
        </w:rPr>
      </w:pPr>
      <w:r>
        <w:rPr>
          <w:rFonts w:cs="Arial"/>
        </w:rPr>
        <w:t>This will be an updated use case diagram based on feedback from the Elaboration document assessment.</w:t>
      </w:r>
    </w:p>
    <w:p w14:paraId="0C68D68B" w14:textId="77777777" w:rsidR="003E5056" w:rsidRDefault="003E5056" w:rsidP="00103A19">
      <w:pPr>
        <w:pStyle w:val="ListParagraph"/>
        <w:ind w:left="0"/>
        <w:rPr>
          <w:rFonts w:cs="Arial"/>
        </w:rPr>
      </w:pPr>
    </w:p>
    <w:p w14:paraId="2CFB3830" w14:textId="77777777" w:rsidR="003E5056" w:rsidRDefault="003E5056" w:rsidP="00103A19">
      <w:pPr>
        <w:pStyle w:val="CommentText"/>
        <w:rPr>
          <w:rFonts w:cs="Arial"/>
          <w:color w:val="000000" w:themeColor="text1"/>
        </w:rPr>
      </w:pPr>
    </w:p>
    <w:p w14:paraId="3CA74AED" w14:textId="77777777" w:rsidR="003E5056" w:rsidRDefault="003E5056" w:rsidP="00103A19">
      <w:pPr>
        <w:pStyle w:val="CommentText"/>
        <w:rPr>
          <w:rFonts w:cs="Arial"/>
          <w:b/>
          <w:color w:val="000000" w:themeColor="text1"/>
          <w:szCs w:val="22"/>
        </w:rPr>
      </w:pPr>
      <w:r w:rsidRPr="0024266D">
        <w:rPr>
          <w:rFonts w:cs="Arial"/>
          <w:b/>
          <w:color w:val="000000" w:themeColor="text1"/>
          <w:szCs w:val="22"/>
        </w:rPr>
        <w:t xml:space="preserve">VERY NB:  </w:t>
      </w:r>
    </w:p>
    <w:p w14:paraId="4D7CD448" w14:textId="78F2367E" w:rsidR="003E5056" w:rsidRDefault="003E5056" w:rsidP="00103A19">
      <w:pPr>
        <w:pStyle w:val="CommentText"/>
      </w:pPr>
      <w:r w:rsidRPr="0024266D">
        <w:rPr>
          <w:rFonts w:cs="Arial"/>
          <w:b/>
          <w:color w:val="000000" w:themeColor="text1"/>
          <w:szCs w:val="22"/>
        </w:rPr>
        <w:t xml:space="preserve">Please include </w:t>
      </w:r>
      <w:r>
        <w:rPr>
          <w:rFonts w:cs="Arial"/>
          <w:b/>
          <w:color w:val="000000" w:themeColor="text1"/>
          <w:szCs w:val="22"/>
        </w:rPr>
        <w:t>U</w:t>
      </w:r>
      <w:r w:rsidRPr="0024266D">
        <w:rPr>
          <w:rFonts w:cs="Arial"/>
          <w:b/>
          <w:color w:val="000000" w:themeColor="text1"/>
          <w:szCs w:val="22"/>
        </w:rPr>
        <w:t xml:space="preserve">se </w:t>
      </w:r>
      <w:r>
        <w:rPr>
          <w:rFonts w:cs="Arial"/>
          <w:b/>
          <w:color w:val="000000" w:themeColor="text1"/>
          <w:szCs w:val="22"/>
        </w:rPr>
        <w:t>Case ID</w:t>
      </w:r>
      <w:r w:rsidRPr="0024266D">
        <w:rPr>
          <w:rFonts w:cs="Arial"/>
          <w:b/>
          <w:color w:val="000000" w:themeColor="text1"/>
          <w:szCs w:val="22"/>
        </w:rPr>
        <w:t xml:space="preserve"> on the use case diagram as well</w:t>
      </w:r>
    </w:p>
  </w:comment>
  <w:comment w:id="6" w:author="Nel, Janine (Ms) (Summerstrand Campus South)" w:date="2020-09-26T11:26:00Z" w:initials="NJ((CS">
    <w:p w14:paraId="0C0BFAD9" w14:textId="77777777" w:rsidR="003E5056" w:rsidRDefault="003E5056" w:rsidP="00103A19">
      <w:pPr>
        <w:pStyle w:val="CommentText"/>
      </w:pPr>
      <w:r>
        <w:rPr>
          <w:rStyle w:val="CommentReference"/>
        </w:rPr>
        <w:annotationRef/>
      </w:r>
    </w:p>
    <w:p w14:paraId="791721FD" w14:textId="629B5FE9" w:rsidR="003E5056" w:rsidRDefault="003E5056" w:rsidP="00103A19">
      <w:pPr>
        <w:pStyle w:val="CommentText"/>
      </w:pPr>
      <w:r>
        <w:t>Decide who will be taking responsibility for the development of which specific use cases.  Also take into consideration the recommendations from the Elaboration feedback</w:t>
      </w:r>
    </w:p>
    <w:p w14:paraId="7DBB56FE" w14:textId="20409E4C" w:rsidR="003E5056" w:rsidRDefault="003E5056" w:rsidP="00103A19">
      <w:pPr>
        <w:pStyle w:val="CommentText"/>
      </w:pPr>
    </w:p>
    <w:p w14:paraId="6A057D28" w14:textId="62C7A060" w:rsidR="003E5056" w:rsidRDefault="003E5056" w:rsidP="00103A19">
      <w:pPr>
        <w:pStyle w:val="CommentText"/>
      </w:pPr>
      <w:r>
        <w:t>Delete any empty rows from the tables below before submitting the final document</w:t>
      </w:r>
    </w:p>
    <w:p w14:paraId="40FF6D5C" w14:textId="56730D54" w:rsidR="003E5056" w:rsidRDefault="003E5056" w:rsidP="00103A19">
      <w:pPr>
        <w:pStyle w:val="CommentText"/>
      </w:pPr>
    </w:p>
  </w:comment>
  <w:comment w:id="7" w:author="Nel, Janine (Ms) (Summerstrand Campus South)" w:date="2020-09-26T11:27:00Z" w:initials="NJ((CS">
    <w:p w14:paraId="263400EE" w14:textId="77777777" w:rsidR="003E5056" w:rsidRDefault="003E5056">
      <w:pPr>
        <w:pStyle w:val="CommentText"/>
      </w:pPr>
      <w:r>
        <w:rPr>
          <w:rStyle w:val="CommentReference"/>
        </w:rPr>
        <w:annotationRef/>
      </w:r>
    </w:p>
    <w:p w14:paraId="68866569" w14:textId="7329F15B" w:rsidR="003E5056" w:rsidRDefault="003E5056">
      <w:pPr>
        <w:pStyle w:val="CommentText"/>
      </w:pPr>
      <w:r>
        <w:t>Each team member must have a minimum of 2 use cases that does a CRUD operation (Create, Read, Update, Delete)</w:t>
      </w:r>
    </w:p>
  </w:comment>
  <w:comment w:id="8" w:author="Nel, Janine (Ms) (Summerstrand Campus South)" w:date="2020-09-26T11:28:00Z" w:initials="NJ((CS">
    <w:p w14:paraId="73D3ED87" w14:textId="77777777" w:rsidR="003E5056" w:rsidRDefault="003E5056">
      <w:pPr>
        <w:pStyle w:val="CommentText"/>
      </w:pPr>
      <w:r>
        <w:rPr>
          <w:rStyle w:val="CommentReference"/>
        </w:rPr>
        <w:annotationRef/>
      </w:r>
    </w:p>
    <w:p w14:paraId="66173667" w14:textId="6B6C2709" w:rsidR="003E5056" w:rsidRDefault="003E5056">
      <w:pPr>
        <w:pStyle w:val="CommentText"/>
      </w:pPr>
      <w:r>
        <w:t>Each team member should have a minimum of 1 report/view.</w:t>
      </w:r>
    </w:p>
    <w:p w14:paraId="2F226587" w14:textId="77777777" w:rsidR="003E5056" w:rsidRDefault="003E5056">
      <w:pPr>
        <w:pStyle w:val="CommentText"/>
      </w:pPr>
    </w:p>
    <w:p w14:paraId="4FB27947" w14:textId="52F2111F" w:rsidR="003E5056" w:rsidRDefault="003E5056">
      <w:pPr>
        <w:pStyle w:val="CommentText"/>
      </w:pPr>
      <w:r>
        <w:t>This report must allow the user to enter certain criteria to retrieve a set of results.  The results should be ordered or sorted as well.</w:t>
      </w:r>
    </w:p>
  </w:comment>
  <w:comment w:id="11" w:author="Nel, Janine (Ms) (Summerstrand Campus South)" w:date="2020-09-26T12:48:00Z" w:initials="NJ((CS">
    <w:p w14:paraId="48139EA0" w14:textId="77777777" w:rsidR="003E5056" w:rsidRDefault="003E5056" w:rsidP="0062102C">
      <w:pPr>
        <w:pStyle w:val="Bulletlist"/>
        <w:rPr>
          <w:color w:val="000000" w:themeColor="text1"/>
          <w:sz w:val="20"/>
          <w:szCs w:val="20"/>
        </w:rPr>
      </w:pPr>
      <w:r>
        <w:rPr>
          <w:rStyle w:val="CommentReference"/>
        </w:rPr>
        <w:annotationRef/>
      </w:r>
    </w:p>
    <w:p w14:paraId="6E94B09F" w14:textId="77F263B7" w:rsidR="003E5056" w:rsidRPr="008467B2" w:rsidRDefault="003E5056" w:rsidP="008467B2">
      <w:pPr>
        <w:pStyle w:val="CommentText"/>
      </w:pPr>
      <w:r w:rsidRPr="008467B2">
        <w:t>Copy and paste the Guidelines from the Elaboration document and make any updates if required</w:t>
      </w:r>
    </w:p>
    <w:p w14:paraId="5948C6F6" w14:textId="77777777" w:rsidR="003E5056" w:rsidRPr="008467B2" w:rsidRDefault="003E5056" w:rsidP="008467B2">
      <w:pPr>
        <w:pStyle w:val="CommentText"/>
      </w:pPr>
    </w:p>
    <w:p w14:paraId="5805A74E" w14:textId="03A63C79" w:rsidR="003E5056" w:rsidRPr="008467B2" w:rsidRDefault="003E5056" w:rsidP="008467B2">
      <w:pPr>
        <w:pStyle w:val="CommentText"/>
      </w:pPr>
      <w:r w:rsidRPr="008467B2">
        <w:t xml:space="preserve">During the final assessment, the criteria below will be used to assess the </w:t>
      </w:r>
      <w:r w:rsidRPr="008467B2">
        <w:rPr>
          <w:b/>
          <w:color w:val="C00000"/>
        </w:rPr>
        <w:t>Usability Component</w:t>
      </w:r>
      <w:r w:rsidRPr="008467B2">
        <w:rPr>
          <w:color w:val="C00000"/>
        </w:rPr>
        <w:t xml:space="preserve"> </w:t>
      </w:r>
      <w:r w:rsidRPr="008467B2">
        <w:t>of your system:</w:t>
      </w:r>
    </w:p>
    <w:p w14:paraId="6BF0304D" w14:textId="77777777" w:rsidR="003E5056" w:rsidRPr="0063765E" w:rsidRDefault="003E5056" w:rsidP="0062102C">
      <w:pPr>
        <w:pStyle w:val="Bulletlist"/>
        <w:ind w:left="360"/>
        <w:rPr>
          <w:b/>
          <w:sz w:val="20"/>
          <w:szCs w:val="20"/>
        </w:rPr>
      </w:pPr>
    </w:p>
    <w:p w14:paraId="7879F96C" w14:textId="77777777" w:rsidR="003E5056" w:rsidRPr="008467B2" w:rsidRDefault="003E5056" w:rsidP="0062102C">
      <w:pPr>
        <w:pStyle w:val="Bulletlist"/>
        <w:ind w:left="360"/>
        <w:rPr>
          <w:rFonts w:ascii="Arial" w:hAnsi="Arial" w:cs="Arial"/>
          <w:b/>
          <w:color w:val="000000" w:themeColor="text1"/>
          <w:sz w:val="20"/>
          <w:szCs w:val="20"/>
        </w:rPr>
      </w:pPr>
      <w:r w:rsidRPr="008467B2">
        <w:rPr>
          <w:rFonts w:ascii="Arial" w:hAnsi="Arial" w:cs="Arial"/>
          <w:b/>
          <w:color w:val="000000" w:themeColor="text1"/>
          <w:sz w:val="20"/>
          <w:szCs w:val="20"/>
        </w:rPr>
        <w:t>Navigation &amp; Control</w:t>
      </w:r>
    </w:p>
    <w:p w14:paraId="7A62A362"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How easy is it for the user to navigate through the system?</w:t>
      </w:r>
    </w:p>
    <w:p w14:paraId="3522F03F" w14:textId="77777777" w:rsidR="003E5056" w:rsidRPr="008467B2" w:rsidRDefault="003E5056" w:rsidP="0062102C">
      <w:pPr>
        <w:pStyle w:val="Bulletlist"/>
        <w:ind w:left="360"/>
        <w:rPr>
          <w:rFonts w:ascii="Arial" w:hAnsi="Arial" w:cs="Arial"/>
          <w:color w:val="000000" w:themeColor="text1"/>
          <w:sz w:val="20"/>
          <w:szCs w:val="20"/>
        </w:rPr>
      </w:pPr>
      <w:r w:rsidRPr="008467B2">
        <w:rPr>
          <w:rFonts w:ascii="Arial" w:eastAsia="Calibri" w:hAnsi="Arial" w:cs="Arial"/>
          <w:sz w:val="20"/>
          <w:szCs w:val="20"/>
        </w:rPr>
        <w:t>Have you used tabs, drop-down menus, buttons, or some other way to assist the user’s access / navigation to the functionality provided by the system?</w:t>
      </w:r>
    </w:p>
    <w:p w14:paraId="18676E4A" w14:textId="77777777" w:rsidR="003E5056" w:rsidRPr="008467B2" w:rsidRDefault="003E5056" w:rsidP="0062102C">
      <w:pPr>
        <w:pStyle w:val="Bulletlist"/>
        <w:ind w:left="360"/>
        <w:rPr>
          <w:rFonts w:ascii="Arial" w:hAnsi="Arial" w:cs="Arial"/>
          <w:b/>
          <w:color w:val="000000" w:themeColor="text1"/>
          <w:sz w:val="20"/>
          <w:szCs w:val="20"/>
        </w:rPr>
      </w:pPr>
    </w:p>
    <w:p w14:paraId="52FED8B6" w14:textId="77777777" w:rsidR="003E5056" w:rsidRPr="008467B2" w:rsidRDefault="003E5056" w:rsidP="0062102C">
      <w:pPr>
        <w:pStyle w:val="Bulletlist"/>
        <w:ind w:left="360"/>
        <w:rPr>
          <w:rFonts w:ascii="Arial" w:hAnsi="Arial" w:cs="Arial"/>
          <w:b/>
          <w:color w:val="000000" w:themeColor="text1"/>
          <w:sz w:val="20"/>
          <w:szCs w:val="20"/>
        </w:rPr>
      </w:pPr>
      <w:r w:rsidRPr="008467B2">
        <w:rPr>
          <w:rFonts w:ascii="Arial" w:hAnsi="Arial" w:cs="Arial"/>
          <w:b/>
          <w:color w:val="000000" w:themeColor="text1"/>
          <w:sz w:val="20"/>
          <w:szCs w:val="20"/>
        </w:rPr>
        <w:t>Support for User Efficiency</w:t>
      </w:r>
    </w:p>
    <w:p w14:paraId="15CC9111"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How easy is it for the user to complete the task?</w:t>
      </w:r>
    </w:p>
    <w:p w14:paraId="63E5EF92"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Use of sub forms, tabs, datasheet views or similar functionality</w:t>
      </w:r>
    </w:p>
    <w:p w14:paraId="0724AF4D"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Relevant content should be included (not unnecessary data, but as much as possible to assist with task)</w:t>
      </w:r>
    </w:p>
    <w:p w14:paraId="2565C8BC" w14:textId="77777777" w:rsidR="003E5056" w:rsidRPr="008467B2" w:rsidRDefault="003E5056" w:rsidP="0062102C">
      <w:pPr>
        <w:pStyle w:val="Bulletlist"/>
        <w:ind w:left="360"/>
        <w:rPr>
          <w:rFonts w:ascii="Arial" w:hAnsi="Arial" w:cs="Arial"/>
          <w:color w:val="000000" w:themeColor="text1"/>
          <w:sz w:val="20"/>
          <w:szCs w:val="20"/>
        </w:rPr>
      </w:pPr>
      <w:r w:rsidRPr="008467B2">
        <w:rPr>
          <w:rFonts w:ascii="Arial" w:eastAsia="Calibri" w:hAnsi="Arial" w:cs="Arial"/>
          <w:sz w:val="20"/>
          <w:szCs w:val="20"/>
        </w:rPr>
        <w:t>Is the utility/functionality correct and all-inclusive?</w:t>
      </w:r>
    </w:p>
    <w:p w14:paraId="4CD28AC5" w14:textId="77777777" w:rsidR="003E5056" w:rsidRPr="008467B2" w:rsidRDefault="003E5056" w:rsidP="0062102C">
      <w:pPr>
        <w:pStyle w:val="Bulletlist"/>
        <w:ind w:left="360"/>
        <w:rPr>
          <w:rFonts w:ascii="Arial" w:hAnsi="Arial" w:cs="Arial"/>
          <w:b/>
          <w:color w:val="000000" w:themeColor="text1"/>
          <w:sz w:val="20"/>
          <w:szCs w:val="20"/>
        </w:rPr>
      </w:pPr>
    </w:p>
    <w:p w14:paraId="4422836E" w14:textId="77777777" w:rsidR="003E5056" w:rsidRPr="008467B2" w:rsidRDefault="003E5056" w:rsidP="0062102C">
      <w:pPr>
        <w:pStyle w:val="Bulletlist"/>
        <w:ind w:left="360"/>
        <w:rPr>
          <w:rFonts w:ascii="Arial" w:hAnsi="Arial" w:cs="Arial"/>
          <w:b/>
          <w:color w:val="000000" w:themeColor="text1"/>
          <w:sz w:val="20"/>
          <w:szCs w:val="20"/>
        </w:rPr>
      </w:pPr>
      <w:r w:rsidRPr="008467B2">
        <w:rPr>
          <w:rFonts w:ascii="Arial" w:hAnsi="Arial" w:cs="Arial"/>
          <w:b/>
          <w:color w:val="000000" w:themeColor="text1"/>
          <w:sz w:val="20"/>
          <w:szCs w:val="20"/>
        </w:rPr>
        <w:t>Recognition rather than recall</w:t>
      </w:r>
    </w:p>
    <w:p w14:paraId="7B18E0F5"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Lookups, searches, drop-down lists</w:t>
      </w:r>
    </w:p>
    <w:p w14:paraId="047B1A95"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Consistent screen design within subsystem</w:t>
      </w:r>
    </w:p>
    <w:p w14:paraId="01B7781C"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Use of buttons, controls and handling of events</w:t>
      </w:r>
    </w:p>
    <w:p w14:paraId="76878390" w14:textId="77777777" w:rsidR="003E5056" w:rsidRPr="008467B2" w:rsidRDefault="003E5056" w:rsidP="0062102C">
      <w:pPr>
        <w:pStyle w:val="Bulletlist"/>
        <w:ind w:left="360"/>
        <w:rPr>
          <w:rFonts w:ascii="Arial" w:hAnsi="Arial" w:cs="Arial"/>
          <w:b/>
          <w:color w:val="000000" w:themeColor="text1"/>
          <w:sz w:val="20"/>
          <w:szCs w:val="20"/>
        </w:rPr>
      </w:pPr>
    </w:p>
    <w:p w14:paraId="47CF30C3" w14:textId="77777777" w:rsidR="003E5056" w:rsidRPr="008467B2" w:rsidRDefault="003E5056" w:rsidP="0062102C">
      <w:pPr>
        <w:pStyle w:val="Bulletlist"/>
        <w:ind w:left="360"/>
        <w:rPr>
          <w:rFonts w:ascii="Arial" w:hAnsi="Arial" w:cs="Arial"/>
          <w:b/>
          <w:color w:val="000000" w:themeColor="text1"/>
          <w:sz w:val="20"/>
          <w:szCs w:val="20"/>
        </w:rPr>
      </w:pPr>
      <w:r w:rsidRPr="008467B2">
        <w:rPr>
          <w:rFonts w:ascii="Arial" w:hAnsi="Arial" w:cs="Arial"/>
          <w:b/>
          <w:color w:val="000000" w:themeColor="text1"/>
          <w:sz w:val="20"/>
          <w:szCs w:val="20"/>
        </w:rPr>
        <w:t>Aesthetic Design</w:t>
      </w:r>
    </w:p>
    <w:p w14:paraId="728E8693"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Layout of screen elements</w:t>
      </w:r>
    </w:p>
    <w:p w14:paraId="60CD9828"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Use of colour, White space (not too much, or too little)</w:t>
      </w:r>
    </w:p>
    <w:p w14:paraId="4A531FF4" w14:textId="77777777" w:rsidR="003E5056" w:rsidRPr="008467B2" w:rsidRDefault="003E5056" w:rsidP="0062102C">
      <w:pPr>
        <w:pStyle w:val="Bulletlist"/>
        <w:ind w:left="360"/>
        <w:rPr>
          <w:rFonts w:ascii="Arial" w:hAnsi="Arial" w:cs="Arial"/>
          <w:color w:val="000000" w:themeColor="text1"/>
          <w:sz w:val="20"/>
          <w:szCs w:val="20"/>
        </w:rPr>
      </w:pPr>
      <w:r w:rsidRPr="008467B2">
        <w:rPr>
          <w:rFonts w:ascii="Arial" w:eastAsia="Calibri" w:hAnsi="Arial" w:cs="Arial"/>
          <w:sz w:val="20"/>
          <w:szCs w:val="20"/>
        </w:rPr>
        <w:t>Avoid cluttering of screen or wasted space</w:t>
      </w:r>
    </w:p>
    <w:p w14:paraId="71FDC348" w14:textId="77777777" w:rsidR="003E5056" w:rsidRPr="008467B2" w:rsidRDefault="003E5056" w:rsidP="0062102C">
      <w:pPr>
        <w:pStyle w:val="Bulletlist"/>
        <w:ind w:left="360"/>
        <w:rPr>
          <w:rFonts w:ascii="Arial" w:hAnsi="Arial" w:cs="Arial"/>
          <w:b/>
          <w:color w:val="000000" w:themeColor="text1"/>
          <w:sz w:val="20"/>
          <w:szCs w:val="20"/>
        </w:rPr>
      </w:pPr>
    </w:p>
    <w:p w14:paraId="2F3993B9" w14:textId="77777777" w:rsidR="003E5056" w:rsidRPr="008467B2" w:rsidRDefault="003E5056" w:rsidP="0062102C">
      <w:pPr>
        <w:pStyle w:val="Bulletlist"/>
        <w:ind w:left="360"/>
        <w:rPr>
          <w:rFonts w:ascii="Arial" w:hAnsi="Arial" w:cs="Arial"/>
          <w:b/>
          <w:color w:val="000000" w:themeColor="text1"/>
          <w:sz w:val="20"/>
          <w:szCs w:val="20"/>
        </w:rPr>
      </w:pPr>
      <w:r w:rsidRPr="008467B2">
        <w:rPr>
          <w:rFonts w:ascii="Arial" w:hAnsi="Arial" w:cs="Arial"/>
          <w:b/>
          <w:color w:val="000000" w:themeColor="text1"/>
          <w:sz w:val="20"/>
          <w:szCs w:val="20"/>
        </w:rPr>
        <w:t>Error prevention / recovery</w:t>
      </w:r>
    </w:p>
    <w:p w14:paraId="582FA4C6" w14:textId="561FC9D3"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Provide meaningful messages</w:t>
      </w:r>
    </w:p>
    <w:p w14:paraId="1C8E935F" w14:textId="700AD436" w:rsidR="003E5056" w:rsidRDefault="003E5056" w:rsidP="0062102C">
      <w:pPr>
        <w:pStyle w:val="Bulletlist"/>
        <w:ind w:left="360"/>
      </w:pPr>
      <w:r w:rsidRPr="008467B2">
        <w:rPr>
          <w:rFonts w:ascii="Arial" w:eastAsia="Calibri" w:hAnsi="Arial" w:cs="Arial"/>
          <w:sz w:val="20"/>
          <w:szCs w:val="20"/>
        </w:rPr>
        <w:t>What measure have been put in place to prevent error from occurring</w:t>
      </w:r>
    </w:p>
  </w:comment>
  <w:comment w:id="15" w:author="Nel, Janine (Ms) (Summerstrand Campus South)" w:date="2020-05-12T09:30:00Z" w:initials="NJ((CS">
    <w:p w14:paraId="0BB37DFC" w14:textId="77777777" w:rsidR="003E5056" w:rsidRDefault="003E5056" w:rsidP="0013062A">
      <w:pPr>
        <w:pStyle w:val="Bulletlist"/>
        <w:rPr>
          <w:rFonts w:eastAsia="Calibri"/>
          <w:b/>
          <w:color w:val="000000" w:themeColor="text1"/>
          <w:sz w:val="28"/>
          <w:szCs w:val="20"/>
        </w:rPr>
      </w:pPr>
      <w:r>
        <w:rPr>
          <w:rStyle w:val="CommentReference"/>
        </w:rPr>
        <w:annotationRef/>
      </w:r>
    </w:p>
    <w:p w14:paraId="78DA86EE" w14:textId="65B6F5D7" w:rsidR="003E5056" w:rsidRPr="008467B2" w:rsidRDefault="003E5056" w:rsidP="0013062A">
      <w:pPr>
        <w:pStyle w:val="Bulletlist"/>
        <w:rPr>
          <w:rFonts w:ascii="Arial" w:eastAsia="Times New Roman" w:hAnsi="Arial" w:cs="Times New Roman"/>
          <w:color w:val="auto"/>
          <w:sz w:val="20"/>
          <w:szCs w:val="20"/>
          <w:lang w:val="en-US" w:eastAsia="en-US"/>
        </w:rPr>
      </w:pPr>
      <w:r w:rsidRPr="008467B2">
        <w:rPr>
          <w:rFonts w:ascii="Arial" w:eastAsia="Times New Roman" w:hAnsi="Arial" w:cs="Times New Roman"/>
          <w:color w:val="auto"/>
          <w:sz w:val="20"/>
          <w:szCs w:val="20"/>
          <w:lang w:val="en-US" w:eastAsia="en-US"/>
        </w:rPr>
        <w:t>Designs for the following screens should be included here and not under a specific narrative.  Include any changes to your final implemented design here as well</w:t>
      </w:r>
    </w:p>
    <w:p w14:paraId="0C9828D4" w14:textId="77777777" w:rsidR="003E5056" w:rsidRPr="008467B2" w:rsidRDefault="003E5056" w:rsidP="0013062A">
      <w:pPr>
        <w:pStyle w:val="Bulletlist"/>
        <w:rPr>
          <w:rFonts w:ascii="Arial" w:eastAsia="Times New Roman" w:hAnsi="Arial" w:cs="Times New Roman"/>
          <w:color w:val="auto"/>
          <w:sz w:val="20"/>
          <w:szCs w:val="20"/>
          <w:lang w:val="en-US" w:eastAsia="en-US"/>
        </w:rPr>
      </w:pPr>
    </w:p>
    <w:p w14:paraId="083B706B" w14:textId="5A01A808" w:rsidR="003E5056" w:rsidRPr="008467B2" w:rsidRDefault="003E5056" w:rsidP="008467B2">
      <w:pPr>
        <w:pStyle w:val="Bulletlist"/>
        <w:ind w:left="360"/>
        <w:rPr>
          <w:rFonts w:ascii="Arial" w:eastAsia="Calibri" w:hAnsi="Arial" w:cs="Arial"/>
          <w:sz w:val="20"/>
          <w:szCs w:val="20"/>
        </w:rPr>
      </w:pPr>
      <w:r w:rsidRPr="008467B2">
        <w:rPr>
          <w:rFonts w:ascii="Arial" w:eastAsia="Calibri" w:hAnsi="Arial" w:cs="Arial"/>
          <w:sz w:val="20"/>
          <w:szCs w:val="20"/>
        </w:rPr>
        <w:t>Login / Logout Feature</w:t>
      </w:r>
    </w:p>
    <w:p w14:paraId="6274D689" w14:textId="6B546B5F" w:rsidR="003E5056" w:rsidRDefault="003E5056" w:rsidP="008467B2">
      <w:pPr>
        <w:pStyle w:val="Bulletlist"/>
        <w:ind w:left="360"/>
      </w:pPr>
      <w:r w:rsidRPr="008467B2">
        <w:rPr>
          <w:rFonts w:ascii="Arial" w:eastAsia="Calibri" w:hAnsi="Arial" w:cs="Arial"/>
          <w:sz w:val="20"/>
          <w:szCs w:val="20"/>
        </w:rPr>
        <w:t>Dashboard / Landing Page – this would be the 1st screen after a user has logged on</w:t>
      </w:r>
    </w:p>
  </w:comment>
  <w:comment w:id="17" w:author="Nel, Janine (Ms) (Summerstrand Campus South)" w:date="2020-09-26T13:09:00Z" w:initials="NJ((CS">
    <w:p w14:paraId="070DBDFF" w14:textId="370C13BA" w:rsidR="003E5056" w:rsidRDefault="003E5056">
      <w:pPr>
        <w:pStyle w:val="CommentText"/>
      </w:pPr>
      <w:r>
        <w:rPr>
          <w:rStyle w:val="CommentReference"/>
        </w:rPr>
        <w:annotationRef/>
      </w:r>
      <w:r w:rsidRPr="008467B2">
        <w:t>The design from the Elaboration document should be included here</w:t>
      </w:r>
    </w:p>
  </w:comment>
  <w:comment w:id="18" w:author="Nel, Janine (Ms) (Summerstrand Campus South)" w:date="2020-09-26T13:09:00Z" w:initials="NJ((CS">
    <w:p w14:paraId="655D9997" w14:textId="55247D3C" w:rsidR="003E5056" w:rsidRDefault="003E5056">
      <w:pPr>
        <w:pStyle w:val="CommentText"/>
      </w:pPr>
      <w:r>
        <w:rPr>
          <w:rStyle w:val="CommentReference"/>
        </w:rPr>
        <w:annotationRef/>
      </w:r>
      <w:r w:rsidRPr="008467B2">
        <w:t>The final implemented design should be included here</w:t>
      </w:r>
    </w:p>
  </w:comment>
  <w:comment w:id="20" w:author="Nel, Janine (Ms) (Summerstrand Campus South)" w:date="2020-09-26T13:09:00Z" w:initials="NJ((CS">
    <w:p w14:paraId="356268BB" w14:textId="77777777" w:rsidR="003E5056" w:rsidRDefault="003E5056" w:rsidP="008467B2">
      <w:pPr>
        <w:pStyle w:val="CommentText"/>
      </w:pPr>
      <w:r>
        <w:rPr>
          <w:rStyle w:val="CommentReference"/>
        </w:rPr>
        <w:annotationRef/>
      </w:r>
      <w:r w:rsidRPr="008467B2">
        <w:t>The design from the Elaboration document should be included here</w:t>
      </w:r>
    </w:p>
  </w:comment>
  <w:comment w:id="21" w:author="Nel, Janine (Ms) (Summerstrand Campus South)" w:date="2020-09-26T13:09:00Z" w:initials="NJ((CS">
    <w:p w14:paraId="1B589139" w14:textId="77777777" w:rsidR="003E5056" w:rsidRDefault="003E5056" w:rsidP="008467B2">
      <w:pPr>
        <w:pStyle w:val="CommentText"/>
      </w:pPr>
      <w:r>
        <w:rPr>
          <w:rStyle w:val="CommentReference"/>
        </w:rPr>
        <w:annotationRef/>
      </w:r>
      <w:r w:rsidRPr="008467B2">
        <w:t>The final implemented design should be included here</w:t>
      </w:r>
    </w:p>
  </w:comment>
  <w:comment w:id="23" w:author="Nel, Janine (Ms) (Summerstrand Campus South)" w:date="2020-09-26T13:16:00Z" w:initials="NJ((CS">
    <w:p w14:paraId="683FB684" w14:textId="00F09567" w:rsidR="003E5056" w:rsidRDefault="003E5056">
      <w:pPr>
        <w:pStyle w:val="CommentText"/>
        <w:rPr>
          <w:rFonts w:cs="Arial"/>
        </w:rPr>
      </w:pPr>
      <w:r>
        <w:rPr>
          <w:rStyle w:val="CommentReference"/>
        </w:rPr>
        <w:annotationRef/>
      </w:r>
      <w:r>
        <w:rPr>
          <w:rFonts w:cs="Arial"/>
        </w:rPr>
        <w:t>Update the narratives accordingly based on the feedback you received from the Elaboration Document Assessment and based on your final implementation of the use case</w:t>
      </w:r>
    </w:p>
    <w:p w14:paraId="0FA4760D" w14:textId="00C66887" w:rsidR="003E5056" w:rsidRPr="00EB7898" w:rsidRDefault="003E5056">
      <w:pPr>
        <w:pStyle w:val="CommentText"/>
        <w:rPr>
          <w:b/>
          <w:color w:val="C00000"/>
        </w:rPr>
      </w:pPr>
    </w:p>
  </w:comment>
  <w:comment w:id="25" w:author="Nel, Janine (Ms) (Summerstrand Campus South)" w:date="2020-09-26T13:17:00Z" w:initials="NJ((CS">
    <w:p w14:paraId="7F2380E9" w14:textId="14DE56A7" w:rsidR="00DE5BCA" w:rsidRDefault="00DE5BCA">
      <w:pPr>
        <w:pStyle w:val="CommentText"/>
      </w:pPr>
      <w:r>
        <w:rPr>
          <w:rStyle w:val="CommentReference"/>
        </w:rPr>
        <w:annotationRef/>
      </w:r>
      <w:r w:rsidRPr="008467B2">
        <w:t>The design from the Elaboration document should be included here</w:t>
      </w:r>
    </w:p>
  </w:comment>
  <w:comment w:id="26" w:author="Nel, Janine (Ms) (Summerstrand Campus South)" w:date="2020-09-26T13:17:00Z" w:initials="NJ((CS">
    <w:p w14:paraId="2B00233E" w14:textId="1BCB32EF" w:rsidR="00DE5BCA" w:rsidRDefault="00DE5BCA">
      <w:pPr>
        <w:pStyle w:val="CommentText"/>
      </w:pPr>
      <w:r>
        <w:rPr>
          <w:rStyle w:val="CommentReference"/>
        </w:rPr>
        <w:annotationRef/>
      </w:r>
      <w:r>
        <w:rPr>
          <w:rStyle w:val="CommentReference"/>
        </w:rPr>
        <w:annotationRef/>
      </w:r>
      <w:r w:rsidRPr="008467B2">
        <w:t>The final implemented design should be included here</w:t>
      </w:r>
    </w:p>
  </w:comment>
  <w:comment w:id="28" w:author="Nel, Janine (Ms) (Summerstrand Campus South)" w:date="2020-09-26T13:17:00Z" w:initials="NJ((CS">
    <w:p w14:paraId="4F964605" w14:textId="77777777" w:rsidR="00A14415" w:rsidRDefault="00A14415" w:rsidP="005A696F">
      <w:pPr>
        <w:pStyle w:val="CommentText"/>
      </w:pPr>
      <w:r>
        <w:rPr>
          <w:rStyle w:val="CommentReference"/>
        </w:rPr>
        <w:annotationRef/>
      </w:r>
      <w:r w:rsidRPr="008467B2">
        <w:t>The design from the Elaboration document should be included here</w:t>
      </w:r>
    </w:p>
  </w:comment>
  <w:comment w:id="29" w:author="Nel, Janine (Ms) (Summerstrand Campus South)" w:date="2020-09-26T13:17:00Z" w:initials="NJ((CS">
    <w:p w14:paraId="53090FAC" w14:textId="77777777" w:rsidR="00A14415" w:rsidRDefault="00A14415" w:rsidP="005A696F">
      <w:pPr>
        <w:pStyle w:val="CommentText"/>
      </w:pPr>
      <w:r>
        <w:rPr>
          <w:rStyle w:val="CommentReference"/>
        </w:rPr>
        <w:annotationRef/>
      </w:r>
      <w:r>
        <w:rPr>
          <w:rStyle w:val="CommentReference"/>
        </w:rPr>
        <w:annotationRef/>
      </w:r>
      <w:r w:rsidRPr="008467B2">
        <w:t>The final implemented design should be included here</w:t>
      </w:r>
    </w:p>
  </w:comment>
  <w:comment w:id="31" w:author="Nel, Janine (Ms) (Summerstrand Campus South)" w:date="2020-09-26T13:17:00Z" w:initials="NJ((CS">
    <w:p w14:paraId="15515960" w14:textId="77777777" w:rsidR="00C425A0" w:rsidRDefault="00C425A0" w:rsidP="005A696F">
      <w:pPr>
        <w:pStyle w:val="CommentText"/>
      </w:pPr>
      <w:r>
        <w:rPr>
          <w:rStyle w:val="CommentReference"/>
        </w:rPr>
        <w:annotationRef/>
      </w:r>
      <w:r w:rsidRPr="008467B2">
        <w:t>The design from the Elaboration document should be included here</w:t>
      </w:r>
    </w:p>
  </w:comment>
  <w:comment w:id="32" w:author="Nel, Janine (Ms) (Summerstrand Campus South)" w:date="2020-09-26T13:17:00Z" w:initials="NJ((CS">
    <w:p w14:paraId="6CDE6B0C" w14:textId="77777777" w:rsidR="00C425A0" w:rsidRDefault="00C425A0" w:rsidP="005A696F">
      <w:pPr>
        <w:pStyle w:val="CommentText"/>
      </w:pPr>
      <w:r>
        <w:rPr>
          <w:rStyle w:val="CommentReference"/>
        </w:rPr>
        <w:annotationRef/>
      </w:r>
      <w:r>
        <w:rPr>
          <w:rStyle w:val="CommentReference"/>
        </w:rPr>
        <w:annotationRef/>
      </w:r>
      <w:r w:rsidRPr="008467B2">
        <w:t>The final implemented design should be included here</w:t>
      </w:r>
    </w:p>
  </w:comment>
  <w:comment w:id="34" w:author="Nel, Janine (Ms) (Summerstrand Campus South)" w:date="2020-09-26T13:17:00Z" w:initials="NJ((CS">
    <w:p w14:paraId="7BC7406F" w14:textId="77777777" w:rsidR="00BA1109" w:rsidRDefault="00BA1109" w:rsidP="001F4B7B">
      <w:pPr>
        <w:pStyle w:val="CommentText"/>
      </w:pPr>
      <w:r>
        <w:rPr>
          <w:rStyle w:val="CommentReference"/>
        </w:rPr>
        <w:annotationRef/>
      </w:r>
      <w:r w:rsidRPr="008467B2">
        <w:t>The design from the Elaboration document should be included here</w:t>
      </w:r>
    </w:p>
  </w:comment>
  <w:comment w:id="35" w:author="Nel, Janine (Ms) (Summerstrand Campus South)" w:date="2020-09-26T13:17:00Z" w:initials="NJ((CS">
    <w:p w14:paraId="25FFDB8F" w14:textId="77777777" w:rsidR="00BA1109" w:rsidRDefault="00BA1109" w:rsidP="001F4B7B">
      <w:pPr>
        <w:pStyle w:val="CommentText"/>
      </w:pPr>
      <w:r>
        <w:rPr>
          <w:rStyle w:val="CommentReference"/>
        </w:rPr>
        <w:annotationRef/>
      </w:r>
      <w:r>
        <w:rPr>
          <w:rStyle w:val="CommentReference"/>
        </w:rPr>
        <w:annotationRef/>
      </w:r>
      <w:r w:rsidRPr="008467B2">
        <w:t>The final implemented design should be included here</w:t>
      </w:r>
    </w:p>
  </w:comment>
  <w:comment w:id="37" w:author="Nel, Janine (Ms) (Summerstrand Campus South)" w:date="2020-09-26T13:17:00Z" w:initials="NJ((CS">
    <w:p w14:paraId="6EDC3392" w14:textId="77777777" w:rsidR="00506C4B" w:rsidRDefault="00506C4B" w:rsidP="000B4437">
      <w:pPr>
        <w:pStyle w:val="CommentText"/>
      </w:pPr>
      <w:r>
        <w:rPr>
          <w:rStyle w:val="CommentReference"/>
        </w:rPr>
        <w:annotationRef/>
      </w:r>
      <w:r w:rsidRPr="008467B2">
        <w:t>The design from the Elaboration document should be included here</w:t>
      </w:r>
    </w:p>
  </w:comment>
  <w:comment w:id="38" w:author="Nel, Janine (Ms) (Summerstrand Campus South)" w:date="2020-09-26T13:17:00Z" w:initials="NJ((CS">
    <w:p w14:paraId="10B3518B" w14:textId="77777777" w:rsidR="00506C4B" w:rsidRDefault="00506C4B" w:rsidP="000B4437">
      <w:pPr>
        <w:pStyle w:val="CommentText"/>
      </w:pPr>
      <w:r>
        <w:rPr>
          <w:rStyle w:val="CommentReference"/>
        </w:rPr>
        <w:annotationRef/>
      </w:r>
      <w:r>
        <w:rPr>
          <w:rStyle w:val="CommentReference"/>
        </w:rPr>
        <w:annotationRef/>
      </w:r>
      <w:r w:rsidRPr="008467B2">
        <w:t>The final implemented design should be included here</w:t>
      </w:r>
    </w:p>
  </w:comment>
  <w:comment w:id="40" w:author="Nel, Janine (Ms) (Summerstrand Campus South)" w:date="2020-09-26T13:17:00Z" w:initials="NJ((CS">
    <w:p w14:paraId="2AC516DD" w14:textId="77777777" w:rsidR="0090054B" w:rsidRDefault="0090054B" w:rsidP="000B4437">
      <w:pPr>
        <w:pStyle w:val="CommentText"/>
      </w:pPr>
      <w:r>
        <w:rPr>
          <w:rStyle w:val="CommentReference"/>
        </w:rPr>
        <w:annotationRef/>
      </w:r>
      <w:r w:rsidRPr="008467B2">
        <w:t>The design from the Elaboration document should be included here</w:t>
      </w:r>
    </w:p>
  </w:comment>
  <w:comment w:id="41" w:author="Nel, Janine (Ms) (Summerstrand Campus South)" w:date="2020-09-26T13:17:00Z" w:initials="NJ((CS">
    <w:p w14:paraId="660ADFDE" w14:textId="77777777" w:rsidR="0090054B" w:rsidRDefault="0090054B" w:rsidP="000B4437">
      <w:pPr>
        <w:pStyle w:val="CommentText"/>
      </w:pPr>
      <w:r>
        <w:rPr>
          <w:rStyle w:val="CommentReference"/>
        </w:rPr>
        <w:annotationRef/>
      </w:r>
      <w:r>
        <w:rPr>
          <w:rStyle w:val="CommentReference"/>
        </w:rPr>
        <w:annotationRef/>
      </w:r>
      <w:r w:rsidRPr="008467B2">
        <w:t>The final implemented design should be included here</w:t>
      </w:r>
    </w:p>
  </w:comment>
  <w:comment w:id="44" w:author="Nel, Janine (Ms) (Summerstrand Campus South)" w:date="2020-09-26T13:25:00Z" w:initials="NJ((CS">
    <w:p w14:paraId="79F25FAA" w14:textId="351FB7FE" w:rsidR="003E5056" w:rsidRDefault="003E5056">
      <w:pPr>
        <w:pStyle w:val="CommentText"/>
      </w:pPr>
      <w:r>
        <w:rPr>
          <w:rStyle w:val="CommentReference"/>
        </w:rPr>
        <w:annotationRef/>
      </w:r>
      <w:r>
        <w:t>Update the Implementation ready class diagram from the Elaboration document taking into consideration the feedback received as well as your final implementation of your database</w:t>
      </w:r>
    </w:p>
    <w:p w14:paraId="3C731447" w14:textId="5CA325EA" w:rsidR="003E5056" w:rsidRDefault="003E5056">
      <w:pPr>
        <w:pStyle w:val="CommentText"/>
      </w:pPr>
    </w:p>
  </w:comment>
  <w:comment w:id="48" w:author="Nel, Janine (Ms) (Summerstrand Campus South)" w:date="2020-09-26T13:54:00Z" w:initials="NJ((CS">
    <w:p w14:paraId="62FCCDBE" w14:textId="3219983F" w:rsidR="00BC5437" w:rsidRDefault="00BC5437" w:rsidP="00BC5437">
      <w:pPr>
        <w:pStyle w:val="CommentText"/>
      </w:pPr>
      <w:r>
        <w:rPr>
          <w:rStyle w:val="CommentReference"/>
        </w:rPr>
        <w:annotationRef/>
      </w:r>
      <w:r>
        <w:t>Your DB should be populated with relevant and appropriate data – at least 10 records per table</w:t>
      </w:r>
    </w:p>
    <w:p w14:paraId="1AF2643C" w14:textId="2B051C55" w:rsidR="00BC5437" w:rsidRDefault="00BC5437" w:rsidP="00BC5437">
      <w:pPr>
        <w:pStyle w:val="CommentText"/>
      </w:pPr>
    </w:p>
    <w:p w14:paraId="4D0F4A6B" w14:textId="52FECE5B" w:rsidR="00BC5437" w:rsidRDefault="00BC5437">
      <w:pPr>
        <w:pStyle w:val="CommentText"/>
      </w:pPr>
      <w:r>
        <w:t>For each table in the database, complete a table containing the attribute names and values for 10 records</w:t>
      </w:r>
    </w:p>
  </w:comment>
  <w:comment w:id="49" w:author="Nel, Janine (Ms) (Summerstrand Campus South)" w:date="2020-09-26T13:57:00Z" w:initials="NJ((CS">
    <w:p w14:paraId="0F375C36" w14:textId="22DB3DEB" w:rsidR="00DD6BE6" w:rsidRDefault="00DD6BE6">
      <w:pPr>
        <w:pStyle w:val="CommentText"/>
      </w:pPr>
      <w:r>
        <w:rPr>
          <w:rStyle w:val="CommentReference"/>
        </w:rPr>
        <w:annotationRef/>
      </w:r>
      <w:r>
        <w:t>For record 1, give the actual values for each attribute</w:t>
      </w:r>
    </w:p>
    <w:p w14:paraId="4FE32DD9" w14:textId="7C40C8DA" w:rsidR="00DD6BE6" w:rsidRDefault="00DD6BE6">
      <w:pPr>
        <w:pStyle w:val="CommentText"/>
      </w:pPr>
      <w:r>
        <w:t>Repeat this for rows 2-10</w:t>
      </w:r>
    </w:p>
  </w:comment>
  <w:comment w:id="50" w:author="Nel, Janine (Ms) (Summerstrand Campus South)" w:date="2020-09-26T13:57:00Z" w:initials="NJ((CS">
    <w:p w14:paraId="570EDD52" w14:textId="77777777" w:rsidR="00791F40" w:rsidRDefault="00791F40" w:rsidP="00791F40">
      <w:pPr>
        <w:pStyle w:val="CommentText"/>
      </w:pPr>
      <w:r>
        <w:rPr>
          <w:rStyle w:val="CommentReference"/>
        </w:rPr>
        <w:annotationRef/>
      </w:r>
      <w:r>
        <w:t>For record 1, give the actual values for each attribute</w:t>
      </w:r>
    </w:p>
    <w:p w14:paraId="704D7A43" w14:textId="77777777" w:rsidR="00791F40" w:rsidRDefault="00791F40" w:rsidP="00791F40">
      <w:pPr>
        <w:pStyle w:val="CommentText"/>
      </w:pPr>
      <w:r>
        <w:t>Repeat this for rows 2-10</w:t>
      </w:r>
    </w:p>
  </w:comment>
  <w:comment w:id="51" w:author="Nel, Janine (Ms) (Summerstrand Campus South)" w:date="2020-09-26T13:57:00Z" w:initials="NJ((CS">
    <w:p w14:paraId="37E08763" w14:textId="77777777" w:rsidR="00791F40" w:rsidRDefault="00791F40" w:rsidP="00791F40">
      <w:pPr>
        <w:pStyle w:val="CommentText"/>
      </w:pPr>
      <w:r>
        <w:rPr>
          <w:rStyle w:val="CommentReference"/>
        </w:rPr>
        <w:annotationRef/>
      </w:r>
      <w:r>
        <w:t>For record 1, give the actual values for each attribute</w:t>
      </w:r>
    </w:p>
    <w:p w14:paraId="3BB6BBA1" w14:textId="77777777" w:rsidR="00791F40" w:rsidRDefault="00791F40" w:rsidP="00791F40">
      <w:pPr>
        <w:pStyle w:val="CommentText"/>
      </w:pPr>
      <w:r>
        <w:t>Repeat this for rows 2-10</w:t>
      </w:r>
    </w:p>
  </w:comment>
  <w:comment w:id="52" w:author="Nel, Janine (Ms) (Summerstrand Campus South)" w:date="2020-09-26T13:57:00Z" w:initials="NJ((CS">
    <w:p w14:paraId="51B47B0C" w14:textId="77777777" w:rsidR="00791F40" w:rsidRDefault="00791F40" w:rsidP="00791F40">
      <w:pPr>
        <w:pStyle w:val="CommentText"/>
      </w:pPr>
      <w:r>
        <w:rPr>
          <w:rStyle w:val="CommentReference"/>
        </w:rPr>
        <w:annotationRef/>
      </w:r>
      <w:r>
        <w:t>For record 1, give the actual values for each attribute</w:t>
      </w:r>
    </w:p>
    <w:p w14:paraId="13E162FD" w14:textId="77777777" w:rsidR="00791F40" w:rsidRDefault="00791F40" w:rsidP="00791F40">
      <w:pPr>
        <w:pStyle w:val="CommentText"/>
      </w:pPr>
      <w:r>
        <w:t>Repeat this for rows 2-10</w:t>
      </w:r>
    </w:p>
  </w:comment>
  <w:comment w:id="53" w:author="Nel, Janine (Ms) (Summerstrand Campus South)" w:date="2020-09-26T13:57:00Z" w:initials="NJ((CS">
    <w:p w14:paraId="2A20F940" w14:textId="77777777" w:rsidR="00791F40" w:rsidRDefault="00791F40" w:rsidP="00791F40">
      <w:pPr>
        <w:pStyle w:val="CommentText"/>
      </w:pPr>
      <w:r>
        <w:rPr>
          <w:rStyle w:val="CommentReference"/>
        </w:rPr>
        <w:annotationRef/>
      </w:r>
      <w:r>
        <w:t>For record 1, give the actual values for each attribute</w:t>
      </w:r>
    </w:p>
    <w:p w14:paraId="4E06DCB9" w14:textId="77777777" w:rsidR="00791F40" w:rsidRDefault="00791F40" w:rsidP="00791F40">
      <w:pPr>
        <w:pStyle w:val="CommentText"/>
      </w:pPr>
      <w:r>
        <w:t>Repeat this for rows 2-10</w:t>
      </w:r>
    </w:p>
  </w:comment>
  <w:comment w:id="56" w:author="Nel, Janine (Ms) (Summerstrand Campus South)" w:date="2020-09-26T14:03:00Z" w:initials="NJ((CS">
    <w:p w14:paraId="342833EB" w14:textId="095D00B1" w:rsidR="001E54B5" w:rsidRDefault="001E54B5" w:rsidP="001E54B5">
      <w:pPr>
        <w:spacing w:after="120"/>
        <w:contextualSpacing/>
        <w:jc w:val="both"/>
        <w:rPr>
          <w:sz w:val="24"/>
        </w:rPr>
      </w:pPr>
      <w:r>
        <w:rPr>
          <w:rStyle w:val="CommentReference"/>
        </w:rPr>
        <w:annotationRef/>
      </w:r>
      <w:r w:rsidRPr="00DC7579">
        <w:rPr>
          <w:sz w:val="24"/>
        </w:rPr>
        <w:t>Any prerequisites for running system</w:t>
      </w:r>
    </w:p>
    <w:p w14:paraId="4FF02AB7" w14:textId="77777777" w:rsidR="001E54B5" w:rsidRPr="00DC7579" w:rsidRDefault="001E54B5" w:rsidP="001E54B5">
      <w:pPr>
        <w:spacing w:after="120"/>
        <w:contextualSpacing/>
        <w:jc w:val="both"/>
        <w:rPr>
          <w:sz w:val="24"/>
        </w:rPr>
      </w:pPr>
    </w:p>
    <w:p w14:paraId="055C9AE9" w14:textId="30D8963B" w:rsidR="001E54B5" w:rsidRDefault="001E54B5" w:rsidP="001E54B5">
      <w:pPr>
        <w:spacing w:after="120"/>
        <w:contextualSpacing/>
        <w:jc w:val="both"/>
        <w:rPr>
          <w:sz w:val="24"/>
        </w:rPr>
      </w:pPr>
      <w:r w:rsidRPr="00DC7579">
        <w:rPr>
          <w:sz w:val="24"/>
        </w:rPr>
        <w:t>Indicate the environment that the system will run on i.e. operating system</w:t>
      </w:r>
    </w:p>
    <w:p w14:paraId="00082E27" w14:textId="77777777" w:rsidR="001E54B5" w:rsidRPr="00DC7579" w:rsidRDefault="001E54B5" w:rsidP="001E54B5">
      <w:pPr>
        <w:spacing w:after="120"/>
        <w:contextualSpacing/>
        <w:jc w:val="both"/>
        <w:rPr>
          <w:sz w:val="24"/>
        </w:rPr>
      </w:pPr>
    </w:p>
    <w:p w14:paraId="4CAF9CA2" w14:textId="0409E076" w:rsidR="001E54B5" w:rsidRDefault="001E54B5" w:rsidP="001E54B5">
      <w:pPr>
        <w:spacing w:after="120"/>
        <w:contextualSpacing/>
        <w:jc w:val="both"/>
        <w:rPr>
          <w:sz w:val="24"/>
        </w:rPr>
      </w:pPr>
      <w:r w:rsidRPr="00DC7579">
        <w:rPr>
          <w:sz w:val="24"/>
        </w:rPr>
        <w:t>Specify the development tools used and versions</w:t>
      </w:r>
    </w:p>
    <w:p w14:paraId="09F4AECA" w14:textId="77777777" w:rsidR="001E54B5" w:rsidRPr="00DC7579" w:rsidRDefault="001E54B5" w:rsidP="001E54B5">
      <w:pPr>
        <w:spacing w:after="120"/>
        <w:contextualSpacing/>
        <w:jc w:val="both"/>
        <w:rPr>
          <w:sz w:val="24"/>
        </w:rPr>
      </w:pPr>
    </w:p>
    <w:p w14:paraId="0818D157" w14:textId="7F65FC35" w:rsidR="001E54B5" w:rsidRDefault="001E54B5" w:rsidP="001E54B5">
      <w:pPr>
        <w:spacing w:after="120"/>
        <w:contextualSpacing/>
        <w:jc w:val="both"/>
        <w:rPr>
          <w:sz w:val="24"/>
        </w:rPr>
      </w:pPr>
      <w:r w:rsidRPr="00DC7579">
        <w:rPr>
          <w:sz w:val="24"/>
        </w:rPr>
        <w:t>DLL files that you might have used at home</w:t>
      </w:r>
    </w:p>
    <w:p w14:paraId="704C4273" w14:textId="77777777" w:rsidR="001E54B5" w:rsidRPr="00DC7579" w:rsidRDefault="001E54B5" w:rsidP="001E54B5">
      <w:pPr>
        <w:spacing w:after="120"/>
        <w:contextualSpacing/>
        <w:jc w:val="both"/>
        <w:rPr>
          <w:sz w:val="24"/>
        </w:rPr>
      </w:pPr>
    </w:p>
    <w:p w14:paraId="252BDFA7" w14:textId="5350F1E5" w:rsidR="001E54B5" w:rsidRPr="001E54B5" w:rsidRDefault="001E54B5" w:rsidP="001E54B5">
      <w:pPr>
        <w:spacing w:after="120"/>
        <w:contextualSpacing/>
        <w:jc w:val="both"/>
        <w:rPr>
          <w:sz w:val="24"/>
        </w:rPr>
      </w:pPr>
      <w:r w:rsidRPr="00DC7579">
        <w:rPr>
          <w:sz w:val="24"/>
        </w:rPr>
        <w:t>Recommended screen resolution</w:t>
      </w:r>
    </w:p>
  </w:comment>
  <w:comment w:id="58" w:author="Nel, Janine (Ms) (Summerstrand Campus South)" w:date="2020-09-26T14:04:00Z" w:initials="NJ((CS">
    <w:p w14:paraId="464C7AA2" w14:textId="6281B7AD" w:rsidR="001E54B5" w:rsidRDefault="001E54B5" w:rsidP="001E54B5">
      <w:pPr>
        <w:spacing w:after="120"/>
        <w:contextualSpacing/>
        <w:jc w:val="both"/>
        <w:rPr>
          <w:sz w:val="24"/>
        </w:rPr>
      </w:pPr>
      <w:r>
        <w:rPr>
          <w:rStyle w:val="CommentReference"/>
        </w:rPr>
        <w:annotationRef/>
      </w:r>
      <w:r w:rsidRPr="00DC7579">
        <w:rPr>
          <w:sz w:val="24"/>
        </w:rPr>
        <w:t>Clear instructions relating to ins</w:t>
      </w:r>
      <w:r>
        <w:rPr>
          <w:sz w:val="24"/>
        </w:rPr>
        <w:t>talling or / and running your system</w:t>
      </w:r>
    </w:p>
    <w:p w14:paraId="4549CF37" w14:textId="77777777" w:rsidR="001E54B5" w:rsidRDefault="001E54B5" w:rsidP="001E54B5">
      <w:pPr>
        <w:spacing w:after="120"/>
        <w:contextualSpacing/>
        <w:jc w:val="both"/>
        <w:rPr>
          <w:sz w:val="24"/>
        </w:rPr>
      </w:pPr>
    </w:p>
    <w:p w14:paraId="2E2D3ACE" w14:textId="47593B6E" w:rsidR="001E54B5" w:rsidRDefault="001E54B5" w:rsidP="001E54B5">
      <w:pPr>
        <w:spacing w:after="120"/>
        <w:contextualSpacing/>
        <w:jc w:val="both"/>
      </w:pPr>
      <w:r w:rsidRPr="00DC7579">
        <w:rPr>
          <w:sz w:val="24"/>
        </w:rPr>
        <w:t>The name of the file to run and where (in which folder) it can be found</w:t>
      </w:r>
    </w:p>
  </w:comment>
  <w:comment w:id="60" w:author="Nel, Janine (Ms) (Summerstrand Campus South)" w:date="2020-09-26T14:05:00Z" w:initials="NJ((CS">
    <w:p w14:paraId="1C05DC5A" w14:textId="77777777" w:rsidR="001E54B5" w:rsidRDefault="001E54B5" w:rsidP="001E54B5">
      <w:pPr>
        <w:spacing w:after="120"/>
        <w:contextualSpacing/>
        <w:jc w:val="both"/>
        <w:rPr>
          <w:sz w:val="24"/>
        </w:rPr>
      </w:pPr>
      <w:r>
        <w:rPr>
          <w:rStyle w:val="CommentReference"/>
        </w:rPr>
        <w:annotationRef/>
      </w:r>
      <w:r w:rsidRPr="00DC7579">
        <w:rPr>
          <w:sz w:val="24"/>
        </w:rPr>
        <w:t>All Admin login &amp; passwords (if applicable)</w:t>
      </w:r>
    </w:p>
    <w:p w14:paraId="25AB5EBF" w14:textId="3A5E7C89" w:rsidR="001E54B5" w:rsidRDefault="001E54B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C700DB" w15:done="0"/>
  <w15:commentEx w15:paraId="4D7CD448" w15:done="0"/>
  <w15:commentEx w15:paraId="40FF6D5C" w15:done="0"/>
  <w15:commentEx w15:paraId="68866569" w15:done="0"/>
  <w15:commentEx w15:paraId="4FB27947" w15:done="0"/>
  <w15:commentEx w15:paraId="1C8E935F" w15:done="0"/>
  <w15:commentEx w15:paraId="6274D689" w15:done="0"/>
  <w15:commentEx w15:paraId="070DBDFF" w15:done="0"/>
  <w15:commentEx w15:paraId="655D9997" w15:done="0"/>
  <w15:commentEx w15:paraId="356268BB" w15:done="0"/>
  <w15:commentEx w15:paraId="1B589139" w15:done="0"/>
  <w15:commentEx w15:paraId="0FA4760D" w15:done="0"/>
  <w15:commentEx w15:paraId="7F2380E9" w15:done="0"/>
  <w15:commentEx w15:paraId="2B00233E" w15:done="0"/>
  <w15:commentEx w15:paraId="4F964605" w15:done="0"/>
  <w15:commentEx w15:paraId="53090FAC" w15:done="0"/>
  <w15:commentEx w15:paraId="15515960" w15:done="0"/>
  <w15:commentEx w15:paraId="6CDE6B0C" w15:done="0"/>
  <w15:commentEx w15:paraId="7BC7406F" w15:done="0"/>
  <w15:commentEx w15:paraId="25FFDB8F" w15:done="0"/>
  <w15:commentEx w15:paraId="6EDC3392" w15:done="0"/>
  <w15:commentEx w15:paraId="10B3518B" w15:done="0"/>
  <w15:commentEx w15:paraId="2AC516DD" w15:done="0"/>
  <w15:commentEx w15:paraId="660ADFDE" w15:done="0"/>
  <w15:commentEx w15:paraId="3C731447" w15:done="0"/>
  <w15:commentEx w15:paraId="4D0F4A6B" w15:done="0"/>
  <w15:commentEx w15:paraId="4FE32DD9" w15:done="0"/>
  <w15:commentEx w15:paraId="704D7A43" w15:done="0"/>
  <w15:commentEx w15:paraId="3BB6BBA1" w15:done="0"/>
  <w15:commentEx w15:paraId="13E162FD" w15:done="0"/>
  <w15:commentEx w15:paraId="4E06DCB9" w15:done="0"/>
  <w15:commentEx w15:paraId="252BDFA7" w15:done="0"/>
  <w15:commentEx w15:paraId="2E2D3ACE" w15:done="0"/>
  <w15:commentEx w15:paraId="25AB5E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C700DB" w16cid:durableId="26896990"/>
  <w16cid:commentId w16cid:paraId="4D7CD448" w16cid:durableId="26896991"/>
  <w16cid:commentId w16cid:paraId="40FF6D5C" w16cid:durableId="26896992"/>
  <w16cid:commentId w16cid:paraId="68866569" w16cid:durableId="26896993"/>
  <w16cid:commentId w16cid:paraId="4FB27947" w16cid:durableId="26896994"/>
  <w16cid:commentId w16cid:paraId="1C8E935F" w16cid:durableId="26896999"/>
  <w16cid:commentId w16cid:paraId="6274D689" w16cid:durableId="2689699A"/>
  <w16cid:commentId w16cid:paraId="070DBDFF" w16cid:durableId="2689699B"/>
  <w16cid:commentId w16cid:paraId="655D9997" w16cid:durableId="2689699C"/>
  <w16cid:commentId w16cid:paraId="356268BB" w16cid:durableId="2689699D"/>
  <w16cid:commentId w16cid:paraId="1B589139" w16cid:durableId="2689699E"/>
  <w16cid:commentId w16cid:paraId="0FA4760D" w16cid:durableId="2689699F"/>
  <w16cid:commentId w16cid:paraId="7F2380E9" w16cid:durableId="268969A1"/>
  <w16cid:commentId w16cid:paraId="2B00233E" w16cid:durableId="268969A2"/>
  <w16cid:commentId w16cid:paraId="4F964605" w16cid:durableId="268969A4"/>
  <w16cid:commentId w16cid:paraId="53090FAC" w16cid:durableId="268969A5"/>
  <w16cid:commentId w16cid:paraId="15515960" w16cid:durableId="268969A7"/>
  <w16cid:commentId w16cid:paraId="6CDE6B0C" w16cid:durableId="268969A8"/>
  <w16cid:commentId w16cid:paraId="7BC7406F" w16cid:durableId="26EEC5C0"/>
  <w16cid:commentId w16cid:paraId="25FFDB8F" w16cid:durableId="26EEC5BF"/>
  <w16cid:commentId w16cid:paraId="6EDC3392" w16cid:durableId="26EEC80A"/>
  <w16cid:commentId w16cid:paraId="10B3518B" w16cid:durableId="26EEC809"/>
  <w16cid:commentId w16cid:paraId="2AC516DD" w16cid:durableId="26EEC80E"/>
  <w16cid:commentId w16cid:paraId="660ADFDE" w16cid:durableId="26EEC80D"/>
  <w16cid:commentId w16cid:paraId="3C731447" w16cid:durableId="268969A9"/>
  <w16cid:commentId w16cid:paraId="4D0F4A6B" w16cid:durableId="268969AC"/>
  <w16cid:commentId w16cid:paraId="4FE32DD9" w16cid:durableId="268969AE"/>
  <w16cid:commentId w16cid:paraId="704D7A43" w16cid:durableId="26EED25F"/>
  <w16cid:commentId w16cid:paraId="3BB6BBA1" w16cid:durableId="26EED262"/>
  <w16cid:commentId w16cid:paraId="13E162FD" w16cid:durableId="26EED265"/>
  <w16cid:commentId w16cid:paraId="4E06DCB9" w16cid:durableId="26EED268"/>
  <w16cid:commentId w16cid:paraId="252BDFA7" w16cid:durableId="268969B0"/>
  <w16cid:commentId w16cid:paraId="2E2D3ACE" w16cid:durableId="268969B1"/>
  <w16cid:commentId w16cid:paraId="25AB5EBF" w16cid:durableId="268969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7C729" w14:textId="77777777" w:rsidR="00CD48F4" w:rsidRDefault="00CD48F4">
      <w:r>
        <w:separator/>
      </w:r>
    </w:p>
  </w:endnote>
  <w:endnote w:type="continuationSeparator" w:id="0">
    <w:p w14:paraId="15DA0580" w14:textId="77777777" w:rsidR="00CD48F4" w:rsidRDefault="00CD4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F801" w14:textId="77777777" w:rsidR="003E5056" w:rsidRDefault="003E50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BAF476" w14:textId="77777777" w:rsidR="003E5056" w:rsidRDefault="003E50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B77A5" w14:textId="77777777" w:rsidR="001E11A1" w:rsidRDefault="001E11A1" w:rsidP="00A47486">
    <w:pPr>
      <w:pStyle w:val="Footer"/>
      <w:pBdr>
        <w:top w:val="single" w:sz="2" w:space="1" w:color="000000"/>
      </w:pBd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12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12</w:t>
    </w:r>
    <w:r>
      <w:rPr>
        <w:b/>
        <w:sz w:val="24"/>
        <w:szCs w:val="24"/>
      </w:rPr>
      <w:fldChar w:fldCharType="end"/>
    </w:r>
  </w:p>
  <w:p w14:paraId="0C49E94F" w14:textId="77777777" w:rsidR="001E11A1" w:rsidRPr="00DC1839" w:rsidRDefault="001E11A1" w:rsidP="00A47486">
    <w:pPr>
      <w:pStyle w:val="Footer"/>
      <w:jc w:val="righ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AE92" w14:textId="5E39662B" w:rsidR="003E5056" w:rsidRDefault="003E5056" w:rsidP="00A47486">
    <w:pPr>
      <w:pStyle w:val="Footer"/>
      <w:pBdr>
        <w:top w:val="single" w:sz="2" w:space="1" w:color="000000"/>
      </w:pBdr>
      <w:jc w:val="right"/>
    </w:pPr>
    <w:r>
      <w:t xml:space="preserve">Page </w:t>
    </w:r>
    <w:r>
      <w:rPr>
        <w:b/>
        <w:sz w:val="24"/>
        <w:szCs w:val="24"/>
      </w:rPr>
      <w:fldChar w:fldCharType="begin"/>
    </w:r>
    <w:r>
      <w:rPr>
        <w:b/>
      </w:rPr>
      <w:instrText xml:space="preserve"> PAGE </w:instrText>
    </w:r>
    <w:r>
      <w:rPr>
        <w:b/>
        <w:sz w:val="24"/>
        <w:szCs w:val="24"/>
      </w:rPr>
      <w:fldChar w:fldCharType="separate"/>
    </w:r>
    <w:r w:rsidR="00EA5ED5">
      <w:rPr>
        <w:b/>
        <w:noProof/>
      </w:rPr>
      <w:t>14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A5ED5">
      <w:rPr>
        <w:b/>
        <w:noProof/>
      </w:rPr>
      <w:t>14</w:t>
    </w:r>
    <w:r>
      <w:rPr>
        <w:b/>
        <w:sz w:val="24"/>
        <w:szCs w:val="24"/>
      </w:rPr>
      <w:fldChar w:fldCharType="end"/>
    </w:r>
  </w:p>
  <w:p w14:paraId="0EA91107" w14:textId="77777777" w:rsidR="003E5056" w:rsidRPr="00DC1839" w:rsidRDefault="003E5056" w:rsidP="00A47486">
    <w:pPr>
      <w:pStyle w:val="Footer"/>
      <w:jc w:val="righ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FDC94" w14:textId="77777777" w:rsidR="00CD48F4" w:rsidRDefault="00CD48F4">
      <w:r>
        <w:separator/>
      </w:r>
    </w:p>
  </w:footnote>
  <w:footnote w:type="continuationSeparator" w:id="0">
    <w:p w14:paraId="06DDF4C7" w14:textId="77777777" w:rsidR="00CD48F4" w:rsidRDefault="00CD48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D733" w14:textId="77777777" w:rsidR="001E11A1" w:rsidRPr="00A733E3" w:rsidRDefault="001E11A1" w:rsidP="00D0286D">
    <w:pPr>
      <w:pStyle w:val="Header"/>
      <w:jc w:val="center"/>
      <w:rPr>
        <w:b/>
        <w:sz w:val="16"/>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BADC" w14:textId="77777777" w:rsidR="003E5056" w:rsidRPr="00A733E3" w:rsidRDefault="003E5056" w:rsidP="00D0286D">
    <w:pPr>
      <w:pStyle w:val="Header"/>
      <w:jc w:val="center"/>
      <w:rPr>
        <w:b/>
        <w:sz w:val="16"/>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05E"/>
    <w:multiLevelType w:val="multilevel"/>
    <w:tmpl w:val="826A820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CD1D95"/>
    <w:multiLevelType w:val="hybridMultilevel"/>
    <w:tmpl w:val="15A4792A"/>
    <w:lvl w:ilvl="0" w:tplc="1C09000F">
      <w:start w:val="1"/>
      <w:numFmt w:val="decimal"/>
      <w:lvlText w:val="%1."/>
      <w:lvlJc w:val="left"/>
      <w:pPr>
        <w:ind w:left="360" w:hanging="360"/>
      </w:pPr>
      <w:rPr>
        <w:rFonts w:hint="default"/>
        <w:sz w:val="20"/>
        <w:szCs w:val="20"/>
      </w:rPr>
    </w:lvl>
    <w:lvl w:ilvl="1" w:tplc="1C090003">
      <w:start w:val="1"/>
      <w:numFmt w:val="decimal"/>
      <w:lvlText w:val="%2."/>
      <w:lvlJc w:val="left"/>
      <w:pPr>
        <w:tabs>
          <w:tab w:val="num" w:pos="1440"/>
        </w:tabs>
        <w:ind w:left="1440" w:hanging="360"/>
      </w:pPr>
    </w:lvl>
    <w:lvl w:ilvl="2" w:tplc="1C090005">
      <w:start w:val="1"/>
      <w:numFmt w:val="decimal"/>
      <w:lvlText w:val="%3."/>
      <w:lvlJc w:val="left"/>
      <w:pPr>
        <w:tabs>
          <w:tab w:val="num" w:pos="2160"/>
        </w:tabs>
        <w:ind w:left="2160" w:hanging="360"/>
      </w:p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2" w15:restartNumberingAfterBreak="0">
    <w:nsid w:val="0A1B6B1C"/>
    <w:multiLevelType w:val="hybridMultilevel"/>
    <w:tmpl w:val="3328E408"/>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E9E7A11"/>
    <w:multiLevelType w:val="hybridMultilevel"/>
    <w:tmpl w:val="63D683E8"/>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2962E50"/>
    <w:multiLevelType w:val="hybridMultilevel"/>
    <w:tmpl w:val="EDFA288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12D51650"/>
    <w:multiLevelType w:val="hybridMultilevel"/>
    <w:tmpl w:val="69E615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F43600"/>
    <w:multiLevelType w:val="hybridMultilevel"/>
    <w:tmpl w:val="13EE175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5362DE"/>
    <w:multiLevelType w:val="hybridMultilevel"/>
    <w:tmpl w:val="38849F4A"/>
    <w:lvl w:ilvl="0" w:tplc="1534EF96">
      <w:start w:val="1"/>
      <w:numFmt w:val="bullet"/>
      <w:lvlText w:val=""/>
      <w:lvlJc w:val="left"/>
      <w:pPr>
        <w:ind w:left="360" w:hanging="360"/>
      </w:pPr>
      <w:rPr>
        <w:rFonts w:ascii="Wingdings" w:hAnsi="Wingdings" w:hint="default"/>
        <w:sz w:val="20"/>
      </w:rPr>
    </w:lvl>
    <w:lvl w:ilvl="1" w:tplc="70DC0A66">
      <w:start w:val="1"/>
      <w:numFmt w:val="bullet"/>
      <w:lvlText w:val=""/>
      <w:lvlJc w:val="left"/>
      <w:pPr>
        <w:ind w:left="1080" w:hanging="360"/>
      </w:pPr>
      <w:rPr>
        <w:rFonts w:ascii="Wingdings" w:hAnsi="Wingdings" w:hint="default"/>
        <w:sz w:val="20"/>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9" w15:restartNumberingAfterBreak="0">
    <w:nsid w:val="2474404C"/>
    <w:multiLevelType w:val="multilevel"/>
    <w:tmpl w:val="8D8474D0"/>
    <w:lvl w:ilvl="0">
      <w:start w:val="1"/>
      <w:numFmt w:val="decimal"/>
      <w:lvlText w:val="%1"/>
      <w:lvlJc w:val="left"/>
      <w:pPr>
        <w:ind w:left="530" w:hanging="530"/>
      </w:pPr>
      <w:rPr>
        <w:rFonts w:hint="default"/>
      </w:rPr>
    </w:lvl>
    <w:lvl w:ilvl="1">
      <w:start w:val="2"/>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7285069"/>
    <w:multiLevelType w:val="hybridMultilevel"/>
    <w:tmpl w:val="23C83C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9763EB8"/>
    <w:multiLevelType w:val="hybridMultilevel"/>
    <w:tmpl w:val="98F8CA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D82EB1"/>
    <w:multiLevelType w:val="hybridMultilevel"/>
    <w:tmpl w:val="9B2EDE78"/>
    <w:lvl w:ilvl="0" w:tplc="80EEABB8">
      <w:start w:val="1"/>
      <w:numFmt w:val="bullet"/>
      <w:lvlText w:val=""/>
      <w:lvlJc w:val="left"/>
      <w:pPr>
        <w:ind w:left="360" w:hanging="360"/>
      </w:pPr>
      <w:rPr>
        <w:rFonts w:ascii="Symbol" w:hAnsi="Symbol" w:hint="default"/>
        <w:sz w:val="24"/>
        <w:szCs w:val="20"/>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D3870FB"/>
    <w:multiLevelType w:val="multilevel"/>
    <w:tmpl w:val="3C26D2A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6C27F67"/>
    <w:multiLevelType w:val="hybridMultilevel"/>
    <w:tmpl w:val="D308586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5" w15:restartNumberingAfterBreak="0">
    <w:nsid w:val="3C014360"/>
    <w:multiLevelType w:val="hybridMultilevel"/>
    <w:tmpl w:val="00F05512"/>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4DA344C"/>
    <w:multiLevelType w:val="singleLevel"/>
    <w:tmpl w:val="8FDECAB0"/>
    <w:lvl w:ilvl="0">
      <w:start w:val="1"/>
      <w:numFmt w:val="bullet"/>
      <w:pStyle w:val="Bullet"/>
      <w:lvlText w:val=""/>
      <w:lvlJc w:val="left"/>
      <w:pPr>
        <w:tabs>
          <w:tab w:val="num" w:pos="360"/>
        </w:tabs>
        <w:ind w:left="360" w:hanging="360"/>
      </w:pPr>
      <w:rPr>
        <w:rFonts w:ascii="Symbol" w:hAnsi="Symbol" w:hint="default"/>
      </w:rPr>
    </w:lvl>
  </w:abstractNum>
  <w:abstractNum w:abstractNumId="17" w15:restartNumberingAfterBreak="0">
    <w:nsid w:val="48E25C68"/>
    <w:multiLevelType w:val="hybridMultilevel"/>
    <w:tmpl w:val="C9C668C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8" w15:restartNumberingAfterBreak="0">
    <w:nsid w:val="5121136E"/>
    <w:multiLevelType w:val="hybridMultilevel"/>
    <w:tmpl w:val="CD4457CC"/>
    <w:lvl w:ilvl="0" w:tplc="F7B4524E">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529D1629"/>
    <w:multiLevelType w:val="multilevel"/>
    <w:tmpl w:val="ECFADEC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48242B7"/>
    <w:multiLevelType w:val="hybridMultilevel"/>
    <w:tmpl w:val="69BCE394"/>
    <w:lvl w:ilvl="0" w:tplc="8ECE1D0A">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1" w15:restartNumberingAfterBreak="0">
    <w:nsid w:val="54EF21A2"/>
    <w:multiLevelType w:val="multilevel"/>
    <w:tmpl w:val="85188F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5B43487"/>
    <w:multiLevelType w:val="multilevel"/>
    <w:tmpl w:val="498E31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15:restartNumberingAfterBreak="0">
    <w:nsid w:val="585E4C70"/>
    <w:multiLevelType w:val="hybridMultilevel"/>
    <w:tmpl w:val="3C701A6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4" w15:restartNumberingAfterBreak="0">
    <w:nsid w:val="5AAE0FFE"/>
    <w:multiLevelType w:val="hybridMultilevel"/>
    <w:tmpl w:val="A5008626"/>
    <w:lvl w:ilvl="0" w:tplc="C4E0460E">
      <w:start w:val="1"/>
      <w:numFmt w:val="decimal"/>
      <w:lvlText w:val="%1."/>
      <w:lvlJc w:val="left"/>
      <w:pPr>
        <w:tabs>
          <w:tab w:val="num" w:pos="720"/>
        </w:tabs>
        <w:ind w:left="720" w:hanging="360"/>
      </w:pPr>
      <w:rPr>
        <w:rFonts w:ascii="Arial" w:hAnsi="Arial" w:cs="Arial" w:hint="default"/>
        <w:b w:val="0"/>
        <w:i w:val="0"/>
        <w:color w:val="1F497D" w:themeColor="text2"/>
        <w:sz w:val="20"/>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DE90D65"/>
    <w:multiLevelType w:val="multilevel"/>
    <w:tmpl w:val="17F6B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E9129BB"/>
    <w:multiLevelType w:val="hybridMultilevel"/>
    <w:tmpl w:val="469C2F0A"/>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7" w15:restartNumberingAfterBreak="0">
    <w:nsid w:val="6B1266D8"/>
    <w:multiLevelType w:val="hybridMultilevel"/>
    <w:tmpl w:val="6CE60EC0"/>
    <w:lvl w:ilvl="0" w:tplc="587AB96A">
      <w:start w:val="1"/>
      <w:numFmt w:val="bullet"/>
      <w:lvlText w:val="◦"/>
      <w:lvlJc w:val="left"/>
      <w:pPr>
        <w:tabs>
          <w:tab w:val="num" w:pos="720"/>
        </w:tabs>
        <w:ind w:left="720" w:hanging="360"/>
      </w:pPr>
      <w:rPr>
        <w:rFonts w:ascii="Garamond" w:hAnsi="Garamond" w:hint="default"/>
      </w:rPr>
    </w:lvl>
    <w:lvl w:ilvl="1" w:tplc="A29E03C0">
      <w:start w:val="151"/>
      <w:numFmt w:val="bullet"/>
      <w:lvlText w:val="◦"/>
      <w:lvlJc w:val="left"/>
      <w:pPr>
        <w:tabs>
          <w:tab w:val="num" w:pos="1440"/>
        </w:tabs>
        <w:ind w:left="1440" w:hanging="360"/>
      </w:pPr>
      <w:rPr>
        <w:rFonts w:ascii="Garamond" w:hAnsi="Garamond" w:hint="default"/>
      </w:rPr>
    </w:lvl>
    <w:lvl w:ilvl="2" w:tplc="244E1C9A" w:tentative="1">
      <w:start w:val="1"/>
      <w:numFmt w:val="bullet"/>
      <w:lvlText w:val="◦"/>
      <w:lvlJc w:val="left"/>
      <w:pPr>
        <w:tabs>
          <w:tab w:val="num" w:pos="2160"/>
        </w:tabs>
        <w:ind w:left="2160" w:hanging="360"/>
      </w:pPr>
      <w:rPr>
        <w:rFonts w:ascii="Garamond" w:hAnsi="Garamond" w:hint="default"/>
      </w:rPr>
    </w:lvl>
    <w:lvl w:ilvl="3" w:tplc="9A288598" w:tentative="1">
      <w:start w:val="1"/>
      <w:numFmt w:val="bullet"/>
      <w:lvlText w:val="◦"/>
      <w:lvlJc w:val="left"/>
      <w:pPr>
        <w:tabs>
          <w:tab w:val="num" w:pos="2880"/>
        </w:tabs>
        <w:ind w:left="2880" w:hanging="360"/>
      </w:pPr>
      <w:rPr>
        <w:rFonts w:ascii="Garamond" w:hAnsi="Garamond" w:hint="default"/>
      </w:rPr>
    </w:lvl>
    <w:lvl w:ilvl="4" w:tplc="8BCA348E" w:tentative="1">
      <w:start w:val="1"/>
      <w:numFmt w:val="bullet"/>
      <w:lvlText w:val="◦"/>
      <w:lvlJc w:val="left"/>
      <w:pPr>
        <w:tabs>
          <w:tab w:val="num" w:pos="3600"/>
        </w:tabs>
        <w:ind w:left="3600" w:hanging="360"/>
      </w:pPr>
      <w:rPr>
        <w:rFonts w:ascii="Garamond" w:hAnsi="Garamond" w:hint="default"/>
      </w:rPr>
    </w:lvl>
    <w:lvl w:ilvl="5" w:tplc="9F16779A" w:tentative="1">
      <w:start w:val="1"/>
      <w:numFmt w:val="bullet"/>
      <w:lvlText w:val="◦"/>
      <w:lvlJc w:val="left"/>
      <w:pPr>
        <w:tabs>
          <w:tab w:val="num" w:pos="4320"/>
        </w:tabs>
        <w:ind w:left="4320" w:hanging="360"/>
      </w:pPr>
      <w:rPr>
        <w:rFonts w:ascii="Garamond" w:hAnsi="Garamond" w:hint="default"/>
      </w:rPr>
    </w:lvl>
    <w:lvl w:ilvl="6" w:tplc="E5464F0A" w:tentative="1">
      <w:start w:val="1"/>
      <w:numFmt w:val="bullet"/>
      <w:lvlText w:val="◦"/>
      <w:lvlJc w:val="left"/>
      <w:pPr>
        <w:tabs>
          <w:tab w:val="num" w:pos="5040"/>
        </w:tabs>
        <w:ind w:left="5040" w:hanging="360"/>
      </w:pPr>
      <w:rPr>
        <w:rFonts w:ascii="Garamond" w:hAnsi="Garamond" w:hint="default"/>
      </w:rPr>
    </w:lvl>
    <w:lvl w:ilvl="7" w:tplc="C93461F6" w:tentative="1">
      <w:start w:val="1"/>
      <w:numFmt w:val="bullet"/>
      <w:lvlText w:val="◦"/>
      <w:lvlJc w:val="left"/>
      <w:pPr>
        <w:tabs>
          <w:tab w:val="num" w:pos="5760"/>
        </w:tabs>
        <w:ind w:left="5760" w:hanging="360"/>
      </w:pPr>
      <w:rPr>
        <w:rFonts w:ascii="Garamond" w:hAnsi="Garamond" w:hint="default"/>
      </w:rPr>
    </w:lvl>
    <w:lvl w:ilvl="8" w:tplc="8674AE4E" w:tentative="1">
      <w:start w:val="1"/>
      <w:numFmt w:val="bullet"/>
      <w:lvlText w:val="◦"/>
      <w:lvlJc w:val="left"/>
      <w:pPr>
        <w:tabs>
          <w:tab w:val="num" w:pos="6480"/>
        </w:tabs>
        <w:ind w:left="6480" w:hanging="360"/>
      </w:pPr>
      <w:rPr>
        <w:rFonts w:ascii="Garamond" w:hAnsi="Garamond" w:hint="default"/>
      </w:rPr>
    </w:lvl>
  </w:abstractNum>
  <w:abstractNum w:abstractNumId="28" w15:restartNumberingAfterBreak="0">
    <w:nsid w:val="6D837B72"/>
    <w:multiLevelType w:val="hybridMultilevel"/>
    <w:tmpl w:val="3920E166"/>
    <w:lvl w:ilvl="0" w:tplc="1C09000F">
      <w:start w:val="1"/>
      <w:numFmt w:val="decimal"/>
      <w:lvlText w:val="%1."/>
      <w:lvlJc w:val="left"/>
      <w:pPr>
        <w:ind w:left="36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abstractNum w:abstractNumId="29" w15:restartNumberingAfterBreak="0">
    <w:nsid w:val="71201B8A"/>
    <w:multiLevelType w:val="hybridMultilevel"/>
    <w:tmpl w:val="64ACA106"/>
    <w:lvl w:ilvl="0" w:tplc="2F6CBA88">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73042DB4"/>
    <w:multiLevelType w:val="multilevel"/>
    <w:tmpl w:val="1166B56E"/>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F6611E"/>
    <w:multiLevelType w:val="hybridMultilevel"/>
    <w:tmpl w:val="2C3EA138"/>
    <w:lvl w:ilvl="0" w:tplc="8ECE1D0A">
      <w:start w:val="1"/>
      <w:numFmt w:val="bullet"/>
      <w:lvlText w:val=""/>
      <w:lvlJc w:val="left"/>
      <w:pPr>
        <w:ind w:left="360" w:hanging="360"/>
      </w:pPr>
      <w:rPr>
        <w:rFonts w:ascii="Symbol" w:hAnsi="Symbol" w:hint="default"/>
        <w:sz w:val="20"/>
        <w:szCs w:val="20"/>
      </w:rPr>
    </w:lvl>
    <w:lvl w:ilvl="1" w:tplc="1C090003">
      <w:start w:val="1"/>
      <w:numFmt w:val="decimal"/>
      <w:lvlText w:val="%2."/>
      <w:lvlJc w:val="left"/>
      <w:pPr>
        <w:tabs>
          <w:tab w:val="num" w:pos="1440"/>
        </w:tabs>
        <w:ind w:left="1440" w:hanging="360"/>
      </w:pPr>
    </w:lvl>
    <w:lvl w:ilvl="2" w:tplc="1C090005">
      <w:start w:val="1"/>
      <w:numFmt w:val="bullet"/>
      <w:lvlText w:val=""/>
      <w:lvlJc w:val="left"/>
      <w:pPr>
        <w:ind w:left="1800" w:hanging="360"/>
      </w:pPr>
      <w:rPr>
        <w:rFonts w:ascii="Wingdings" w:hAnsi="Wingdings" w:hint="default"/>
      </w:r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32" w15:restartNumberingAfterBreak="0">
    <w:nsid w:val="79200A21"/>
    <w:multiLevelType w:val="multilevel"/>
    <w:tmpl w:val="956E4C66"/>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97960C8"/>
    <w:multiLevelType w:val="multilevel"/>
    <w:tmpl w:val="C50AB4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B3F7E39"/>
    <w:multiLevelType w:val="hybridMultilevel"/>
    <w:tmpl w:val="47B2C4B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D6C5ACF"/>
    <w:multiLevelType w:val="hybridMultilevel"/>
    <w:tmpl w:val="FCE8167C"/>
    <w:lvl w:ilvl="0" w:tplc="167E3D60">
      <w:start w:val="1"/>
      <w:numFmt w:val="bullet"/>
      <w:lvlText w:val="◦"/>
      <w:lvlJc w:val="left"/>
      <w:pPr>
        <w:tabs>
          <w:tab w:val="num" w:pos="720"/>
        </w:tabs>
        <w:ind w:left="720" w:hanging="360"/>
      </w:pPr>
      <w:rPr>
        <w:rFonts w:ascii="Garamond" w:hAnsi="Garamond" w:hint="default"/>
      </w:rPr>
    </w:lvl>
    <w:lvl w:ilvl="1" w:tplc="04C43792">
      <w:start w:val="151"/>
      <w:numFmt w:val="bullet"/>
      <w:lvlText w:val="◦"/>
      <w:lvlJc w:val="left"/>
      <w:pPr>
        <w:tabs>
          <w:tab w:val="num" w:pos="1440"/>
        </w:tabs>
        <w:ind w:left="1440" w:hanging="360"/>
      </w:pPr>
      <w:rPr>
        <w:rFonts w:ascii="Garamond" w:hAnsi="Garamond" w:hint="default"/>
      </w:rPr>
    </w:lvl>
    <w:lvl w:ilvl="2" w:tplc="283E3A36" w:tentative="1">
      <w:start w:val="1"/>
      <w:numFmt w:val="bullet"/>
      <w:lvlText w:val="◦"/>
      <w:lvlJc w:val="left"/>
      <w:pPr>
        <w:tabs>
          <w:tab w:val="num" w:pos="2160"/>
        </w:tabs>
        <w:ind w:left="2160" w:hanging="360"/>
      </w:pPr>
      <w:rPr>
        <w:rFonts w:ascii="Garamond" w:hAnsi="Garamond" w:hint="default"/>
      </w:rPr>
    </w:lvl>
    <w:lvl w:ilvl="3" w:tplc="98FC65FE" w:tentative="1">
      <w:start w:val="1"/>
      <w:numFmt w:val="bullet"/>
      <w:lvlText w:val="◦"/>
      <w:lvlJc w:val="left"/>
      <w:pPr>
        <w:tabs>
          <w:tab w:val="num" w:pos="2880"/>
        </w:tabs>
        <w:ind w:left="2880" w:hanging="360"/>
      </w:pPr>
      <w:rPr>
        <w:rFonts w:ascii="Garamond" w:hAnsi="Garamond" w:hint="default"/>
      </w:rPr>
    </w:lvl>
    <w:lvl w:ilvl="4" w:tplc="3208E948" w:tentative="1">
      <w:start w:val="1"/>
      <w:numFmt w:val="bullet"/>
      <w:lvlText w:val="◦"/>
      <w:lvlJc w:val="left"/>
      <w:pPr>
        <w:tabs>
          <w:tab w:val="num" w:pos="3600"/>
        </w:tabs>
        <w:ind w:left="3600" w:hanging="360"/>
      </w:pPr>
      <w:rPr>
        <w:rFonts w:ascii="Garamond" w:hAnsi="Garamond" w:hint="default"/>
      </w:rPr>
    </w:lvl>
    <w:lvl w:ilvl="5" w:tplc="1A3004FA" w:tentative="1">
      <w:start w:val="1"/>
      <w:numFmt w:val="bullet"/>
      <w:lvlText w:val="◦"/>
      <w:lvlJc w:val="left"/>
      <w:pPr>
        <w:tabs>
          <w:tab w:val="num" w:pos="4320"/>
        </w:tabs>
        <w:ind w:left="4320" w:hanging="360"/>
      </w:pPr>
      <w:rPr>
        <w:rFonts w:ascii="Garamond" w:hAnsi="Garamond" w:hint="default"/>
      </w:rPr>
    </w:lvl>
    <w:lvl w:ilvl="6" w:tplc="23E68BEC" w:tentative="1">
      <w:start w:val="1"/>
      <w:numFmt w:val="bullet"/>
      <w:lvlText w:val="◦"/>
      <w:lvlJc w:val="left"/>
      <w:pPr>
        <w:tabs>
          <w:tab w:val="num" w:pos="5040"/>
        </w:tabs>
        <w:ind w:left="5040" w:hanging="360"/>
      </w:pPr>
      <w:rPr>
        <w:rFonts w:ascii="Garamond" w:hAnsi="Garamond" w:hint="default"/>
      </w:rPr>
    </w:lvl>
    <w:lvl w:ilvl="7" w:tplc="72C0AE28" w:tentative="1">
      <w:start w:val="1"/>
      <w:numFmt w:val="bullet"/>
      <w:lvlText w:val="◦"/>
      <w:lvlJc w:val="left"/>
      <w:pPr>
        <w:tabs>
          <w:tab w:val="num" w:pos="5760"/>
        </w:tabs>
        <w:ind w:left="5760" w:hanging="360"/>
      </w:pPr>
      <w:rPr>
        <w:rFonts w:ascii="Garamond" w:hAnsi="Garamond" w:hint="default"/>
      </w:rPr>
    </w:lvl>
    <w:lvl w:ilvl="8" w:tplc="D93C6220" w:tentative="1">
      <w:start w:val="1"/>
      <w:numFmt w:val="bullet"/>
      <w:lvlText w:val="◦"/>
      <w:lvlJc w:val="left"/>
      <w:pPr>
        <w:tabs>
          <w:tab w:val="num" w:pos="6480"/>
        </w:tabs>
        <w:ind w:left="6480" w:hanging="360"/>
      </w:pPr>
      <w:rPr>
        <w:rFonts w:ascii="Garamond" w:hAnsi="Garamond" w:hint="default"/>
      </w:rPr>
    </w:lvl>
  </w:abstractNum>
  <w:abstractNum w:abstractNumId="36" w15:restartNumberingAfterBreak="0">
    <w:nsid w:val="7EA30D49"/>
    <w:multiLevelType w:val="hybridMultilevel"/>
    <w:tmpl w:val="C3E25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81351135">
    <w:abstractNumId w:val="22"/>
  </w:num>
  <w:num w:numId="2" w16cid:durableId="1302689447">
    <w:abstractNumId w:val="7"/>
  </w:num>
  <w:num w:numId="3" w16cid:durableId="340280486">
    <w:abstractNumId w:val="24"/>
  </w:num>
  <w:num w:numId="4" w16cid:durableId="1373072317">
    <w:abstractNumId w:val="17"/>
  </w:num>
  <w:num w:numId="5" w16cid:durableId="2129424919">
    <w:abstractNumId w:val="16"/>
  </w:num>
  <w:num w:numId="6" w16cid:durableId="747459430">
    <w:abstractNumId w:val="23"/>
  </w:num>
  <w:num w:numId="7" w16cid:durableId="21209508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1457553">
    <w:abstractNumId w:val="1"/>
  </w:num>
  <w:num w:numId="9" w16cid:durableId="1149439446">
    <w:abstractNumId w:val="14"/>
  </w:num>
  <w:num w:numId="10" w16cid:durableId="2110732453">
    <w:abstractNumId w:val="3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22075598">
    <w:abstractNumId w:val="28"/>
  </w:num>
  <w:num w:numId="12" w16cid:durableId="292759612">
    <w:abstractNumId w:val="5"/>
  </w:num>
  <w:num w:numId="13" w16cid:durableId="677657573">
    <w:abstractNumId w:val="20"/>
  </w:num>
  <w:num w:numId="14" w16cid:durableId="1660886242">
    <w:abstractNumId w:val="36"/>
  </w:num>
  <w:num w:numId="15" w16cid:durableId="1365401061">
    <w:abstractNumId w:val="0"/>
  </w:num>
  <w:num w:numId="16" w16cid:durableId="355746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436162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22316707">
    <w:abstractNumId w:val="22"/>
  </w:num>
  <w:num w:numId="19" w16cid:durableId="1267229050">
    <w:abstractNumId w:val="2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367053">
    <w:abstractNumId w:val="34"/>
  </w:num>
  <w:num w:numId="21" w16cid:durableId="1075518824">
    <w:abstractNumId w:val="35"/>
  </w:num>
  <w:num w:numId="22" w16cid:durableId="404181121">
    <w:abstractNumId w:val="27"/>
  </w:num>
  <w:num w:numId="23" w16cid:durableId="1785996020">
    <w:abstractNumId w:val="26"/>
  </w:num>
  <w:num w:numId="24" w16cid:durableId="760758874">
    <w:abstractNumId w:val="3"/>
  </w:num>
  <w:num w:numId="25" w16cid:durableId="894000962">
    <w:abstractNumId w:val="15"/>
  </w:num>
  <w:num w:numId="26" w16cid:durableId="1904751370">
    <w:abstractNumId w:val="2"/>
  </w:num>
  <w:num w:numId="27" w16cid:durableId="1626738008">
    <w:abstractNumId w:val="12"/>
  </w:num>
  <w:num w:numId="28" w16cid:durableId="1123500790">
    <w:abstractNumId w:val="4"/>
  </w:num>
  <w:num w:numId="29" w16cid:durableId="1723216555">
    <w:abstractNumId w:val="10"/>
  </w:num>
  <w:num w:numId="30" w16cid:durableId="599725200">
    <w:abstractNumId w:val="8"/>
  </w:num>
  <w:num w:numId="31" w16cid:durableId="1756393356">
    <w:abstractNumId w:val="33"/>
  </w:num>
  <w:num w:numId="32" w16cid:durableId="1406758015">
    <w:abstractNumId w:val="29"/>
  </w:num>
  <w:num w:numId="33" w16cid:durableId="503128421">
    <w:abstractNumId w:val="21"/>
  </w:num>
  <w:num w:numId="34" w16cid:durableId="1787115181">
    <w:abstractNumId w:val="11"/>
  </w:num>
  <w:num w:numId="35" w16cid:durableId="776633245">
    <w:abstractNumId w:val="18"/>
  </w:num>
  <w:num w:numId="36" w16cid:durableId="1213075902">
    <w:abstractNumId w:val="25"/>
  </w:num>
  <w:num w:numId="37" w16cid:durableId="1136263602">
    <w:abstractNumId w:val="19"/>
  </w:num>
  <w:num w:numId="38" w16cid:durableId="521624226">
    <w:abstractNumId w:val="32"/>
  </w:num>
  <w:num w:numId="39" w16cid:durableId="160320329">
    <w:abstractNumId w:val="9"/>
  </w:num>
  <w:num w:numId="40" w16cid:durableId="1871869790">
    <w:abstractNumId w:val="30"/>
  </w:num>
  <w:num w:numId="41" w16cid:durableId="770777469">
    <w:abstractNumId w:val="13"/>
  </w:num>
  <w:num w:numId="42" w16cid:durableId="1995794382">
    <w:abstractNumId w:val="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l, Janine (Ms) (Summerstrand Campus South)">
    <w15:presenceInfo w15:providerId="None" w15:userId="Nel, Janine (Ms) (Summerstrand Campus Sou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204"/>
    <w:rsid w:val="0000040C"/>
    <w:rsid w:val="00002D9C"/>
    <w:rsid w:val="0001007E"/>
    <w:rsid w:val="00012E4B"/>
    <w:rsid w:val="0001591C"/>
    <w:rsid w:val="00024C8E"/>
    <w:rsid w:val="000307AB"/>
    <w:rsid w:val="000311A9"/>
    <w:rsid w:val="0003155D"/>
    <w:rsid w:val="00033DBD"/>
    <w:rsid w:val="00034499"/>
    <w:rsid w:val="0004192E"/>
    <w:rsid w:val="0004680A"/>
    <w:rsid w:val="00055369"/>
    <w:rsid w:val="000573CE"/>
    <w:rsid w:val="00063D50"/>
    <w:rsid w:val="00065E37"/>
    <w:rsid w:val="000668A0"/>
    <w:rsid w:val="000670D4"/>
    <w:rsid w:val="0006726C"/>
    <w:rsid w:val="00072483"/>
    <w:rsid w:val="00072B03"/>
    <w:rsid w:val="00073573"/>
    <w:rsid w:val="00075D48"/>
    <w:rsid w:val="00077350"/>
    <w:rsid w:val="000778DB"/>
    <w:rsid w:val="00077950"/>
    <w:rsid w:val="00081D9D"/>
    <w:rsid w:val="00082DB1"/>
    <w:rsid w:val="00084150"/>
    <w:rsid w:val="000928B4"/>
    <w:rsid w:val="00093E8C"/>
    <w:rsid w:val="000A18D0"/>
    <w:rsid w:val="000A2CDE"/>
    <w:rsid w:val="000A5610"/>
    <w:rsid w:val="000A62DE"/>
    <w:rsid w:val="000A7D77"/>
    <w:rsid w:val="000B2594"/>
    <w:rsid w:val="000B2A3C"/>
    <w:rsid w:val="000B41E1"/>
    <w:rsid w:val="000B4437"/>
    <w:rsid w:val="000B5E08"/>
    <w:rsid w:val="000B75AB"/>
    <w:rsid w:val="000C30CC"/>
    <w:rsid w:val="000D0F28"/>
    <w:rsid w:val="000D40A2"/>
    <w:rsid w:val="000E2EEF"/>
    <w:rsid w:val="000E6336"/>
    <w:rsid w:val="000E71D2"/>
    <w:rsid w:val="000F6310"/>
    <w:rsid w:val="000F7661"/>
    <w:rsid w:val="00103A19"/>
    <w:rsid w:val="00106517"/>
    <w:rsid w:val="0011078B"/>
    <w:rsid w:val="00116575"/>
    <w:rsid w:val="00116F0A"/>
    <w:rsid w:val="00121CC5"/>
    <w:rsid w:val="001252A7"/>
    <w:rsid w:val="0013062A"/>
    <w:rsid w:val="0013103C"/>
    <w:rsid w:val="001348DB"/>
    <w:rsid w:val="0013642E"/>
    <w:rsid w:val="00136F2B"/>
    <w:rsid w:val="0014039B"/>
    <w:rsid w:val="00140FD4"/>
    <w:rsid w:val="0014167A"/>
    <w:rsid w:val="00141FAC"/>
    <w:rsid w:val="00142051"/>
    <w:rsid w:val="001422D8"/>
    <w:rsid w:val="0014350A"/>
    <w:rsid w:val="001437E4"/>
    <w:rsid w:val="001449F1"/>
    <w:rsid w:val="001569E8"/>
    <w:rsid w:val="00156C3C"/>
    <w:rsid w:val="00161D90"/>
    <w:rsid w:val="0016722A"/>
    <w:rsid w:val="00171821"/>
    <w:rsid w:val="00172401"/>
    <w:rsid w:val="001729CB"/>
    <w:rsid w:val="00172B61"/>
    <w:rsid w:val="00173010"/>
    <w:rsid w:val="00180C6E"/>
    <w:rsid w:val="0018102F"/>
    <w:rsid w:val="0018235B"/>
    <w:rsid w:val="00182812"/>
    <w:rsid w:val="00183882"/>
    <w:rsid w:val="0019109A"/>
    <w:rsid w:val="001A2559"/>
    <w:rsid w:val="001A55E6"/>
    <w:rsid w:val="001B2735"/>
    <w:rsid w:val="001B2837"/>
    <w:rsid w:val="001B3945"/>
    <w:rsid w:val="001B3EE3"/>
    <w:rsid w:val="001B74B4"/>
    <w:rsid w:val="001C3A8B"/>
    <w:rsid w:val="001C4818"/>
    <w:rsid w:val="001C4D72"/>
    <w:rsid w:val="001C4E76"/>
    <w:rsid w:val="001C5514"/>
    <w:rsid w:val="001C58F5"/>
    <w:rsid w:val="001D0B1A"/>
    <w:rsid w:val="001D1BD0"/>
    <w:rsid w:val="001D1D6C"/>
    <w:rsid w:val="001D7D6B"/>
    <w:rsid w:val="001E11A1"/>
    <w:rsid w:val="001E4DE2"/>
    <w:rsid w:val="001E54B5"/>
    <w:rsid w:val="001E6665"/>
    <w:rsid w:val="001F1864"/>
    <w:rsid w:val="001F2D6F"/>
    <w:rsid w:val="001F4B7B"/>
    <w:rsid w:val="001F56BD"/>
    <w:rsid w:val="001F7856"/>
    <w:rsid w:val="001F7C2E"/>
    <w:rsid w:val="002005E6"/>
    <w:rsid w:val="002059B3"/>
    <w:rsid w:val="00212175"/>
    <w:rsid w:val="002124E5"/>
    <w:rsid w:val="0021382C"/>
    <w:rsid w:val="00216E76"/>
    <w:rsid w:val="00217602"/>
    <w:rsid w:val="00220CF1"/>
    <w:rsid w:val="00222718"/>
    <w:rsid w:val="002236D3"/>
    <w:rsid w:val="002242A8"/>
    <w:rsid w:val="00227496"/>
    <w:rsid w:val="00227788"/>
    <w:rsid w:val="00230FBB"/>
    <w:rsid w:val="00231F54"/>
    <w:rsid w:val="00233355"/>
    <w:rsid w:val="00233648"/>
    <w:rsid w:val="00233812"/>
    <w:rsid w:val="00242448"/>
    <w:rsid w:val="0024266D"/>
    <w:rsid w:val="00243AC5"/>
    <w:rsid w:val="00246AC2"/>
    <w:rsid w:val="00251137"/>
    <w:rsid w:val="00251F57"/>
    <w:rsid w:val="002542A3"/>
    <w:rsid w:val="00256138"/>
    <w:rsid w:val="00261770"/>
    <w:rsid w:val="00263726"/>
    <w:rsid w:val="00265D51"/>
    <w:rsid w:val="0027404E"/>
    <w:rsid w:val="002772CF"/>
    <w:rsid w:val="0028184F"/>
    <w:rsid w:val="00283C1D"/>
    <w:rsid w:val="0028684F"/>
    <w:rsid w:val="002869EE"/>
    <w:rsid w:val="00290FF9"/>
    <w:rsid w:val="0029320E"/>
    <w:rsid w:val="002934C8"/>
    <w:rsid w:val="00295B36"/>
    <w:rsid w:val="002A10BB"/>
    <w:rsid w:val="002A5DAD"/>
    <w:rsid w:val="002B1291"/>
    <w:rsid w:val="002B438E"/>
    <w:rsid w:val="002B5415"/>
    <w:rsid w:val="002C2899"/>
    <w:rsid w:val="002C4EAB"/>
    <w:rsid w:val="002C6C08"/>
    <w:rsid w:val="002D33C4"/>
    <w:rsid w:val="002D42C3"/>
    <w:rsid w:val="002D5392"/>
    <w:rsid w:val="002D7325"/>
    <w:rsid w:val="002E13C6"/>
    <w:rsid w:val="002E1557"/>
    <w:rsid w:val="002E1D48"/>
    <w:rsid w:val="002E25BA"/>
    <w:rsid w:val="002E6B63"/>
    <w:rsid w:val="002E6F6D"/>
    <w:rsid w:val="002F1D6E"/>
    <w:rsid w:val="003009ED"/>
    <w:rsid w:val="0030158B"/>
    <w:rsid w:val="00302011"/>
    <w:rsid w:val="003065A0"/>
    <w:rsid w:val="00306E75"/>
    <w:rsid w:val="0030720A"/>
    <w:rsid w:val="00322F56"/>
    <w:rsid w:val="00331F9C"/>
    <w:rsid w:val="00343FA1"/>
    <w:rsid w:val="00345521"/>
    <w:rsid w:val="0035664F"/>
    <w:rsid w:val="00356B53"/>
    <w:rsid w:val="00360DAD"/>
    <w:rsid w:val="00362EF4"/>
    <w:rsid w:val="00363F61"/>
    <w:rsid w:val="00372E66"/>
    <w:rsid w:val="0037570F"/>
    <w:rsid w:val="00375E57"/>
    <w:rsid w:val="00381AE5"/>
    <w:rsid w:val="00381EAB"/>
    <w:rsid w:val="00383E33"/>
    <w:rsid w:val="00386837"/>
    <w:rsid w:val="00392A66"/>
    <w:rsid w:val="0039417F"/>
    <w:rsid w:val="0039523B"/>
    <w:rsid w:val="003A1498"/>
    <w:rsid w:val="003A1636"/>
    <w:rsid w:val="003A1F64"/>
    <w:rsid w:val="003A2441"/>
    <w:rsid w:val="003A24EE"/>
    <w:rsid w:val="003A426F"/>
    <w:rsid w:val="003A7189"/>
    <w:rsid w:val="003B35F6"/>
    <w:rsid w:val="003B4F48"/>
    <w:rsid w:val="003B5462"/>
    <w:rsid w:val="003D3742"/>
    <w:rsid w:val="003D66D5"/>
    <w:rsid w:val="003E5056"/>
    <w:rsid w:val="003F14C3"/>
    <w:rsid w:val="003F4613"/>
    <w:rsid w:val="003F6175"/>
    <w:rsid w:val="00402165"/>
    <w:rsid w:val="004024FC"/>
    <w:rsid w:val="004049D1"/>
    <w:rsid w:val="00405874"/>
    <w:rsid w:val="00405AA5"/>
    <w:rsid w:val="0041177A"/>
    <w:rsid w:val="00413D5F"/>
    <w:rsid w:val="00417E2E"/>
    <w:rsid w:val="0042311C"/>
    <w:rsid w:val="00424139"/>
    <w:rsid w:val="004269F5"/>
    <w:rsid w:val="00435758"/>
    <w:rsid w:val="004378FC"/>
    <w:rsid w:val="004418F9"/>
    <w:rsid w:val="004448A8"/>
    <w:rsid w:val="00453E31"/>
    <w:rsid w:val="004577EA"/>
    <w:rsid w:val="004617FC"/>
    <w:rsid w:val="004643EC"/>
    <w:rsid w:val="004656E5"/>
    <w:rsid w:val="00475AB7"/>
    <w:rsid w:val="004766BB"/>
    <w:rsid w:val="004773F5"/>
    <w:rsid w:val="00477CBB"/>
    <w:rsid w:val="0048020B"/>
    <w:rsid w:val="0048046A"/>
    <w:rsid w:val="00480902"/>
    <w:rsid w:val="00481968"/>
    <w:rsid w:val="00481E95"/>
    <w:rsid w:val="0048263F"/>
    <w:rsid w:val="00484FB3"/>
    <w:rsid w:val="00490341"/>
    <w:rsid w:val="00497B4C"/>
    <w:rsid w:val="004A050F"/>
    <w:rsid w:val="004A4B16"/>
    <w:rsid w:val="004A5588"/>
    <w:rsid w:val="004A7483"/>
    <w:rsid w:val="004B3FEA"/>
    <w:rsid w:val="004B4088"/>
    <w:rsid w:val="004B69B1"/>
    <w:rsid w:val="004C1438"/>
    <w:rsid w:val="004C1D6D"/>
    <w:rsid w:val="004C2641"/>
    <w:rsid w:val="004C4A05"/>
    <w:rsid w:val="004C5C19"/>
    <w:rsid w:val="004D1DC0"/>
    <w:rsid w:val="004D7B8D"/>
    <w:rsid w:val="004E07F1"/>
    <w:rsid w:val="004E5103"/>
    <w:rsid w:val="004F223D"/>
    <w:rsid w:val="004F3BB4"/>
    <w:rsid w:val="004F441D"/>
    <w:rsid w:val="004F6761"/>
    <w:rsid w:val="004F7244"/>
    <w:rsid w:val="004F7956"/>
    <w:rsid w:val="00501B01"/>
    <w:rsid w:val="0050329D"/>
    <w:rsid w:val="00504734"/>
    <w:rsid w:val="00505410"/>
    <w:rsid w:val="00506C4B"/>
    <w:rsid w:val="00507C70"/>
    <w:rsid w:val="0051064D"/>
    <w:rsid w:val="005111D0"/>
    <w:rsid w:val="00515332"/>
    <w:rsid w:val="00520B4B"/>
    <w:rsid w:val="005272F4"/>
    <w:rsid w:val="005339FA"/>
    <w:rsid w:val="005351A1"/>
    <w:rsid w:val="005373EC"/>
    <w:rsid w:val="005410A6"/>
    <w:rsid w:val="005421BA"/>
    <w:rsid w:val="00543771"/>
    <w:rsid w:val="00547C4C"/>
    <w:rsid w:val="005509F0"/>
    <w:rsid w:val="00551429"/>
    <w:rsid w:val="00551D0A"/>
    <w:rsid w:val="005534A0"/>
    <w:rsid w:val="0055448F"/>
    <w:rsid w:val="0055645E"/>
    <w:rsid w:val="00562B85"/>
    <w:rsid w:val="00563A88"/>
    <w:rsid w:val="00564476"/>
    <w:rsid w:val="005646D6"/>
    <w:rsid w:val="00575522"/>
    <w:rsid w:val="00575EE7"/>
    <w:rsid w:val="00583C1B"/>
    <w:rsid w:val="00584459"/>
    <w:rsid w:val="00584603"/>
    <w:rsid w:val="00586610"/>
    <w:rsid w:val="00593A05"/>
    <w:rsid w:val="005968E5"/>
    <w:rsid w:val="005969FB"/>
    <w:rsid w:val="005A12C3"/>
    <w:rsid w:val="005A1738"/>
    <w:rsid w:val="005A1C1E"/>
    <w:rsid w:val="005A20D4"/>
    <w:rsid w:val="005A362C"/>
    <w:rsid w:val="005A696F"/>
    <w:rsid w:val="005B1A33"/>
    <w:rsid w:val="005B64B3"/>
    <w:rsid w:val="005B7433"/>
    <w:rsid w:val="005C0E70"/>
    <w:rsid w:val="005C1F49"/>
    <w:rsid w:val="005C3986"/>
    <w:rsid w:val="005C57EC"/>
    <w:rsid w:val="005D17E1"/>
    <w:rsid w:val="005D3FC1"/>
    <w:rsid w:val="005D4996"/>
    <w:rsid w:val="005E2126"/>
    <w:rsid w:val="005E265A"/>
    <w:rsid w:val="005E5149"/>
    <w:rsid w:val="005E64B6"/>
    <w:rsid w:val="005F0909"/>
    <w:rsid w:val="005F1A67"/>
    <w:rsid w:val="006019C8"/>
    <w:rsid w:val="00603751"/>
    <w:rsid w:val="00603C95"/>
    <w:rsid w:val="006105C9"/>
    <w:rsid w:val="00611128"/>
    <w:rsid w:val="00617A07"/>
    <w:rsid w:val="0062102C"/>
    <w:rsid w:val="00622E90"/>
    <w:rsid w:val="006240A1"/>
    <w:rsid w:val="00626C60"/>
    <w:rsid w:val="00627A1C"/>
    <w:rsid w:val="00627C30"/>
    <w:rsid w:val="00634827"/>
    <w:rsid w:val="00635D15"/>
    <w:rsid w:val="0063765E"/>
    <w:rsid w:val="00642A3B"/>
    <w:rsid w:val="006470E3"/>
    <w:rsid w:val="00647C6E"/>
    <w:rsid w:val="00652AD3"/>
    <w:rsid w:val="00656146"/>
    <w:rsid w:val="00660516"/>
    <w:rsid w:val="00660AEA"/>
    <w:rsid w:val="00661276"/>
    <w:rsid w:val="00663204"/>
    <w:rsid w:val="006642DF"/>
    <w:rsid w:val="0066756B"/>
    <w:rsid w:val="006718B9"/>
    <w:rsid w:val="0067348D"/>
    <w:rsid w:val="00674B9E"/>
    <w:rsid w:val="00675DDA"/>
    <w:rsid w:val="00677259"/>
    <w:rsid w:val="006772B6"/>
    <w:rsid w:val="0068283F"/>
    <w:rsid w:val="006856D3"/>
    <w:rsid w:val="0069049A"/>
    <w:rsid w:val="006945EC"/>
    <w:rsid w:val="00695EF9"/>
    <w:rsid w:val="00697D1E"/>
    <w:rsid w:val="00697F20"/>
    <w:rsid w:val="006A1270"/>
    <w:rsid w:val="006B01C8"/>
    <w:rsid w:val="006B43B4"/>
    <w:rsid w:val="006B6A9C"/>
    <w:rsid w:val="006C2287"/>
    <w:rsid w:val="006C5F88"/>
    <w:rsid w:val="006C7B89"/>
    <w:rsid w:val="006D3AA1"/>
    <w:rsid w:val="006D5004"/>
    <w:rsid w:val="006D53EE"/>
    <w:rsid w:val="006E1B3D"/>
    <w:rsid w:val="006E460E"/>
    <w:rsid w:val="006E701D"/>
    <w:rsid w:val="006E7F32"/>
    <w:rsid w:val="006F03F5"/>
    <w:rsid w:val="006F630B"/>
    <w:rsid w:val="007033ED"/>
    <w:rsid w:val="00711285"/>
    <w:rsid w:val="00711B3F"/>
    <w:rsid w:val="00724151"/>
    <w:rsid w:val="007311F1"/>
    <w:rsid w:val="00734197"/>
    <w:rsid w:val="00735022"/>
    <w:rsid w:val="00736CE6"/>
    <w:rsid w:val="007400EE"/>
    <w:rsid w:val="007411C1"/>
    <w:rsid w:val="00741385"/>
    <w:rsid w:val="00741914"/>
    <w:rsid w:val="00741925"/>
    <w:rsid w:val="00742A5E"/>
    <w:rsid w:val="00744DEC"/>
    <w:rsid w:val="007462B0"/>
    <w:rsid w:val="00747935"/>
    <w:rsid w:val="00750F88"/>
    <w:rsid w:val="00753386"/>
    <w:rsid w:val="0075347F"/>
    <w:rsid w:val="00761842"/>
    <w:rsid w:val="007644F9"/>
    <w:rsid w:val="00765F37"/>
    <w:rsid w:val="007671DC"/>
    <w:rsid w:val="00767919"/>
    <w:rsid w:val="0077298B"/>
    <w:rsid w:val="007805B5"/>
    <w:rsid w:val="00780BE8"/>
    <w:rsid w:val="007823DA"/>
    <w:rsid w:val="0078364A"/>
    <w:rsid w:val="007845AF"/>
    <w:rsid w:val="00787D7A"/>
    <w:rsid w:val="00791AE1"/>
    <w:rsid w:val="00791F40"/>
    <w:rsid w:val="007935CC"/>
    <w:rsid w:val="00794D15"/>
    <w:rsid w:val="00796944"/>
    <w:rsid w:val="007A30FB"/>
    <w:rsid w:val="007A4C41"/>
    <w:rsid w:val="007A60EA"/>
    <w:rsid w:val="007A614D"/>
    <w:rsid w:val="007A7438"/>
    <w:rsid w:val="007B1969"/>
    <w:rsid w:val="007B29F9"/>
    <w:rsid w:val="007B32C7"/>
    <w:rsid w:val="007B661D"/>
    <w:rsid w:val="007C2CFA"/>
    <w:rsid w:val="007C64F7"/>
    <w:rsid w:val="007D099E"/>
    <w:rsid w:val="007D0B71"/>
    <w:rsid w:val="007D4E19"/>
    <w:rsid w:val="007D700A"/>
    <w:rsid w:val="007E0D78"/>
    <w:rsid w:val="007E1866"/>
    <w:rsid w:val="007E22AE"/>
    <w:rsid w:val="007E579B"/>
    <w:rsid w:val="007E6A69"/>
    <w:rsid w:val="007F05FE"/>
    <w:rsid w:val="007F119A"/>
    <w:rsid w:val="007F2EC4"/>
    <w:rsid w:val="007F3651"/>
    <w:rsid w:val="007F3D0C"/>
    <w:rsid w:val="007F736F"/>
    <w:rsid w:val="00800D3F"/>
    <w:rsid w:val="00802258"/>
    <w:rsid w:val="008132E2"/>
    <w:rsid w:val="008152E8"/>
    <w:rsid w:val="0081538C"/>
    <w:rsid w:val="0081736A"/>
    <w:rsid w:val="00823445"/>
    <w:rsid w:val="00824E43"/>
    <w:rsid w:val="008276D9"/>
    <w:rsid w:val="00831918"/>
    <w:rsid w:val="00831DB3"/>
    <w:rsid w:val="00834264"/>
    <w:rsid w:val="00836765"/>
    <w:rsid w:val="00842713"/>
    <w:rsid w:val="0084514C"/>
    <w:rsid w:val="00845906"/>
    <w:rsid w:val="008465A8"/>
    <w:rsid w:val="008467B2"/>
    <w:rsid w:val="00852753"/>
    <w:rsid w:val="00853DAF"/>
    <w:rsid w:val="00861800"/>
    <w:rsid w:val="00864225"/>
    <w:rsid w:val="008646F6"/>
    <w:rsid w:val="00867495"/>
    <w:rsid w:val="00873079"/>
    <w:rsid w:val="008769A9"/>
    <w:rsid w:val="008769EF"/>
    <w:rsid w:val="00880E3A"/>
    <w:rsid w:val="00883299"/>
    <w:rsid w:val="0088693C"/>
    <w:rsid w:val="00890147"/>
    <w:rsid w:val="0089088F"/>
    <w:rsid w:val="0089213A"/>
    <w:rsid w:val="00893EC9"/>
    <w:rsid w:val="008954F5"/>
    <w:rsid w:val="008A0A9F"/>
    <w:rsid w:val="008A1DE4"/>
    <w:rsid w:val="008A205F"/>
    <w:rsid w:val="008A23C9"/>
    <w:rsid w:val="008A58BA"/>
    <w:rsid w:val="008A6712"/>
    <w:rsid w:val="008A73E6"/>
    <w:rsid w:val="008A74BA"/>
    <w:rsid w:val="008B00D9"/>
    <w:rsid w:val="008B1E3E"/>
    <w:rsid w:val="008B2C0D"/>
    <w:rsid w:val="008B5196"/>
    <w:rsid w:val="008C0457"/>
    <w:rsid w:val="008C2AD7"/>
    <w:rsid w:val="008C5BFE"/>
    <w:rsid w:val="008C5C6A"/>
    <w:rsid w:val="008D08FF"/>
    <w:rsid w:val="008D7100"/>
    <w:rsid w:val="008E0128"/>
    <w:rsid w:val="008E1BD5"/>
    <w:rsid w:val="008E414E"/>
    <w:rsid w:val="008E56EF"/>
    <w:rsid w:val="008E60A4"/>
    <w:rsid w:val="008E7A27"/>
    <w:rsid w:val="008F16CC"/>
    <w:rsid w:val="00900130"/>
    <w:rsid w:val="0090054B"/>
    <w:rsid w:val="00901624"/>
    <w:rsid w:val="0090571D"/>
    <w:rsid w:val="00910FEC"/>
    <w:rsid w:val="00912FD9"/>
    <w:rsid w:val="00915408"/>
    <w:rsid w:val="009154AF"/>
    <w:rsid w:val="00915FB4"/>
    <w:rsid w:val="00921287"/>
    <w:rsid w:val="009241E1"/>
    <w:rsid w:val="009251E9"/>
    <w:rsid w:val="00926853"/>
    <w:rsid w:val="00931A38"/>
    <w:rsid w:val="0093308F"/>
    <w:rsid w:val="00933F4A"/>
    <w:rsid w:val="0093527B"/>
    <w:rsid w:val="0094009D"/>
    <w:rsid w:val="00940155"/>
    <w:rsid w:val="00940339"/>
    <w:rsid w:val="009427A0"/>
    <w:rsid w:val="00944A7B"/>
    <w:rsid w:val="00951835"/>
    <w:rsid w:val="00960EE0"/>
    <w:rsid w:val="0096322E"/>
    <w:rsid w:val="00963C62"/>
    <w:rsid w:val="009668AD"/>
    <w:rsid w:val="009707C5"/>
    <w:rsid w:val="009707CB"/>
    <w:rsid w:val="00971654"/>
    <w:rsid w:val="00971A0B"/>
    <w:rsid w:val="009731B4"/>
    <w:rsid w:val="00976095"/>
    <w:rsid w:val="009767AE"/>
    <w:rsid w:val="00976BC4"/>
    <w:rsid w:val="009866B8"/>
    <w:rsid w:val="009938AB"/>
    <w:rsid w:val="00993FBD"/>
    <w:rsid w:val="009961AA"/>
    <w:rsid w:val="009A0565"/>
    <w:rsid w:val="009A164D"/>
    <w:rsid w:val="009A2B15"/>
    <w:rsid w:val="009A68D9"/>
    <w:rsid w:val="009A6BF5"/>
    <w:rsid w:val="009A6C54"/>
    <w:rsid w:val="009A77D0"/>
    <w:rsid w:val="009B5DCB"/>
    <w:rsid w:val="009B697A"/>
    <w:rsid w:val="009B79B9"/>
    <w:rsid w:val="009C14F8"/>
    <w:rsid w:val="009C459E"/>
    <w:rsid w:val="009D0637"/>
    <w:rsid w:val="009D18CC"/>
    <w:rsid w:val="009D1E34"/>
    <w:rsid w:val="009E0B38"/>
    <w:rsid w:val="009E0D4D"/>
    <w:rsid w:val="009E1035"/>
    <w:rsid w:val="009E563D"/>
    <w:rsid w:val="009E619E"/>
    <w:rsid w:val="009F3A04"/>
    <w:rsid w:val="009F6094"/>
    <w:rsid w:val="009F6218"/>
    <w:rsid w:val="009F7553"/>
    <w:rsid w:val="00A14415"/>
    <w:rsid w:val="00A14ECA"/>
    <w:rsid w:val="00A17DB1"/>
    <w:rsid w:val="00A17E8B"/>
    <w:rsid w:val="00A2386F"/>
    <w:rsid w:val="00A30BBF"/>
    <w:rsid w:val="00A31CBF"/>
    <w:rsid w:val="00A32509"/>
    <w:rsid w:val="00A3300E"/>
    <w:rsid w:val="00A425EC"/>
    <w:rsid w:val="00A42BCF"/>
    <w:rsid w:val="00A440A0"/>
    <w:rsid w:val="00A4453A"/>
    <w:rsid w:val="00A45783"/>
    <w:rsid w:val="00A46894"/>
    <w:rsid w:val="00A47486"/>
    <w:rsid w:val="00A478C2"/>
    <w:rsid w:val="00A47D49"/>
    <w:rsid w:val="00A531C0"/>
    <w:rsid w:val="00A5561A"/>
    <w:rsid w:val="00A55BFC"/>
    <w:rsid w:val="00A55E47"/>
    <w:rsid w:val="00A571B2"/>
    <w:rsid w:val="00A610B7"/>
    <w:rsid w:val="00A61559"/>
    <w:rsid w:val="00A62719"/>
    <w:rsid w:val="00A63AD5"/>
    <w:rsid w:val="00A63D1E"/>
    <w:rsid w:val="00A64F09"/>
    <w:rsid w:val="00A67757"/>
    <w:rsid w:val="00A704BB"/>
    <w:rsid w:val="00A70A44"/>
    <w:rsid w:val="00A71C03"/>
    <w:rsid w:val="00A728F0"/>
    <w:rsid w:val="00A733E3"/>
    <w:rsid w:val="00A80612"/>
    <w:rsid w:val="00A83388"/>
    <w:rsid w:val="00A874CF"/>
    <w:rsid w:val="00A93055"/>
    <w:rsid w:val="00A970A1"/>
    <w:rsid w:val="00AA117D"/>
    <w:rsid w:val="00AA19FC"/>
    <w:rsid w:val="00AA26FC"/>
    <w:rsid w:val="00AA62CA"/>
    <w:rsid w:val="00AA75EC"/>
    <w:rsid w:val="00AA794B"/>
    <w:rsid w:val="00AA7D4D"/>
    <w:rsid w:val="00AB403E"/>
    <w:rsid w:val="00AB4613"/>
    <w:rsid w:val="00AB4725"/>
    <w:rsid w:val="00AB53CE"/>
    <w:rsid w:val="00AB5758"/>
    <w:rsid w:val="00AC1CE1"/>
    <w:rsid w:val="00AC30EB"/>
    <w:rsid w:val="00AC3798"/>
    <w:rsid w:val="00AC492E"/>
    <w:rsid w:val="00AC4EE1"/>
    <w:rsid w:val="00AC5355"/>
    <w:rsid w:val="00AD1662"/>
    <w:rsid w:val="00AD2EE9"/>
    <w:rsid w:val="00AD4FE6"/>
    <w:rsid w:val="00AE0DD5"/>
    <w:rsid w:val="00AE4A8D"/>
    <w:rsid w:val="00AE53A5"/>
    <w:rsid w:val="00AF16A6"/>
    <w:rsid w:val="00AF28A9"/>
    <w:rsid w:val="00AF292C"/>
    <w:rsid w:val="00AF43DA"/>
    <w:rsid w:val="00AF4EEA"/>
    <w:rsid w:val="00AF7618"/>
    <w:rsid w:val="00B00183"/>
    <w:rsid w:val="00B02751"/>
    <w:rsid w:val="00B033F3"/>
    <w:rsid w:val="00B049E5"/>
    <w:rsid w:val="00B04A19"/>
    <w:rsid w:val="00B118C0"/>
    <w:rsid w:val="00B120AE"/>
    <w:rsid w:val="00B12247"/>
    <w:rsid w:val="00B14D92"/>
    <w:rsid w:val="00B16997"/>
    <w:rsid w:val="00B17DDE"/>
    <w:rsid w:val="00B21A7E"/>
    <w:rsid w:val="00B234A1"/>
    <w:rsid w:val="00B241AA"/>
    <w:rsid w:val="00B24FDC"/>
    <w:rsid w:val="00B25223"/>
    <w:rsid w:val="00B25572"/>
    <w:rsid w:val="00B3043A"/>
    <w:rsid w:val="00B3100C"/>
    <w:rsid w:val="00B32CAC"/>
    <w:rsid w:val="00B35B4A"/>
    <w:rsid w:val="00B36E66"/>
    <w:rsid w:val="00B5078F"/>
    <w:rsid w:val="00B5147F"/>
    <w:rsid w:val="00B522B6"/>
    <w:rsid w:val="00B5567D"/>
    <w:rsid w:val="00B57F72"/>
    <w:rsid w:val="00B6013B"/>
    <w:rsid w:val="00B67E49"/>
    <w:rsid w:val="00B75410"/>
    <w:rsid w:val="00B76273"/>
    <w:rsid w:val="00B77AD1"/>
    <w:rsid w:val="00B77CE8"/>
    <w:rsid w:val="00B803CE"/>
    <w:rsid w:val="00B81786"/>
    <w:rsid w:val="00B82020"/>
    <w:rsid w:val="00B82A9D"/>
    <w:rsid w:val="00B8799B"/>
    <w:rsid w:val="00B87FDD"/>
    <w:rsid w:val="00B939FB"/>
    <w:rsid w:val="00BA1109"/>
    <w:rsid w:val="00BA1E5B"/>
    <w:rsid w:val="00BA4079"/>
    <w:rsid w:val="00BA5A33"/>
    <w:rsid w:val="00BA728C"/>
    <w:rsid w:val="00BB3230"/>
    <w:rsid w:val="00BC030C"/>
    <w:rsid w:val="00BC4059"/>
    <w:rsid w:val="00BC5437"/>
    <w:rsid w:val="00BD06D9"/>
    <w:rsid w:val="00BD0B04"/>
    <w:rsid w:val="00BD1A3A"/>
    <w:rsid w:val="00BD1E05"/>
    <w:rsid w:val="00BD375A"/>
    <w:rsid w:val="00BD59C9"/>
    <w:rsid w:val="00BE3548"/>
    <w:rsid w:val="00BE6248"/>
    <w:rsid w:val="00BE6E51"/>
    <w:rsid w:val="00BF0219"/>
    <w:rsid w:val="00BF3B0B"/>
    <w:rsid w:val="00BF7C59"/>
    <w:rsid w:val="00BF7E92"/>
    <w:rsid w:val="00C0213E"/>
    <w:rsid w:val="00C1372F"/>
    <w:rsid w:val="00C13CB9"/>
    <w:rsid w:val="00C177D4"/>
    <w:rsid w:val="00C26249"/>
    <w:rsid w:val="00C26900"/>
    <w:rsid w:val="00C27667"/>
    <w:rsid w:val="00C33385"/>
    <w:rsid w:val="00C3371A"/>
    <w:rsid w:val="00C34AAE"/>
    <w:rsid w:val="00C3723E"/>
    <w:rsid w:val="00C374AD"/>
    <w:rsid w:val="00C40F11"/>
    <w:rsid w:val="00C42117"/>
    <w:rsid w:val="00C425A0"/>
    <w:rsid w:val="00C4352B"/>
    <w:rsid w:val="00C44A47"/>
    <w:rsid w:val="00C46BE7"/>
    <w:rsid w:val="00C4743C"/>
    <w:rsid w:val="00C51A60"/>
    <w:rsid w:val="00C52390"/>
    <w:rsid w:val="00C53A14"/>
    <w:rsid w:val="00C60E0D"/>
    <w:rsid w:val="00C719AF"/>
    <w:rsid w:val="00C7679E"/>
    <w:rsid w:val="00C76BAB"/>
    <w:rsid w:val="00C77105"/>
    <w:rsid w:val="00C805B3"/>
    <w:rsid w:val="00C811AF"/>
    <w:rsid w:val="00C84A0F"/>
    <w:rsid w:val="00C85A2D"/>
    <w:rsid w:val="00C918D7"/>
    <w:rsid w:val="00C949AE"/>
    <w:rsid w:val="00C96654"/>
    <w:rsid w:val="00CA413E"/>
    <w:rsid w:val="00CA4CC1"/>
    <w:rsid w:val="00CA7AF6"/>
    <w:rsid w:val="00CB059F"/>
    <w:rsid w:val="00CB094D"/>
    <w:rsid w:val="00CB1C61"/>
    <w:rsid w:val="00CB22FB"/>
    <w:rsid w:val="00CB3D6C"/>
    <w:rsid w:val="00CB3DC2"/>
    <w:rsid w:val="00CB3E5C"/>
    <w:rsid w:val="00CB41B5"/>
    <w:rsid w:val="00CC3379"/>
    <w:rsid w:val="00CC42EF"/>
    <w:rsid w:val="00CC59B3"/>
    <w:rsid w:val="00CC7187"/>
    <w:rsid w:val="00CD25F4"/>
    <w:rsid w:val="00CD48F4"/>
    <w:rsid w:val="00CD4DC2"/>
    <w:rsid w:val="00CE5F88"/>
    <w:rsid w:val="00CF3CE2"/>
    <w:rsid w:val="00CF4058"/>
    <w:rsid w:val="00CF5882"/>
    <w:rsid w:val="00CF5DD0"/>
    <w:rsid w:val="00D00202"/>
    <w:rsid w:val="00D012B4"/>
    <w:rsid w:val="00D0286D"/>
    <w:rsid w:val="00D0658C"/>
    <w:rsid w:val="00D0674F"/>
    <w:rsid w:val="00D06C82"/>
    <w:rsid w:val="00D07CE8"/>
    <w:rsid w:val="00D115DE"/>
    <w:rsid w:val="00D140F3"/>
    <w:rsid w:val="00D1416B"/>
    <w:rsid w:val="00D2091A"/>
    <w:rsid w:val="00D210C3"/>
    <w:rsid w:val="00D21486"/>
    <w:rsid w:val="00D21C82"/>
    <w:rsid w:val="00D231DD"/>
    <w:rsid w:val="00D347E0"/>
    <w:rsid w:val="00D371EB"/>
    <w:rsid w:val="00D4174B"/>
    <w:rsid w:val="00D5125D"/>
    <w:rsid w:val="00D515FE"/>
    <w:rsid w:val="00D60CA5"/>
    <w:rsid w:val="00D617AA"/>
    <w:rsid w:val="00D6355E"/>
    <w:rsid w:val="00D67570"/>
    <w:rsid w:val="00D7046C"/>
    <w:rsid w:val="00D7149F"/>
    <w:rsid w:val="00D72C81"/>
    <w:rsid w:val="00D7351B"/>
    <w:rsid w:val="00D76606"/>
    <w:rsid w:val="00D8316D"/>
    <w:rsid w:val="00D84051"/>
    <w:rsid w:val="00D86D63"/>
    <w:rsid w:val="00D90196"/>
    <w:rsid w:val="00D93744"/>
    <w:rsid w:val="00D94B8B"/>
    <w:rsid w:val="00D956CB"/>
    <w:rsid w:val="00D96067"/>
    <w:rsid w:val="00D96914"/>
    <w:rsid w:val="00D973DC"/>
    <w:rsid w:val="00DA3485"/>
    <w:rsid w:val="00DA7A4F"/>
    <w:rsid w:val="00DB31C5"/>
    <w:rsid w:val="00DB4B2E"/>
    <w:rsid w:val="00DB55C2"/>
    <w:rsid w:val="00DC1839"/>
    <w:rsid w:val="00DC1A1D"/>
    <w:rsid w:val="00DC7E40"/>
    <w:rsid w:val="00DD253A"/>
    <w:rsid w:val="00DD3921"/>
    <w:rsid w:val="00DD55CF"/>
    <w:rsid w:val="00DD6BE6"/>
    <w:rsid w:val="00DE033C"/>
    <w:rsid w:val="00DE569C"/>
    <w:rsid w:val="00DE5BCA"/>
    <w:rsid w:val="00DE7367"/>
    <w:rsid w:val="00DF09E8"/>
    <w:rsid w:val="00E04A11"/>
    <w:rsid w:val="00E05BA3"/>
    <w:rsid w:val="00E11926"/>
    <w:rsid w:val="00E13FD8"/>
    <w:rsid w:val="00E25562"/>
    <w:rsid w:val="00E30AC2"/>
    <w:rsid w:val="00E31322"/>
    <w:rsid w:val="00E35367"/>
    <w:rsid w:val="00E354F6"/>
    <w:rsid w:val="00E37DB8"/>
    <w:rsid w:val="00E40CC6"/>
    <w:rsid w:val="00E42224"/>
    <w:rsid w:val="00E455F1"/>
    <w:rsid w:val="00E50174"/>
    <w:rsid w:val="00E56B86"/>
    <w:rsid w:val="00E60AD8"/>
    <w:rsid w:val="00E60E5F"/>
    <w:rsid w:val="00E61316"/>
    <w:rsid w:val="00E64CE4"/>
    <w:rsid w:val="00E65528"/>
    <w:rsid w:val="00E66F76"/>
    <w:rsid w:val="00E67838"/>
    <w:rsid w:val="00E67ACA"/>
    <w:rsid w:val="00E70797"/>
    <w:rsid w:val="00E73EA6"/>
    <w:rsid w:val="00E83AB9"/>
    <w:rsid w:val="00E85B1D"/>
    <w:rsid w:val="00E9144B"/>
    <w:rsid w:val="00E9192E"/>
    <w:rsid w:val="00E963CA"/>
    <w:rsid w:val="00E96AC2"/>
    <w:rsid w:val="00EA17CC"/>
    <w:rsid w:val="00EA1E36"/>
    <w:rsid w:val="00EA2BBC"/>
    <w:rsid w:val="00EA53F1"/>
    <w:rsid w:val="00EA5ED5"/>
    <w:rsid w:val="00EB636F"/>
    <w:rsid w:val="00EB67DD"/>
    <w:rsid w:val="00EB6CDD"/>
    <w:rsid w:val="00EB7898"/>
    <w:rsid w:val="00EC0493"/>
    <w:rsid w:val="00EC331F"/>
    <w:rsid w:val="00EC34EA"/>
    <w:rsid w:val="00EC391F"/>
    <w:rsid w:val="00EC6984"/>
    <w:rsid w:val="00ED05F1"/>
    <w:rsid w:val="00ED175F"/>
    <w:rsid w:val="00EE26C5"/>
    <w:rsid w:val="00EE5615"/>
    <w:rsid w:val="00EF6E5E"/>
    <w:rsid w:val="00F012F3"/>
    <w:rsid w:val="00F01BDA"/>
    <w:rsid w:val="00F04073"/>
    <w:rsid w:val="00F05634"/>
    <w:rsid w:val="00F10978"/>
    <w:rsid w:val="00F1139E"/>
    <w:rsid w:val="00F1548A"/>
    <w:rsid w:val="00F166E3"/>
    <w:rsid w:val="00F216B2"/>
    <w:rsid w:val="00F227C3"/>
    <w:rsid w:val="00F24751"/>
    <w:rsid w:val="00F2608C"/>
    <w:rsid w:val="00F27B3B"/>
    <w:rsid w:val="00F27D72"/>
    <w:rsid w:val="00F31580"/>
    <w:rsid w:val="00F34CA0"/>
    <w:rsid w:val="00F36489"/>
    <w:rsid w:val="00F376B2"/>
    <w:rsid w:val="00F43CF3"/>
    <w:rsid w:val="00F43DED"/>
    <w:rsid w:val="00F46794"/>
    <w:rsid w:val="00F470D3"/>
    <w:rsid w:val="00F545A8"/>
    <w:rsid w:val="00F5714F"/>
    <w:rsid w:val="00F6153F"/>
    <w:rsid w:val="00F6180C"/>
    <w:rsid w:val="00F61DD2"/>
    <w:rsid w:val="00F6357F"/>
    <w:rsid w:val="00F677E1"/>
    <w:rsid w:val="00F73278"/>
    <w:rsid w:val="00F73B6E"/>
    <w:rsid w:val="00F755F7"/>
    <w:rsid w:val="00F826E4"/>
    <w:rsid w:val="00F8467E"/>
    <w:rsid w:val="00F8746E"/>
    <w:rsid w:val="00F93E93"/>
    <w:rsid w:val="00F9505C"/>
    <w:rsid w:val="00F96D6A"/>
    <w:rsid w:val="00FA24FF"/>
    <w:rsid w:val="00FA45F6"/>
    <w:rsid w:val="00FA7390"/>
    <w:rsid w:val="00FB364F"/>
    <w:rsid w:val="00FB5ED4"/>
    <w:rsid w:val="00FB65AE"/>
    <w:rsid w:val="00FB6ADA"/>
    <w:rsid w:val="00FC476F"/>
    <w:rsid w:val="00FC555A"/>
    <w:rsid w:val="00FD07FB"/>
    <w:rsid w:val="00FD400C"/>
    <w:rsid w:val="00FD41BE"/>
    <w:rsid w:val="00FD6625"/>
    <w:rsid w:val="00FE2175"/>
    <w:rsid w:val="00FE47FE"/>
    <w:rsid w:val="00FE5AF4"/>
    <w:rsid w:val="00FF25E0"/>
    <w:rsid w:val="00FF61BB"/>
    <w:rsid w:val="00FF66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4194E3"/>
  <w15:docId w15:val="{CE9A2AEA-EA44-4DF3-A199-1E4E69437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3DBD"/>
    <w:rPr>
      <w:rFonts w:ascii="Arial" w:hAnsi="Arial"/>
      <w:lang w:val="en-US" w:eastAsia="en-US"/>
    </w:rPr>
  </w:style>
  <w:style w:type="paragraph" w:styleId="Heading1">
    <w:name w:val="heading 1"/>
    <w:basedOn w:val="Normal"/>
    <w:next w:val="Normal"/>
    <w:qFormat/>
    <w:rsid w:val="00744DEC"/>
    <w:pPr>
      <w:keepNext/>
      <w:numPr>
        <w:numId w:val="1"/>
      </w:numPr>
      <w:spacing w:before="240" w:after="120"/>
      <w:outlineLvl w:val="0"/>
    </w:pPr>
    <w:rPr>
      <w:rFonts w:cs="Arial"/>
      <w:b/>
      <w:bCs/>
      <w:kern w:val="32"/>
      <w:sz w:val="26"/>
      <w:szCs w:val="26"/>
    </w:rPr>
  </w:style>
  <w:style w:type="paragraph" w:styleId="Heading2">
    <w:name w:val="heading 2"/>
    <w:basedOn w:val="Normal"/>
    <w:next w:val="Normal"/>
    <w:qFormat/>
    <w:rsid w:val="00744DEC"/>
    <w:pPr>
      <w:keepNext/>
      <w:numPr>
        <w:ilvl w:val="1"/>
        <w:numId w:val="1"/>
      </w:numPr>
      <w:spacing w:before="240" w:after="240"/>
      <w:outlineLvl w:val="1"/>
    </w:pPr>
    <w:rPr>
      <w:rFonts w:cs="Arial"/>
      <w:b/>
      <w:bCs/>
      <w:iCs/>
      <w:sz w:val="24"/>
    </w:rPr>
  </w:style>
  <w:style w:type="paragraph" w:styleId="Heading3">
    <w:name w:val="heading 3"/>
    <w:aliases w:val="Heading 3 Char"/>
    <w:basedOn w:val="Normal"/>
    <w:next w:val="Normal"/>
    <w:qFormat/>
    <w:rsid w:val="00963C62"/>
    <w:pPr>
      <w:keepNext/>
      <w:numPr>
        <w:ilvl w:val="2"/>
        <w:numId w:val="1"/>
      </w:numPr>
      <w:spacing w:before="240" w:after="60"/>
      <w:outlineLvl w:val="2"/>
    </w:pPr>
    <w:rPr>
      <w:rFonts w:cs="Arial"/>
      <w:b/>
      <w:bCs/>
      <w:sz w:val="22"/>
      <w:szCs w:val="26"/>
    </w:rPr>
  </w:style>
  <w:style w:type="paragraph" w:styleId="Heading4">
    <w:name w:val="heading 4"/>
    <w:basedOn w:val="Normal"/>
    <w:next w:val="Normal"/>
    <w:qFormat/>
    <w:rsid w:val="00963C62"/>
    <w:pPr>
      <w:keepNext/>
      <w:numPr>
        <w:ilvl w:val="3"/>
        <w:numId w:val="1"/>
      </w:numPr>
      <w:spacing w:before="240" w:after="60"/>
      <w:outlineLvl w:val="3"/>
    </w:pPr>
    <w:rPr>
      <w:b/>
      <w:bCs/>
      <w:sz w:val="28"/>
      <w:szCs w:val="28"/>
    </w:rPr>
  </w:style>
  <w:style w:type="paragraph" w:styleId="Heading5">
    <w:name w:val="heading 5"/>
    <w:basedOn w:val="Normal"/>
    <w:next w:val="Normal"/>
    <w:qFormat/>
    <w:rsid w:val="00963C62"/>
    <w:pPr>
      <w:numPr>
        <w:ilvl w:val="4"/>
        <w:numId w:val="1"/>
      </w:numPr>
      <w:spacing w:before="240" w:after="60"/>
      <w:outlineLvl w:val="4"/>
    </w:pPr>
    <w:rPr>
      <w:b/>
      <w:bCs/>
      <w:i/>
      <w:iCs/>
      <w:sz w:val="26"/>
      <w:szCs w:val="26"/>
    </w:rPr>
  </w:style>
  <w:style w:type="paragraph" w:styleId="Heading6">
    <w:name w:val="heading 6"/>
    <w:basedOn w:val="Normal"/>
    <w:next w:val="Normal"/>
    <w:qFormat/>
    <w:rsid w:val="00963C62"/>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963C62"/>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963C62"/>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963C62"/>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O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OC3">
    <w:name w:val="toc 3"/>
    <w:basedOn w:val="Normal"/>
    <w:next w:val="Normal"/>
    <w:autoRedefine/>
    <w:semiHidden/>
    <w:rsid w:val="006A1270"/>
    <w:pPr>
      <w:tabs>
        <w:tab w:val="left" w:pos="1854"/>
        <w:tab w:val="right" w:leader="dot" w:pos="8630"/>
      </w:tabs>
      <w:spacing w:line="360" w:lineRule="auto"/>
      <w:ind w:left="1854" w:hanging="720"/>
    </w:pPr>
  </w:style>
  <w:style w:type="paragraph" w:styleId="TOC4">
    <w:name w:val="toc 4"/>
    <w:basedOn w:val="Normal"/>
    <w:next w:val="Normal"/>
    <w:autoRedefine/>
    <w:semiHidden/>
    <w:rsid w:val="00963C62"/>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963C62"/>
    <w:pPr>
      <w:ind w:left="800"/>
    </w:pPr>
    <w:rPr>
      <w:rFonts w:ascii="Times New Roman" w:hAnsi="Times New Roman"/>
    </w:rPr>
  </w:style>
  <w:style w:type="paragraph" w:styleId="TOC7">
    <w:name w:val="toc 7"/>
    <w:basedOn w:val="Normal"/>
    <w:next w:val="Normal"/>
    <w:autoRedefine/>
    <w:semiHidden/>
    <w:rsid w:val="00963C62"/>
    <w:pPr>
      <w:ind w:left="1000"/>
    </w:pPr>
    <w:rPr>
      <w:rFonts w:ascii="Times New Roman" w:hAnsi="Times New Roman"/>
    </w:rPr>
  </w:style>
  <w:style w:type="paragraph" w:styleId="TOC8">
    <w:name w:val="toc 8"/>
    <w:basedOn w:val="Normal"/>
    <w:next w:val="Normal"/>
    <w:autoRedefine/>
    <w:semiHidden/>
    <w:rsid w:val="00963C62"/>
    <w:pPr>
      <w:ind w:left="1200"/>
    </w:pPr>
    <w:rPr>
      <w:rFonts w:ascii="Times New Roman" w:hAnsi="Times New Roman"/>
    </w:rPr>
  </w:style>
  <w:style w:type="paragraph" w:styleId="TOC9">
    <w:name w:val="toc 9"/>
    <w:basedOn w:val="Normal"/>
    <w:next w:val="Normal"/>
    <w:autoRedefine/>
    <w:semiHidden/>
    <w:rsid w:val="00963C62"/>
    <w:pPr>
      <w:ind w:left="1400"/>
    </w:pPr>
    <w:rPr>
      <w:rFonts w:ascii="Times New Roman" w:hAnsi="Times New Roman"/>
    </w:rPr>
  </w:style>
  <w:style w:type="character" w:styleId="Hyperlink">
    <w:name w:val="Hyperlink"/>
    <w:basedOn w:val="DefaultParagraphFont"/>
    <w:rsid w:val="00963C62"/>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rsid w:val="00963C62"/>
    <w:pPr>
      <w:spacing w:after="120" w:line="0" w:lineRule="atLeast"/>
      <w:ind w:left="360"/>
    </w:pPr>
    <w:rPr>
      <w:spacing w:val="-5"/>
    </w:rPr>
  </w:style>
  <w:style w:type="paragraph" w:customStyle="1" w:styleId="TableText">
    <w:name w:val="Table Text"/>
    <w:basedOn w:val="Normal"/>
    <w:rsid w:val="00963C62"/>
    <w:pPr>
      <w:ind w:left="14"/>
    </w:pPr>
    <w:rPr>
      <w:spacing w:val="-5"/>
      <w:sz w:val="16"/>
    </w:rPr>
  </w:style>
  <w:style w:type="paragraph" w:customStyle="1" w:styleId="TableHeader">
    <w:name w:val="Table Header"/>
    <w:basedOn w:val="Normal"/>
    <w:rsid w:val="00963C62"/>
    <w:pPr>
      <w:spacing w:before="60"/>
      <w:jc w:val="center"/>
    </w:pPr>
    <w:rPr>
      <w:b/>
      <w:spacing w:val="-5"/>
      <w:sz w:val="16"/>
    </w:rPr>
  </w:style>
  <w:style w:type="paragraph" w:styleId="Header">
    <w:name w:val="header"/>
    <w:basedOn w:val="Normal"/>
    <w:rsid w:val="00963C62"/>
    <w:pPr>
      <w:tabs>
        <w:tab w:val="center" w:pos="4320"/>
        <w:tab w:val="right" w:pos="8640"/>
      </w:tabs>
    </w:pPr>
  </w:style>
  <w:style w:type="paragraph" w:styleId="Footer">
    <w:name w:val="footer"/>
    <w:basedOn w:val="Normal"/>
    <w:link w:val="FooterChar"/>
    <w:rsid w:val="00963C62"/>
    <w:pPr>
      <w:tabs>
        <w:tab w:val="center" w:pos="4320"/>
        <w:tab w:val="right" w:pos="8640"/>
      </w:tabs>
    </w:pPr>
  </w:style>
  <w:style w:type="character" w:customStyle="1" w:styleId="Heading3CharChar">
    <w:name w:val="Heading 3 Char Char"/>
    <w:basedOn w:val="DefaultParagraphFont"/>
    <w:rsid w:val="00963C62"/>
    <w:rPr>
      <w:rFonts w:ascii="Arial" w:hAnsi="Arial" w:cs="Arial"/>
      <w:b/>
      <w:bCs/>
      <w:noProof w:val="0"/>
      <w:sz w:val="22"/>
      <w:szCs w:val="26"/>
      <w:lang w:val="en-US" w:eastAsia="en-US" w:bidi="ar-SA"/>
    </w:rPr>
  </w:style>
  <w:style w:type="paragraph" w:customStyle="1" w:styleId="TableEntry">
    <w:name w:val="Table Entry"/>
    <w:basedOn w:val="Normal"/>
    <w:rsid w:val="00963C62"/>
    <w:rPr>
      <w:sz w:val="18"/>
    </w:rPr>
  </w:style>
  <w:style w:type="paragraph" w:styleId="BodyText3">
    <w:name w:val="Body Text 3"/>
    <w:basedOn w:val="Normal"/>
    <w:rsid w:val="00963C62"/>
    <w:pPr>
      <w:spacing w:after="120"/>
    </w:pPr>
    <w:rPr>
      <w:sz w:val="16"/>
      <w:szCs w:val="16"/>
    </w:rPr>
  </w:style>
  <w:style w:type="paragraph" w:customStyle="1" w:styleId="BracketedTemplateInstructions">
    <w:name w:val="Bracketed Template Instructions"/>
    <w:basedOn w:val="Normal"/>
    <w:rsid w:val="00963C62"/>
    <w:rPr>
      <w:sz w:val="16"/>
    </w:rPr>
  </w:style>
  <w:style w:type="paragraph" w:customStyle="1" w:styleId="StyleHeading3Italic">
    <w:name w:val="Style Heading 3 + Italic"/>
    <w:basedOn w:val="Heading3"/>
    <w:rsid w:val="00963C62"/>
    <w:rPr>
      <w:i/>
      <w:iCs/>
    </w:rPr>
  </w:style>
  <w:style w:type="character" w:customStyle="1" w:styleId="StyleHeading3ItalicChar">
    <w:name w:val="Style Heading 3 + Italic Char"/>
    <w:basedOn w:val="Heading3CharChar"/>
    <w:rsid w:val="00963C62"/>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963C62"/>
    <w:rPr>
      <w:bCs/>
      <w:sz w:val="20"/>
    </w:rPr>
  </w:style>
  <w:style w:type="paragraph" w:customStyle="1" w:styleId="StyleBodyText8ptBoldAfter0pt">
    <w:name w:val="Style Body Text + 8 pt Bold After:  0 pt"/>
    <w:basedOn w:val="BodyText"/>
    <w:rsid w:val="00963C62"/>
    <w:pPr>
      <w:spacing w:after="0"/>
      <w:ind w:left="0"/>
    </w:pPr>
    <w:rPr>
      <w:b/>
      <w:bCs/>
      <w:sz w:val="16"/>
    </w:rPr>
  </w:style>
  <w:style w:type="paragraph" w:customStyle="1" w:styleId="StyleBodyTextBoldCentered">
    <w:name w:val="Style Body Text + Bold Centered"/>
    <w:basedOn w:val="BodyText"/>
    <w:rsid w:val="00963C62"/>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lang w:val="en-US" w:eastAsia="en-US"/>
    </w:rPr>
  </w:style>
  <w:style w:type="paragraph" w:styleId="Title">
    <w:name w:val="Title"/>
    <w:basedOn w:val="Normal"/>
    <w:link w:val="TitleChar"/>
    <w:uiPriority w:val="10"/>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table" w:styleId="TableWeb1">
    <w:name w:val="Table Web 1"/>
    <w:basedOn w:val="TableNormal"/>
    <w:rsid w:val="008642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CommentReference">
    <w:name w:val="annotation reference"/>
    <w:basedOn w:val="DefaultParagraphFont"/>
    <w:semiHidden/>
    <w:rsid w:val="00AB5758"/>
    <w:rPr>
      <w:sz w:val="16"/>
      <w:szCs w:val="16"/>
    </w:rPr>
  </w:style>
  <w:style w:type="paragraph" w:styleId="CommentText">
    <w:name w:val="annotation text"/>
    <w:basedOn w:val="Normal"/>
    <w:link w:val="CommentTextChar"/>
    <w:semiHidden/>
    <w:rsid w:val="00AB5758"/>
  </w:style>
  <w:style w:type="paragraph" w:styleId="CommentSubject">
    <w:name w:val="annotation subject"/>
    <w:basedOn w:val="CommentText"/>
    <w:next w:val="CommentText"/>
    <w:semiHidden/>
    <w:rsid w:val="00AB5758"/>
    <w:rPr>
      <w:b/>
      <w:bCs/>
    </w:rPr>
  </w:style>
  <w:style w:type="character" w:customStyle="1" w:styleId="FooterChar">
    <w:name w:val="Footer Char"/>
    <w:basedOn w:val="DefaultParagraphFont"/>
    <w:link w:val="Footer"/>
    <w:uiPriority w:val="99"/>
    <w:rsid w:val="00A47486"/>
    <w:rPr>
      <w:rFonts w:ascii="Arial" w:hAnsi="Arial"/>
      <w:lang w:val="en-US" w:eastAsia="en-US"/>
    </w:rPr>
  </w:style>
  <w:style w:type="paragraph" w:styleId="BodyText2">
    <w:name w:val="Body Text 2"/>
    <w:basedOn w:val="Normal"/>
    <w:link w:val="BodyText2Char"/>
    <w:rsid w:val="00660516"/>
    <w:pPr>
      <w:spacing w:after="120" w:line="480" w:lineRule="auto"/>
    </w:pPr>
  </w:style>
  <w:style w:type="character" w:customStyle="1" w:styleId="BodyText2Char">
    <w:name w:val="Body Text 2 Char"/>
    <w:basedOn w:val="DefaultParagraphFont"/>
    <w:link w:val="BodyText2"/>
    <w:rsid w:val="00660516"/>
    <w:rPr>
      <w:rFonts w:ascii="Arial" w:hAnsi="Arial"/>
      <w:lang w:val="en-US" w:eastAsia="en-US"/>
    </w:rPr>
  </w:style>
  <w:style w:type="paragraph" w:customStyle="1" w:styleId="TitleCover">
    <w:name w:val="Title Cover"/>
    <w:basedOn w:val="Normal"/>
    <w:next w:val="Normal"/>
    <w:rsid w:val="00D4174B"/>
    <w:pPr>
      <w:keepNext/>
      <w:keepLines/>
      <w:pBdr>
        <w:top w:val="single" w:sz="48" w:space="31" w:color="auto"/>
      </w:pBdr>
      <w:tabs>
        <w:tab w:val="left" w:pos="0"/>
      </w:tabs>
      <w:spacing w:before="240" w:after="500" w:line="640" w:lineRule="exact"/>
    </w:pPr>
    <w:rPr>
      <w:rFonts w:ascii="Arial Black" w:hAnsi="Arial Black" w:cs="Arial"/>
      <w:b/>
      <w:spacing w:val="-48"/>
      <w:kern w:val="28"/>
      <w:sz w:val="64"/>
    </w:rPr>
  </w:style>
  <w:style w:type="paragraph" w:customStyle="1" w:styleId="StyleSubtitleCover2TopNoborder">
    <w:name w:val="Style Subtitle Cover2 + Top: (No border)"/>
    <w:basedOn w:val="Normal"/>
    <w:rsid w:val="00D4174B"/>
    <w:pPr>
      <w:keepNext/>
      <w:keepLines/>
      <w:spacing w:line="480" w:lineRule="atLeast"/>
      <w:jc w:val="right"/>
    </w:pPr>
    <w:rPr>
      <w:rFonts w:ascii="Times New Roman" w:hAnsi="Times New Roman" w:cs="Arial"/>
      <w:kern w:val="28"/>
      <w:sz w:val="32"/>
    </w:rPr>
  </w:style>
  <w:style w:type="paragraph" w:customStyle="1" w:styleId="Bullet1">
    <w:name w:val="Bullet 1"/>
    <w:basedOn w:val="Normal"/>
    <w:rsid w:val="00D4174B"/>
    <w:pPr>
      <w:numPr>
        <w:numId w:val="2"/>
      </w:numPr>
      <w:tabs>
        <w:tab w:val="clear" w:pos="720"/>
        <w:tab w:val="num" w:pos="340"/>
        <w:tab w:val="num" w:pos="454"/>
      </w:tabs>
      <w:ind w:left="340" w:hanging="227"/>
    </w:pPr>
    <w:rPr>
      <w:rFonts w:cs="Arial"/>
      <w:sz w:val="24"/>
      <w:szCs w:val="24"/>
    </w:rPr>
  </w:style>
  <w:style w:type="character" w:styleId="PageNumber">
    <w:name w:val="page number"/>
    <w:basedOn w:val="DefaultParagraphFont"/>
    <w:rsid w:val="00D4174B"/>
  </w:style>
  <w:style w:type="paragraph" w:customStyle="1" w:styleId="Instructions">
    <w:name w:val="Instructions"/>
    <w:basedOn w:val="Normal"/>
    <w:autoRedefine/>
    <w:rsid w:val="00D4174B"/>
    <w:pPr>
      <w:shd w:val="clear" w:color="auto" w:fill="FFFFFF"/>
    </w:pPr>
    <w:rPr>
      <w:rFonts w:cs="Arial"/>
      <w:i/>
      <w:color w:val="0000FF"/>
      <w:sz w:val="24"/>
    </w:rPr>
  </w:style>
  <w:style w:type="paragraph" w:customStyle="1" w:styleId="InfoBlue">
    <w:name w:val="InfoBlue"/>
    <w:basedOn w:val="Normal"/>
    <w:next w:val="BodyText"/>
    <w:rsid w:val="00D4174B"/>
    <w:pPr>
      <w:widowControl w:val="0"/>
      <w:spacing w:after="120" w:line="240" w:lineRule="atLeast"/>
      <w:ind w:left="576"/>
      <w:jc w:val="both"/>
    </w:pPr>
    <w:rPr>
      <w:rFonts w:cs="Arial"/>
      <w:i/>
      <w:color w:val="0000FF"/>
      <w:sz w:val="24"/>
    </w:rPr>
  </w:style>
  <w:style w:type="paragraph" w:styleId="ListParagraph">
    <w:name w:val="List Paragraph"/>
    <w:basedOn w:val="Normal"/>
    <w:autoRedefine/>
    <w:uiPriority w:val="34"/>
    <w:qFormat/>
    <w:rsid w:val="00AB53CE"/>
    <w:pPr>
      <w:ind w:left="720"/>
      <w:contextualSpacing/>
      <w:jc w:val="both"/>
    </w:pPr>
    <w:rPr>
      <w:sz w:val="24"/>
    </w:rPr>
  </w:style>
  <w:style w:type="table" w:customStyle="1" w:styleId="NexOSTable">
    <w:name w:val="NexOSTable"/>
    <w:basedOn w:val="TableNormal"/>
    <w:rsid w:val="00FF668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afterLines="0" w:afterAutospacing="0"/>
      </w:pPr>
      <w:rPr>
        <w:rFonts w:ascii="Times New Roman" w:hAnsi="Times New Roman"/>
        <w:b/>
        <w:sz w:val="20"/>
      </w:rPr>
      <w:tblPr/>
      <w:trPr>
        <w:cantSplit/>
        <w:tblHeader/>
      </w:trPr>
      <w:tcPr>
        <w:shd w:val="clear" w:color="auto" w:fill="D9D9D9"/>
      </w:tcPr>
    </w:tblStylePr>
    <w:tblStylePr w:type="lastRow">
      <w:pPr>
        <w:wordWrap/>
        <w:spacing w:afterLines="0" w:afterAutospacing="0"/>
      </w:pPr>
      <w:rPr>
        <w:rFonts w:ascii="Times New Roman" w:hAnsi="Times New Roman"/>
        <w:b w:val="0"/>
        <w:i w:val="0"/>
        <w:sz w:val="20"/>
        <w:szCs w:val="20"/>
      </w:rPr>
    </w:tblStylePr>
    <w:tblStylePr w:type="band1Horz">
      <w:pPr>
        <w:wordWrap/>
        <w:spacing w:afterLines="0" w:afterAutospacing="0"/>
      </w:pPr>
      <w:rPr>
        <w:rFonts w:ascii="Times New Roman" w:hAnsi="Times New Roman"/>
        <w:b w:val="0"/>
        <w:i w:val="0"/>
        <w:sz w:val="20"/>
        <w:szCs w:val="20"/>
      </w:rPr>
    </w:tblStylePr>
    <w:tblStylePr w:type="band2Horz">
      <w:pPr>
        <w:wordWrap/>
        <w:spacing w:afterLines="0" w:afterAutospacing="0"/>
      </w:pPr>
      <w:rPr>
        <w:rFonts w:ascii="Times New Roman" w:hAnsi="Times New Roman"/>
        <w:sz w:val="20"/>
      </w:rPr>
    </w:tblStylePr>
    <w:tblStylePr w:type="seCell">
      <w:pPr>
        <w:wordWrap/>
        <w:spacing w:afterLines="0" w:afterAutospacing="0"/>
      </w:pPr>
    </w:tblStylePr>
  </w:style>
  <w:style w:type="paragraph" w:customStyle="1" w:styleId="Bullet">
    <w:name w:val="Bullet"/>
    <w:rsid w:val="002C6C08"/>
    <w:pPr>
      <w:widowControl w:val="0"/>
      <w:numPr>
        <w:numId w:val="5"/>
      </w:numPr>
      <w:tabs>
        <w:tab w:val="clear" w:pos="360"/>
        <w:tab w:val="num" w:pos="864"/>
      </w:tabs>
      <w:ind w:left="864"/>
    </w:pPr>
    <w:rPr>
      <w:color w:val="000000"/>
      <w:sz w:val="24"/>
      <w:lang w:val="en-US" w:eastAsia="en-US"/>
    </w:rPr>
  </w:style>
  <w:style w:type="paragraph" w:styleId="Revision">
    <w:name w:val="Revision"/>
    <w:hidden/>
    <w:uiPriority w:val="99"/>
    <w:semiHidden/>
    <w:rsid w:val="00741385"/>
    <w:rPr>
      <w:rFonts w:ascii="Arial" w:hAnsi="Arial"/>
      <w:lang w:val="en-US" w:eastAsia="en-US"/>
    </w:rPr>
  </w:style>
  <w:style w:type="character" w:styleId="SubtleReference">
    <w:name w:val="Subtle Reference"/>
    <w:basedOn w:val="DefaultParagraphFont"/>
    <w:uiPriority w:val="31"/>
    <w:qFormat/>
    <w:rsid w:val="00F10978"/>
    <w:rPr>
      <w:smallCaps/>
      <w:color w:val="C0504D" w:themeColor="accent2"/>
      <w:u w:val="single"/>
    </w:rPr>
  </w:style>
  <w:style w:type="character" w:customStyle="1" w:styleId="TitleChar">
    <w:name w:val="Title Char"/>
    <w:basedOn w:val="DefaultParagraphFont"/>
    <w:link w:val="Title"/>
    <w:uiPriority w:val="10"/>
    <w:rsid w:val="00A64F09"/>
    <w:rPr>
      <w:rFonts w:ascii="Arial" w:hAnsi="Arial"/>
      <w:b/>
      <w:lang w:val="en-GB" w:eastAsia="en-US"/>
    </w:rPr>
  </w:style>
  <w:style w:type="character" w:customStyle="1" w:styleId="CommentTextChar">
    <w:name w:val="Comment Text Char"/>
    <w:basedOn w:val="DefaultParagraphFont"/>
    <w:link w:val="CommentText"/>
    <w:semiHidden/>
    <w:rsid w:val="0035664F"/>
    <w:rPr>
      <w:rFonts w:ascii="Arial" w:hAnsi="Arial"/>
      <w:lang w:val="en-US" w:eastAsia="en-US"/>
    </w:rPr>
  </w:style>
  <w:style w:type="paragraph" w:customStyle="1" w:styleId="Bulletlist">
    <w:name w:val="Bullet list"/>
    <w:basedOn w:val="ListParagraph"/>
    <w:link w:val="BulletlistChar"/>
    <w:qFormat/>
    <w:rsid w:val="00931A38"/>
    <w:pPr>
      <w:ind w:left="0"/>
    </w:pPr>
    <w:rPr>
      <w:rFonts w:asciiTheme="minorHAnsi" w:eastAsiaTheme="minorEastAsia" w:hAnsiTheme="minorHAnsi" w:cstheme="minorHAnsi"/>
      <w:color w:val="365F91" w:themeColor="accent1" w:themeShade="BF"/>
      <w:sz w:val="22"/>
      <w:szCs w:val="22"/>
      <w:lang w:val="en-ZA" w:eastAsia="en-ZA"/>
    </w:rPr>
  </w:style>
  <w:style w:type="character" w:customStyle="1" w:styleId="BulletlistChar">
    <w:name w:val="Bullet list Char"/>
    <w:basedOn w:val="DefaultParagraphFont"/>
    <w:link w:val="Bulletlist"/>
    <w:rsid w:val="00931A38"/>
    <w:rPr>
      <w:rFonts w:asciiTheme="minorHAnsi" w:eastAsiaTheme="minorEastAsia" w:hAnsiTheme="minorHAnsi" w:cstheme="minorHAnsi"/>
      <w:color w:val="365F91" w:themeColor="accent1" w:themeShade="BF"/>
      <w:sz w:val="22"/>
      <w:szCs w:val="22"/>
    </w:rPr>
  </w:style>
  <w:style w:type="character" w:styleId="BookTitle">
    <w:name w:val="Book Title"/>
    <w:basedOn w:val="DefaultParagraphFont"/>
    <w:uiPriority w:val="33"/>
    <w:qFormat/>
    <w:rsid w:val="00AB53CE"/>
    <w:rPr>
      <w:b/>
      <w:bCs/>
      <w:i/>
      <w:iCs/>
      <w:spacing w:val="5"/>
    </w:rPr>
  </w:style>
  <w:style w:type="paragraph" w:styleId="IntenseQuote">
    <w:name w:val="Intense Quote"/>
    <w:basedOn w:val="Normal"/>
    <w:next w:val="Normal"/>
    <w:link w:val="IntenseQuoteChar"/>
    <w:autoRedefine/>
    <w:uiPriority w:val="30"/>
    <w:qFormat/>
    <w:rsid w:val="00AB53CE"/>
    <w:pPr>
      <w:pBdr>
        <w:top w:val="single" w:sz="4" w:space="10" w:color="4F81BD" w:themeColor="accent1"/>
        <w:bottom w:val="single" w:sz="4" w:space="10" w:color="4F81BD" w:themeColor="accent1"/>
      </w:pBdr>
      <w:spacing w:before="360" w:after="360"/>
      <w:ind w:left="864" w:right="864"/>
      <w:jc w:val="both"/>
    </w:pPr>
    <w:rPr>
      <w:i/>
      <w:iCs/>
      <w:color w:val="4F81BD" w:themeColor="accent1"/>
      <w:sz w:val="24"/>
    </w:rPr>
  </w:style>
  <w:style w:type="character" w:customStyle="1" w:styleId="IntenseQuoteChar">
    <w:name w:val="Intense Quote Char"/>
    <w:basedOn w:val="DefaultParagraphFont"/>
    <w:link w:val="IntenseQuote"/>
    <w:uiPriority w:val="30"/>
    <w:rsid w:val="00AB53CE"/>
    <w:rPr>
      <w:rFonts w:ascii="Arial" w:hAnsi="Arial"/>
      <w:i/>
      <w:iCs/>
      <w:color w:val="4F81BD" w:themeColor="accent1"/>
      <w:sz w:val="24"/>
      <w:lang w:val="en-US" w:eastAsia="en-US"/>
    </w:rPr>
  </w:style>
  <w:style w:type="table" w:styleId="GridTable5Dark-Accent5">
    <w:name w:val="Grid Table 5 Dark Accent 5"/>
    <w:basedOn w:val="TableNormal"/>
    <w:uiPriority w:val="50"/>
    <w:rsid w:val="00BC543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7416">
      <w:bodyDiv w:val="1"/>
      <w:marLeft w:val="0"/>
      <w:marRight w:val="0"/>
      <w:marTop w:val="0"/>
      <w:marBottom w:val="0"/>
      <w:divBdr>
        <w:top w:val="none" w:sz="0" w:space="0" w:color="auto"/>
        <w:left w:val="none" w:sz="0" w:space="0" w:color="auto"/>
        <w:bottom w:val="none" w:sz="0" w:space="0" w:color="auto"/>
        <w:right w:val="none" w:sz="0" w:space="0" w:color="auto"/>
      </w:divBdr>
      <w:divsChild>
        <w:div w:id="1832018489">
          <w:marLeft w:val="288"/>
          <w:marRight w:val="0"/>
          <w:marTop w:val="180"/>
          <w:marBottom w:val="0"/>
          <w:divBdr>
            <w:top w:val="none" w:sz="0" w:space="0" w:color="auto"/>
            <w:left w:val="none" w:sz="0" w:space="0" w:color="auto"/>
            <w:bottom w:val="none" w:sz="0" w:space="0" w:color="auto"/>
            <w:right w:val="none" w:sz="0" w:space="0" w:color="auto"/>
          </w:divBdr>
        </w:div>
        <w:div w:id="1901094380">
          <w:marLeft w:val="720"/>
          <w:marRight w:val="0"/>
          <w:marTop w:val="100"/>
          <w:marBottom w:val="0"/>
          <w:divBdr>
            <w:top w:val="none" w:sz="0" w:space="0" w:color="auto"/>
            <w:left w:val="none" w:sz="0" w:space="0" w:color="auto"/>
            <w:bottom w:val="none" w:sz="0" w:space="0" w:color="auto"/>
            <w:right w:val="none" w:sz="0" w:space="0" w:color="auto"/>
          </w:divBdr>
        </w:div>
        <w:div w:id="1679116350">
          <w:marLeft w:val="288"/>
          <w:marRight w:val="0"/>
          <w:marTop w:val="180"/>
          <w:marBottom w:val="0"/>
          <w:divBdr>
            <w:top w:val="none" w:sz="0" w:space="0" w:color="auto"/>
            <w:left w:val="none" w:sz="0" w:space="0" w:color="auto"/>
            <w:bottom w:val="none" w:sz="0" w:space="0" w:color="auto"/>
            <w:right w:val="none" w:sz="0" w:space="0" w:color="auto"/>
          </w:divBdr>
        </w:div>
        <w:div w:id="1125779646">
          <w:marLeft w:val="720"/>
          <w:marRight w:val="0"/>
          <w:marTop w:val="100"/>
          <w:marBottom w:val="0"/>
          <w:divBdr>
            <w:top w:val="none" w:sz="0" w:space="0" w:color="auto"/>
            <w:left w:val="none" w:sz="0" w:space="0" w:color="auto"/>
            <w:bottom w:val="none" w:sz="0" w:space="0" w:color="auto"/>
            <w:right w:val="none" w:sz="0" w:space="0" w:color="auto"/>
          </w:divBdr>
        </w:div>
        <w:div w:id="342244598">
          <w:marLeft w:val="288"/>
          <w:marRight w:val="0"/>
          <w:marTop w:val="180"/>
          <w:marBottom w:val="0"/>
          <w:divBdr>
            <w:top w:val="none" w:sz="0" w:space="0" w:color="auto"/>
            <w:left w:val="none" w:sz="0" w:space="0" w:color="auto"/>
            <w:bottom w:val="none" w:sz="0" w:space="0" w:color="auto"/>
            <w:right w:val="none" w:sz="0" w:space="0" w:color="auto"/>
          </w:divBdr>
        </w:div>
        <w:div w:id="1654527284">
          <w:marLeft w:val="720"/>
          <w:marRight w:val="0"/>
          <w:marTop w:val="100"/>
          <w:marBottom w:val="0"/>
          <w:divBdr>
            <w:top w:val="none" w:sz="0" w:space="0" w:color="auto"/>
            <w:left w:val="none" w:sz="0" w:space="0" w:color="auto"/>
            <w:bottom w:val="none" w:sz="0" w:space="0" w:color="auto"/>
            <w:right w:val="none" w:sz="0" w:space="0" w:color="auto"/>
          </w:divBdr>
        </w:div>
      </w:divsChild>
    </w:div>
    <w:div w:id="365327041">
      <w:bodyDiv w:val="1"/>
      <w:marLeft w:val="0"/>
      <w:marRight w:val="0"/>
      <w:marTop w:val="0"/>
      <w:marBottom w:val="0"/>
      <w:divBdr>
        <w:top w:val="none" w:sz="0" w:space="0" w:color="auto"/>
        <w:left w:val="none" w:sz="0" w:space="0" w:color="auto"/>
        <w:bottom w:val="none" w:sz="0" w:space="0" w:color="auto"/>
        <w:right w:val="none" w:sz="0" w:space="0" w:color="auto"/>
      </w:divBdr>
      <w:divsChild>
        <w:div w:id="74205038">
          <w:marLeft w:val="288"/>
          <w:marRight w:val="0"/>
          <w:marTop w:val="180"/>
          <w:marBottom w:val="0"/>
          <w:divBdr>
            <w:top w:val="none" w:sz="0" w:space="0" w:color="auto"/>
            <w:left w:val="none" w:sz="0" w:space="0" w:color="auto"/>
            <w:bottom w:val="none" w:sz="0" w:space="0" w:color="auto"/>
            <w:right w:val="none" w:sz="0" w:space="0" w:color="auto"/>
          </w:divBdr>
        </w:div>
        <w:div w:id="746003865">
          <w:marLeft w:val="720"/>
          <w:marRight w:val="0"/>
          <w:marTop w:val="100"/>
          <w:marBottom w:val="0"/>
          <w:divBdr>
            <w:top w:val="none" w:sz="0" w:space="0" w:color="auto"/>
            <w:left w:val="none" w:sz="0" w:space="0" w:color="auto"/>
            <w:bottom w:val="none" w:sz="0" w:space="0" w:color="auto"/>
            <w:right w:val="none" w:sz="0" w:space="0" w:color="auto"/>
          </w:divBdr>
        </w:div>
        <w:div w:id="1178889401">
          <w:marLeft w:val="288"/>
          <w:marRight w:val="0"/>
          <w:marTop w:val="180"/>
          <w:marBottom w:val="0"/>
          <w:divBdr>
            <w:top w:val="none" w:sz="0" w:space="0" w:color="auto"/>
            <w:left w:val="none" w:sz="0" w:space="0" w:color="auto"/>
            <w:bottom w:val="none" w:sz="0" w:space="0" w:color="auto"/>
            <w:right w:val="none" w:sz="0" w:space="0" w:color="auto"/>
          </w:divBdr>
        </w:div>
        <w:div w:id="1640918878">
          <w:marLeft w:val="720"/>
          <w:marRight w:val="0"/>
          <w:marTop w:val="100"/>
          <w:marBottom w:val="0"/>
          <w:divBdr>
            <w:top w:val="none" w:sz="0" w:space="0" w:color="auto"/>
            <w:left w:val="none" w:sz="0" w:space="0" w:color="auto"/>
            <w:bottom w:val="none" w:sz="0" w:space="0" w:color="auto"/>
            <w:right w:val="none" w:sz="0" w:space="0" w:color="auto"/>
          </w:divBdr>
        </w:div>
      </w:divsChild>
    </w:div>
    <w:div w:id="675153691">
      <w:bodyDiv w:val="1"/>
      <w:marLeft w:val="0"/>
      <w:marRight w:val="0"/>
      <w:marTop w:val="0"/>
      <w:marBottom w:val="0"/>
      <w:divBdr>
        <w:top w:val="none" w:sz="0" w:space="0" w:color="auto"/>
        <w:left w:val="none" w:sz="0" w:space="0" w:color="auto"/>
        <w:bottom w:val="none" w:sz="0" w:space="0" w:color="auto"/>
        <w:right w:val="none" w:sz="0" w:space="0" w:color="auto"/>
      </w:divBdr>
    </w:div>
    <w:div w:id="747308022">
      <w:bodyDiv w:val="1"/>
      <w:marLeft w:val="0"/>
      <w:marRight w:val="0"/>
      <w:marTop w:val="0"/>
      <w:marBottom w:val="0"/>
      <w:divBdr>
        <w:top w:val="none" w:sz="0" w:space="0" w:color="auto"/>
        <w:left w:val="none" w:sz="0" w:space="0" w:color="auto"/>
        <w:bottom w:val="none" w:sz="0" w:space="0" w:color="auto"/>
        <w:right w:val="none" w:sz="0" w:space="0" w:color="auto"/>
      </w:divBdr>
    </w:div>
    <w:div w:id="795607202">
      <w:bodyDiv w:val="1"/>
      <w:marLeft w:val="0"/>
      <w:marRight w:val="0"/>
      <w:marTop w:val="0"/>
      <w:marBottom w:val="0"/>
      <w:divBdr>
        <w:top w:val="none" w:sz="0" w:space="0" w:color="auto"/>
        <w:left w:val="none" w:sz="0" w:space="0" w:color="auto"/>
        <w:bottom w:val="none" w:sz="0" w:space="0" w:color="auto"/>
        <w:right w:val="none" w:sz="0" w:space="0" w:color="auto"/>
      </w:divBdr>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213663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4.PNG"/><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sajn\My%20Documents\Courses\Project%20Charter%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DBA01-60B7-45D6-B31D-4CEF4CC93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Charter Document</Template>
  <TotalTime>1403</TotalTime>
  <Pages>33</Pages>
  <Words>2181</Words>
  <Characters>12435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Dept. of CS, NMMU</Company>
  <LinksUpToDate>false</LinksUpToDate>
  <CharactersWithSpaces>14587</CharactersWithSpaces>
  <SharedDoc>false</SharedDoc>
  <HLinks>
    <vt:vector size="156" baseType="variant">
      <vt:variant>
        <vt:i4>2031676</vt:i4>
      </vt:variant>
      <vt:variant>
        <vt:i4>152</vt:i4>
      </vt:variant>
      <vt:variant>
        <vt:i4>0</vt:i4>
      </vt:variant>
      <vt:variant>
        <vt:i4>5</vt:i4>
      </vt:variant>
      <vt:variant>
        <vt:lpwstr/>
      </vt:variant>
      <vt:variant>
        <vt:lpwstr>_Toc189633756</vt:lpwstr>
      </vt:variant>
      <vt:variant>
        <vt:i4>2031676</vt:i4>
      </vt:variant>
      <vt:variant>
        <vt:i4>146</vt:i4>
      </vt:variant>
      <vt:variant>
        <vt:i4>0</vt:i4>
      </vt:variant>
      <vt:variant>
        <vt:i4>5</vt:i4>
      </vt:variant>
      <vt:variant>
        <vt:lpwstr/>
      </vt:variant>
      <vt:variant>
        <vt:lpwstr>_Toc189633755</vt:lpwstr>
      </vt:variant>
      <vt:variant>
        <vt:i4>2031676</vt:i4>
      </vt:variant>
      <vt:variant>
        <vt:i4>140</vt:i4>
      </vt:variant>
      <vt:variant>
        <vt:i4>0</vt:i4>
      </vt:variant>
      <vt:variant>
        <vt:i4>5</vt:i4>
      </vt:variant>
      <vt:variant>
        <vt:lpwstr/>
      </vt:variant>
      <vt:variant>
        <vt:lpwstr>_Toc189633754</vt:lpwstr>
      </vt:variant>
      <vt:variant>
        <vt:i4>2031676</vt:i4>
      </vt:variant>
      <vt:variant>
        <vt:i4>134</vt:i4>
      </vt:variant>
      <vt:variant>
        <vt:i4>0</vt:i4>
      </vt:variant>
      <vt:variant>
        <vt:i4>5</vt:i4>
      </vt:variant>
      <vt:variant>
        <vt:lpwstr/>
      </vt:variant>
      <vt:variant>
        <vt:lpwstr>_Toc189633753</vt:lpwstr>
      </vt:variant>
      <vt:variant>
        <vt:i4>2031676</vt:i4>
      </vt:variant>
      <vt:variant>
        <vt:i4>128</vt:i4>
      </vt:variant>
      <vt:variant>
        <vt:i4>0</vt:i4>
      </vt:variant>
      <vt:variant>
        <vt:i4>5</vt:i4>
      </vt:variant>
      <vt:variant>
        <vt:lpwstr/>
      </vt:variant>
      <vt:variant>
        <vt:lpwstr>_Toc189633752</vt:lpwstr>
      </vt:variant>
      <vt:variant>
        <vt:i4>2031676</vt:i4>
      </vt:variant>
      <vt:variant>
        <vt:i4>122</vt:i4>
      </vt:variant>
      <vt:variant>
        <vt:i4>0</vt:i4>
      </vt:variant>
      <vt:variant>
        <vt:i4>5</vt:i4>
      </vt:variant>
      <vt:variant>
        <vt:lpwstr/>
      </vt:variant>
      <vt:variant>
        <vt:lpwstr>_Toc189633751</vt:lpwstr>
      </vt:variant>
      <vt:variant>
        <vt:i4>2031676</vt:i4>
      </vt:variant>
      <vt:variant>
        <vt:i4>116</vt:i4>
      </vt:variant>
      <vt:variant>
        <vt:i4>0</vt:i4>
      </vt:variant>
      <vt:variant>
        <vt:i4>5</vt:i4>
      </vt:variant>
      <vt:variant>
        <vt:lpwstr/>
      </vt:variant>
      <vt:variant>
        <vt:lpwstr>_Toc189633750</vt:lpwstr>
      </vt:variant>
      <vt:variant>
        <vt:i4>1966140</vt:i4>
      </vt:variant>
      <vt:variant>
        <vt:i4>110</vt:i4>
      </vt:variant>
      <vt:variant>
        <vt:i4>0</vt:i4>
      </vt:variant>
      <vt:variant>
        <vt:i4>5</vt:i4>
      </vt:variant>
      <vt:variant>
        <vt:lpwstr/>
      </vt:variant>
      <vt:variant>
        <vt:lpwstr>_Toc189633749</vt:lpwstr>
      </vt:variant>
      <vt:variant>
        <vt:i4>1966140</vt:i4>
      </vt:variant>
      <vt:variant>
        <vt:i4>104</vt:i4>
      </vt:variant>
      <vt:variant>
        <vt:i4>0</vt:i4>
      </vt:variant>
      <vt:variant>
        <vt:i4>5</vt:i4>
      </vt:variant>
      <vt:variant>
        <vt:lpwstr/>
      </vt:variant>
      <vt:variant>
        <vt:lpwstr>_Toc189633748</vt:lpwstr>
      </vt:variant>
      <vt:variant>
        <vt:i4>1966140</vt:i4>
      </vt:variant>
      <vt:variant>
        <vt:i4>98</vt:i4>
      </vt:variant>
      <vt:variant>
        <vt:i4>0</vt:i4>
      </vt:variant>
      <vt:variant>
        <vt:i4>5</vt:i4>
      </vt:variant>
      <vt:variant>
        <vt:lpwstr/>
      </vt:variant>
      <vt:variant>
        <vt:lpwstr>_Toc189633747</vt:lpwstr>
      </vt:variant>
      <vt:variant>
        <vt:i4>1966140</vt:i4>
      </vt:variant>
      <vt:variant>
        <vt:i4>92</vt:i4>
      </vt:variant>
      <vt:variant>
        <vt:i4>0</vt:i4>
      </vt:variant>
      <vt:variant>
        <vt:i4>5</vt:i4>
      </vt:variant>
      <vt:variant>
        <vt:lpwstr/>
      </vt:variant>
      <vt:variant>
        <vt:lpwstr>_Toc189633746</vt:lpwstr>
      </vt:variant>
      <vt:variant>
        <vt:i4>1966140</vt:i4>
      </vt:variant>
      <vt:variant>
        <vt:i4>86</vt:i4>
      </vt:variant>
      <vt:variant>
        <vt:i4>0</vt:i4>
      </vt:variant>
      <vt:variant>
        <vt:i4>5</vt:i4>
      </vt:variant>
      <vt:variant>
        <vt:lpwstr/>
      </vt:variant>
      <vt:variant>
        <vt:lpwstr>_Toc189633745</vt:lpwstr>
      </vt:variant>
      <vt:variant>
        <vt:i4>1966140</vt:i4>
      </vt:variant>
      <vt:variant>
        <vt:i4>80</vt:i4>
      </vt:variant>
      <vt:variant>
        <vt:i4>0</vt:i4>
      </vt:variant>
      <vt:variant>
        <vt:i4>5</vt:i4>
      </vt:variant>
      <vt:variant>
        <vt:lpwstr/>
      </vt:variant>
      <vt:variant>
        <vt:lpwstr>_Toc189633744</vt:lpwstr>
      </vt:variant>
      <vt:variant>
        <vt:i4>1966140</vt:i4>
      </vt:variant>
      <vt:variant>
        <vt:i4>74</vt:i4>
      </vt:variant>
      <vt:variant>
        <vt:i4>0</vt:i4>
      </vt:variant>
      <vt:variant>
        <vt:i4>5</vt:i4>
      </vt:variant>
      <vt:variant>
        <vt:lpwstr/>
      </vt:variant>
      <vt:variant>
        <vt:lpwstr>_Toc189633743</vt:lpwstr>
      </vt:variant>
      <vt:variant>
        <vt:i4>1966140</vt:i4>
      </vt:variant>
      <vt:variant>
        <vt:i4>68</vt:i4>
      </vt:variant>
      <vt:variant>
        <vt:i4>0</vt:i4>
      </vt:variant>
      <vt:variant>
        <vt:i4>5</vt:i4>
      </vt:variant>
      <vt:variant>
        <vt:lpwstr/>
      </vt:variant>
      <vt:variant>
        <vt:lpwstr>_Toc189633742</vt:lpwstr>
      </vt:variant>
      <vt:variant>
        <vt:i4>1966140</vt:i4>
      </vt:variant>
      <vt:variant>
        <vt:i4>62</vt:i4>
      </vt:variant>
      <vt:variant>
        <vt:i4>0</vt:i4>
      </vt:variant>
      <vt:variant>
        <vt:i4>5</vt:i4>
      </vt:variant>
      <vt:variant>
        <vt:lpwstr/>
      </vt:variant>
      <vt:variant>
        <vt:lpwstr>_Toc189633741</vt:lpwstr>
      </vt:variant>
      <vt:variant>
        <vt:i4>1966140</vt:i4>
      </vt:variant>
      <vt:variant>
        <vt:i4>56</vt:i4>
      </vt:variant>
      <vt:variant>
        <vt:i4>0</vt:i4>
      </vt:variant>
      <vt:variant>
        <vt:i4>5</vt:i4>
      </vt:variant>
      <vt:variant>
        <vt:lpwstr/>
      </vt:variant>
      <vt:variant>
        <vt:lpwstr>_Toc189633740</vt:lpwstr>
      </vt:variant>
      <vt:variant>
        <vt:i4>1638460</vt:i4>
      </vt:variant>
      <vt:variant>
        <vt:i4>50</vt:i4>
      </vt:variant>
      <vt:variant>
        <vt:i4>0</vt:i4>
      </vt:variant>
      <vt:variant>
        <vt:i4>5</vt:i4>
      </vt:variant>
      <vt:variant>
        <vt:lpwstr/>
      </vt:variant>
      <vt:variant>
        <vt:lpwstr>_Toc189633739</vt:lpwstr>
      </vt:variant>
      <vt:variant>
        <vt:i4>1638460</vt:i4>
      </vt:variant>
      <vt:variant>
        <vt:i4>44</vt:i4>
      </vt:variant>
      <vt:variant>
        <vt:i4>0</vt:i4>
      </vt:variant>
      <vt:variant>
        <vt:i4>5</vt:i4>
      </vt:variant>
      <vt:variant>
        <vt:lpwstr/>
      </vt:variant>
      <vt:variant>
        <vt:lpwstr>_Toc189633738</vt:lpwstr>
      </vt:variant>
      <vt:variant>
        <vt:i4>1638460</vt:i4>
      </vt:variant>
      <vt:variant>
        <vt:i4>38</vt:i4>
      </vt:variant>
      <vt:variant>
        <vt:i4>0</vt:i4>
      </vt:variant>
      <vt:variant>
        <vt:i4>5</vt:i4>
      </vt:variant>
      <vt:variant>
        <vt:lpwstr/>
      </vt:variant>
      <vt:variant>
        <vt:lpwstr>_Toc189633737</vt:lpwstr>
      </vt:variant>
      <vt:variant>
        <vt:i4>1638460</vt:i4>
      </vt:variant>
      <vt:variant>
        <vt:i4>32</vt:i4>
      </vt:variant>
      <vt:variant>
        <vt:i4>0</vt:i4>
      </vt:variant>
      <vt:variant>
        <vt:i4>5</vt:i4>
      </vt:variant>
      <vt:variant>
        <vt:lpwstr/>
      </vt:variant>
      <vt:variant>
        <vt:lpwstr>_Toc189633736</vt:lpwstr>
      </vt:variant>
      <vt:variant>
        <vt:i4>1638460</vt:i4>
      </vt:variant>
      <vt:variant>
        <vt:i4>26</vt:i4>
      </vt:variant>
      <vt:variant>
        <vt:i4>0</vt:i4>
      </vt:variant>
      <vt:variant>
        <vt:i4>5</vt:i4>
      </vt:variant>
      <vt:variant>
        <vt:lpwstr/>
      </vt:variant>
      <vt:variant>
        <vt:lpwstr>_Toc189633735</vt:lpwstr>
      </vt:variant>
      <vt:variant>
        <vt:i4>1638460</vt:i4>
      </vt:variant>
      <vt:variant>
        <vt:i4>20</vt:i4>
      </vt:variant>
      <vt:variant>
        <vt:i4>0</vt:i4>
      </vt:variant>
      <vt:variant>
        <vt:i4>5</vt:i4>
      </vt:variant>
      <vt:variant>
        <vt:lpwstr/>
      </vt:variant>
      <vt:variant>
        <vt:lpwstr>_Toc189633734</vt:lpwstr>
      </vt:variant>
      <vt:variant>
        <vt:i4>1638460</vt:i4>
      </vt:variant>
      <vt:variant>
        <vt:i4>14</vt:i4>
      </vt:variant>
      <vt:variant>
        <vt:i4>0</vt:i4>
      </vt:variant>
      <vt:variant>
        <vt:i4>5</vt:i4>
      </vt:variant>
      <vt:variant>
        <vt:lpwstr/>
      </vt:variant>
      <vt:variant>
        <vt:lpwstr>_Toc189633733</vt:lpwstr>
      </vt:variant>
      <vt:variant>
        <vt:i4>1638460</vt:i4>
      </vt:variant>
      <vt:variant>
        <vt:i4>8</vt:i4>
      </vt:variant>
      <vt:variant>
        <vt:i4>0</vt:i4>
      </vt:variant>
      <vt:variant>
        <vt:i4>5</vt:i4>
      </vt:variant>
      <vt:variant>
        <vt:lpwstr/>
      </vt:variant>
      <vt:variant>
        <vt:lpwstr>_Toc189633732</vt:lpwstr>
      </vt:variant>
      <vt:variant>
        <vt:i4>1638460</vt:i4>
      </vt:variant>
      <vt:variant>
        <vt:i4>2</vt:i4>
      </vt:variant>
      <vt:variant>
        <vt:i4>0</vt:i4>
      </vt:variant>
      <vt:variant>
        <vt:i4>5</vt:i4>
      </vt:variant>
      <vt:variant>
        <vt:lpwstr/>
      </vt:variant>
      <vt:variant>
        <vt:lpwstr>_Toc189633731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 Ms J</dc:creator>
  <cp:lastModifiedBy>Mthembu, Sithuliswa, (Mr) (s219046379)</cp:lastModifiedBy>
  <cp:revision>526</cp:revision>
  <cp:lastPrinted>2008-02-01T10:08:00Z</cp:lastPrinted>
  <dcterms:created xsi:type="dcterms:W3CDTF">2021-08-16T08:25:00Z</dcterms:created>
  <dcterms:modified xsi:type="dcterms:W3CDTF">2022-10-11T11:36:00Z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ies>
</file>